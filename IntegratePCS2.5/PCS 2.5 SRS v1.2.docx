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endnotes.xml" ContentType="application/vnd.openxmlformats-officedocument.wordprocessingml.endnotes+xml"/>
  <Override PartName="/word/footer3.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word/glossary/fontTable.xml" ContentType="application/vnd.openxmlformats-officedocument.wordprocessingml.fontTable+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stylesWithEffects.xml" ContentType="application/vnd.ms-word.stylesWithEffects+xml"/>
  <Override PartName="/word/glossary/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6EC" w:rsidRPr="00B549C1" w:rsidRDefault="000846EC" w:rsidP="000846EC">
      <w:pPr>
        <w:spacing w:before="115"/>
        <w:ind w:left="1530"/>
        <w:jc w:val="center"/>
        <w:rPr>
          <w:rFonts w:asciiTheme="minorHAnsi" w:hAnsiTheme="minorHAnsi" w:cstheme="minorHAnsi"/>
          <w:sz w:val="48"/>
          <w:szCs w:val="48"/>
        </w:rPr>
      </w:pPr>
      <w:r w:rsidRPr="00B549C1">
        <w:rPr>
          <w:rFonts w:asciiTheme="minorHAnsi" w:hAnsiTheme="minorHAnsi" w:cstheme="minorHAnsi"/>
          <w:noProof/>
        </w:rPr>
        <w:drawing>
          <wp:anchor distT="0" distB="0" distL="114300" distR="114300" simplePos="0" relativeHeight="251660288" behindDoc="1" locked="0" layoutInCell="1" allowOverlap="1" wp14:anchorId="446A81FC" wp14:editId="45097704">
            <wp:simplePos x="0" y="0"/>
            <wp:positionH relativeFrom="column">
              <wp:posOffset>-1038225</wp:posOffset>
            </wp:positionH>
            <wp:positionV relativeFrom="paragraph">
              <wp:posOffset>-1131570</wp:posOffset>
            </wp:positionV>
            <wp:extent cx="8020050" cy="10229850"/>
            <wp:effectExtent l="0" t="0" r="0" b="0"/>
            <wp:wrapNone/>
            <wp:docPr id="14" name="Picture 0" descr="SYN Globe Graphic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 Globe Graphic Cover.jpg"/>
                    <pic:cNvPicPr/>
                  </pic:nvPicPr>
                  <pic:blipFill>
                    <a:blip r:embed="rId9" cstate="print"/>
                    <a:stretch>
                      <a:fillRect/>
                    </a:stretch>
                  </pic:blipFill>
                  <pic:spPr>
                    <a:xfrm>
                      <a:off x="0" y="0"/>
                      <a:ext cx="8020050" cy="10229850"/>
                    </a:xfrm>
                    <a:prstGeom prst="rect">
                      <a:avLst/>
                    </a:prstGeom>
                  </pic:spPr>
                </pic:pic>
              </a:graphicData>
            </a:graphic>
            <wp14:sizeRelH relativeFrom="margin">
              <wp14:pctWidth>0</wp14:pctWidth>
            </wp14:sizeRelH>
            <wp14:sizeRelV relativeFrom="margin">
              <wp14:pctHeight>0</wp14:pctHeight>
            </wp14:sizeRelV>
          </wp:anchor>
        </w:drawing>
      </w:r>
      <w:r w:rsidRPr="00B549C1">
        <w:rPr>
          <w:rFonts w:asciiTheme="minorHAnsi" w:hAnsiTheme="minorHAnsi" w:cstheme="minorHAnsi"/>
          <w:sz w:val="48"/>
          <w:szCs w:val="48"/>
        </w:rPr>
        <w:tab/>
      </w: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rPr>
          <w:rFonts w:asciiTheme="minorHAnsi" w:hAnsiTheme="minorHAnsi" w:cstheme="minorHAnsi"/>
        </w:rPr>
      </w:pPr>
    </w:p>
    <w:p w:rsidR="000846EC" w:rsidRPr="00B549C1" w:rsidRDefault="000846EC" w:rsidP="000846EC">
      <w:pPr>
        <w:rPr>
          <w:rFonts w:asciiTheme="minorHAnsi" w:hAnsiTheme="minorHAnsi" w:cstheme="minorHAnsi"/>
        </w:rPr>
      </w:pPr>
    </w:p>
    <w:p w:rsidR="000846EC" w:rsidRPr="00B549C1" w:rsidRDefault="001671A0" w:rsidP="000846EC">
      <w:pPr>
        <w:tabs>
          <w:tab w:val="clear" w:pos="9360"/>
        </w:tabs>
        <w:spacing w:after="120"/>
        <w:ind w:left="1440"/>
        <w:rPr>
          <w:rFonts w:asciiTheme="minorHAnsi" w:hAnsiTheme="minorHAnsi" w:cstheme="minorHAnsi"/>
          <w:bCs/>
          <w:sz w:val="48"/>
          <w:szCs w:val="48"/>
        </w:rPr>
      </w:pPr>
      <w:r w:rsidRPr="00B549C1">
        <w:rPr>
          <w:rFonts w:asciiTheme="minorHAnsi" w:hAnsiTheme="minorHAnsi" w:cstheme="minorHAnsi"/>
          <w:bCs/>
          <w:sz w:val="48"/>
          <w:szCs w:val="48"/>
        </w:rPr>
        <w:t>Software Requirements Specification</w:t>
      </w:r>
      <w:r w:rsidR="000846EC" w:rsidRPr="00B549C1">
        <w:rPr>
          <w:rFonts w:asciiTheme="minorHAnsi" w:hAnsiTheme="minorHAnsi" w:cstheme="minorHAnsi"/>
          <w:bCs/>
          <w:sz w:val="48"/>
          <w:szCs w:val="48"/>
        </w:rPr>
        <w:t xml:space="preserve"> </w:t>
      </w:r>
    </w:p>
    <w:p w:rsidR="000846EC" w:rsidRPr="00B549C1" w:rsidRDefault="000846EC" w:rsidP="00FE348F">
      <w:pPr>
        <w:tabs>
          <w:tab w:val="clear" w:pos="9360"/>
        </w:tabs>
        <w:spacing w:after="120"/>
        <w:ind w:left="1440"/>
        <w:rPr>
          <w:rFonts w:asciiTheme="minorHAnsi" w:hAnsiTheme="minorHAnsi" w:cstheme="minorHAnsi"/>
          <w:bCs/>
        </w:rPr>
      </w:pPr>
      <w:r w:rsidRPr="00B549C1">
        <w:rPr>
          <w:rFonts w:asciiTheme="minorHAnsi" w:hAnsiTheme="minorHAnsi" w:cstheme="minorHAnsi"/>
          <w:bCs/>
        </w:rPr>
        <w:t>(</w:t>
      </w:r>
      <w:proofErr w:type="gramStart"/>
      <w:r w:rsidRPr="00B549C1">
        <w:rPr>
          <w:rFonts w:asciiTheme="minorHAnsi" w:hAnsiTheme="minorHAnsi" w:cstheme="minorHAnsi"/>
          <w:bCs/>
        </w:rPr>
        <w:t>short</w:t>
      </w:r>
      <w:proofErr w:type="gramEnd"/>
      <w:r w:rsidRPr="00B549C1">
        <w:rPr>
          <w:rFonts w:asciiTheme="minorHAnsi" w:hAnsiTheme="minorHAnsi" w:cstheme="minorHAnsi"/>
          <w:bCs/>
        </w:rPr>
        <w:t xml:space="preserve"> form) for</w:t>
      </w:r>
    </w:p>
    <w:sdt>
      <w:sdtPr>
        <w:rPr>
          <w:rFonts w:asciiTheme="minorHAnsi" w:hAnsiTheme="minorHAnsi" w:cstheme="minorHAnsi"/>
          <w:b/>
          <w:bCs/>
          <w:sz w:val="48"/>
          <w:szCs w:val="48"/>
        </w:rPr>
        <w:alias w:val="Title"/>
        <w:id w:val="941806312"/>
        <w:placeholder>
          <w:docPart w:val="BB72A11DD7804EFD90B4216C1C20DBE8"/>
        </w:placeholder>
        <w:dataBinding w:prefixMappings="xmlns:ns0='http://purl.org/dc/elements/1.1/' xmlns:ns1='http://schemas.openxmlformats.org/package/2006/metadata/core-properties' " w:xpath="/ns1:coreProperties[1]/ns0:title[1]" w:storeItemID="{6C3C8BC8-F283-45AE-878A-BAB7291924A1}"/>
        <w:text/>
      </w:sdtPr>
      <w:sdtContent>
        <w:p w:rsidR="000846EC" w:rsidRPr="00B549C1" w:rsidRDefault="008020D0" w:rsidP="000846EC">
          <w:pPr>
            <w:tabs>
              <w:tab w:val="clear" w:pos="9360"/>
            </w:tabs>
            <w:ind w:left="1440"/>
            <w:rPr>
              <w:rFonts w:asciiTheme="minorHAnsi" w:hAnsiTheme="minorHAnsi" w:cstheme="minorHAnsi"/>
              <w:bCs/>
              <w:sz w:val="48"/>
              <w:szCs w:val="48"/>
            </w:rPr>
          </w:pPr>
          <w:r>
            <w:rPr>
              <w:rFonts w:asciiTheme="minorHAnsi" w:hAnsiTheme="minorHAnsi" w:cstheme="minorHAnsi"/>
              <w:b/>
              <w:bCs/>
              <w:sz w:val="48"/>
              <w:szCs w:val="48"/>
            </w:rPr>
            <w:t>Premium Customer Services (PCS) 2.5</w:t>
          </w:r>
        </w:p>
      </w:sdtContent>
    </w:sdt>
    <w:p w:rsidR="000846EC" w:rsidRPr="00B549C1" w:rsidRDefault="000846EC" w:rsidP="001671A0">
      <w:pPr>
        <w:tabs>
          <w:tab w:val="clear" w:pos="9360"/>
        </w:tabs>
        <w:rPr>
          <w:rFonts w:asciiTheme="minorHAnsi" w:hAnsiTheme="minorHAnsi" w:cstheme="minorHAnsi"/>
          <w:bCs/>
          <w:sz w:val="48"/>
          <w:szCs w:val="48"/>
        </w:rPr>
      </w:pPr>
    </w:p>
    <w:p w:rsidR="001671A0" w:rsidRPr="00B549C1" w:rsidRDefault="001671A0" w:rsidP="001671A0">
      <w:pPr>
        <w:tabs>
          <w:tab w:val="clear" w:pos="9360"/>
        </w:tabs>
        <w:rPr>
          <w:rFonts w:asciiTheme="minorHAnsi" w:hAnsiTheme="minorHAnsi" w:cstheme="minorHAnsi"/>
          <w:bCs/>
          <w:sz w:val="48"/>
          <w:szCs w:val="48"/>
        </w:rPr>
      </w:pPr>
    </w:p>
    <w:p w:rsidR="000846EC" w:rsidRPr="00B549C1" w:rsidRDefault="004F7F2B" w:rsidP="000846EC">
      <w:pPr>
        <w:ind w:left="1440"/>
        <w:rPr>
          <w:rFonts w:asciiTheme="minorHAnsi" w:hAnsiTheme="minorHAnsi" w:cstheme="minorHAnsi"/>
          <w:sz w:val="32"/>
          <w:szCs w:val="32"/>
        </w:rPr>
      </w:pPr>
      <w:sdt>
        <w:sdtPr>
          <w:rPr>
            <w:rFonts w:asciiTheme="minorHAnsi" w:hAnsiTheme="minorHAnsi" w:cstheme="minorHAnsi"/>
            <w:sz w:val="32"/>
            <w:szCs w:val="32"/>
          </w:rPr>
          <w:alias w:val="Category"/>
          <w:id w:val="-2109426255"/>
          <w:placeholder>
            <w:docPart w:val="4C0AC430F6C34DF894B72E614B3E8ED3"/>
          </w:placeholder>
          <w:dataBinding w:prefixMappings="xmlns:ns0='http://purl.org/dc/elements/1.1/' xmlns:ns1='http://schemas.openxmlformats.org/package/2006/metadata/core-properties' " w:xpath="/ns1:coreProperties[1]/ns1:category[1]" w:storeItemID="{6C3C8BC8-F283-45AE-878A-BAB7291924A1}"/>
          <w:text/>
        </w:sdtPr>
        <w:sdtContent>
          <w:r w:rsidR="008020D0">
            <w:rPr>
              <w:rFonts w:asciiTheme="minorHAnsi" w:hAnsiTheme="minorHAnsi" w:cstheme="minorHAnsi"/>
              <w:sz w:val="32"/>
              <w:szCs w:val="32"/>
            </w:rPr>
            <w:t>Tracking#: PR_4292</w:t>
          </w:r>
        </w:sdtContent>
      </w:sdt>
    </w:p>
    <w:p w:rsidR="000846EC" w:rsidRPr="00B549C1" w:rsidRDefault="000846EC" w:rsidP="000846EC">
      <w:pPr>
        <w:jc w:val="right"/>
        <w:rPr>
          <w:rFonts w:asciiTheme="minorHAnsi" w:hAnsiTheme="minorHAnsi" w:cstheme="minorHAnsi"/>
          <w:sz w:val="32"/>
          <w:szCs w:val="32"/>
        </w:rPr>
      </w:pPr>
    </w:p>
    <w:sdt>
      <w:sdtPr>
        <w:rPr>
          <w:rFonts w:asciiTheme="minorHAnsi" w:hAnsiTheme="minorHAnsi" w:cstheme="minorHAnsi"/>
          <w:sz w:val="32"/>
          <w:szCs w:val="32"/>
        </w:rPr>
        <w:alias w:val="Subject"/>
        <w:id w:val="-1342774765"/>
        <w:placeholder>
          <w:docPart w:val="8DA7D00A505E48139746205E6FBE738F"/>
        </w:placeholder>
        <w:dataBinding w:prefixMappings="xmlns:ns0='http://purl.org/dc/elements/1.1/' xmlns:ns1='http://schemas.openxmlformats.org/package/2006/metadata/core-properties' " w:xpath="/ns1:coreProperties[1]/ns0:subject[1]" w:storeItemID="{6C3C8BC8-F283-45AE-878A-BAB7291924A1}"/>
        <w:text/>
      </w:sdtPr>
      <w:sdtContent>
        <w:p w:rsidR="000846EC" w:rsidRPr="00B549C1" w:rsidRDefault="008020D0" w:rsidP="000846EC">
          <w:pPr>
            <w:ind w:left="1440"/>
            <w:rPr>
              <w:rFonts w:asciiTheme="minorHAnsi" w:hAnsiTheme="minorHAnsi" w:cstheme="minorHAnsi"/>
              <w:sz w:val="32"/>
              <w:szCs w:val="32"/>
            </w:rPr>
          </w:pPr>
          <w:r>
            <w:rPr>
              <w:rFonts w:asciiTheme="minorHAnsi" w:hAnsiTheme="minorHAnsi" w:cstheme="minorHAnsi"/>
              <w:sz w:val="32"/>
              <w:szCs w:val="32"/>
            </w:rPr>
            <w:t xml:space="preserve">Version: </w:t>
          </w:r>
          <w:r w:rsidR="006A175C">
            <w:rPr>
              <w:rFonts w:asciiTheme="minorHAnsi" w:hAnsiTheme="minorHAnsi" w:cstheme="minorHAnsi"/>
              <w:sz w:val="32"/>
              <w:szCs w:val="32"/>
            </w:rPr>
            <w:t>1.</w:t>
          </w:r>
          <w:r w:rsidR="00E364EB">
            <w:rPr>
              <w:rFonts w:asciiTheme="minorHAnsi" w:hAnsiTheme="minorHAnsi" w:cstheme="minorHAnsi"/>
              <w:sz w:val="32"/>
              <w:szCs w:val="32"/>
            </w:rPr>
            <w:t>2</w:t>
          </w:r>
        </w:p>
      </w:sdtContent>
    </w:sdt>
    <w:p w:rsidR="000846EC" w:rsidRPr="00B549C1" w:rsidRDefault="000846EC" w:rsidP="000846EC">
      <w:pPr>
        <w:jc w:val="right"/>
        <w:rPr>
          <w:rFonts w:asciiTheme="minorHAnsi" w:hAnsiTheme="minorHAnsi" w:cstheme="minorHAnsi"/>
          <w:sz w:val="32"/>
          <w:szCs w:val="32"/>
        </w:rPr>
      </w:pPr>
    </w:p>
    <w:p w:rsidR="000846EC" w:rsidRPr="00B549C1" w:rsidRDefault="004F7F2B" w:rsidP="000846EC">
      <w:pPr>
        <w:ind w:left="1440"/>
        <w:rPr>
          <w:rFonts w:asciiTheme="minorHAnsi" w:hAnsiTheme="minorHAnsi" w:cstheme="minorHAnsi"/>
          <w:sz w:val="32"/>
          <w:szCs w:val="32"/>
        </w:rPr>
      </w:pPr>
      <w:sdt>
        <w:sdtPr>
          <w:rPr>
            <w:rFonts w:asciiTheme="minorHAnsi" w:hAnsiTheme="minorHAnsi" w:cstheme="minorHAnsi"/>
            <w:sz w:val="32"/>
            <w:szCs w:val="32"/>
          </w:rPr>
          <w:alias w:val="Comments"/>
          <w:id w:val="1805503669"/>
          <w:placeholder>
            <w:docPart w:val="8C8A6DEAEFE94A62A0F3A7D7B5317C21"/>
          </w:placeholder>
          <w:dataBinding w:prefixMappings="xmlns:ns0='http://purl.org/dc/elements/1.1/' xmlns:ns1='http://schemas.openxmlformats.org/package/2006/metadata/core-properties' " w:xpath="/ns1:coreProperties[1]/ns0:description[1]" w:storeItemID="{6C3C8BC8-F283-45AE-878A-BAB7291924A1}"/>
          <w:text w:multiLine="1"/>
        </w:sdtPr>
        <w:sdtContent>
          <w:r w:rsidR="00A21843">
            <w:rPr>
              <w:rFonts w:asciiTheme="minorHAnsi" w:hAnsiTheme="minorHAnsi" w:cstheme="minorHAnsi"/>
              <w:sz w:val="32"/>
              <w:szCs w:val="32"/>
            </w:rPr>
            <w:t xml:space="preserve">Issued:  </w:t>
          </w:r>
          <w:r w:rsidR="005C2BA3">
            <w:rPr>
              <w:rFonts w:asciiTheme="minorHAnsi" w:hAnsiTheme="minorHAnsi" w:cstheme="minorHAnsi"/>
              <w:sz w:val="32"/>
              <w:szCs w:val="32"/>
            </w:rPr>
            <w:t xml:space="preserve">August </w:t>
          </w:r>
          <w:r w:rsidR="006A175C">
            <w:rPr>
              <w:rFonts w:asciiTheme="minorHAnsi" w:hAnsiTheme="minorHAnsi" w:cstheme="minorHAnsi"/>
              <w:sz w:val="32"/>
              <w:szCs w:val="32"/>
            </w:rPr>
            <w:t>2</w:t>
          </w:r>
          <w:r w:rsidR="00E364EB">
            <w:rPr>
              <w:rFonts w:asciiTheme="minorHAnsi" w:hAnsiTheme="minorHAnsi" w:cstheme="minorHAnsi"/>
              <w:sz w:val="32"/>
              <w:szCs w:val="32"/>
            </w:rPr>
            <w:t>9</w:t>
          </w:r>
          <w:r w:rsidR="003C5F84">
            <w:rPr>
              <w:rFonts w:asciiTheme="minorHAnsi" w:hAnsiTheme="minorHAnsi" w:cstheme="minorHAnsi"/>
              <w:sz w:val="32"/>
              <w:szCs w:val="32"/>
            </w:rPr>
            <w:t>, 2014</w:t>
          </w:r>
        </w:sdtContent>
      </w:sdt>
    </w:p>
    <w:p w:rsidR="000846EC" w:rsidRPr="00B549C1" w:rsidRDefault="000846EC" w:rsidP="000846EC">
      <w:pPr>
        <w:jc w:val="right"/>
        <w:rPr>
          <w:rFonts w:asciiTheme="minorHAnsi" w:hAnsiTheme="minorHAnsi" w:cstheme="minorHAnsi"/>
          <w:sz w:val="32"/>
          <w:szCs w:val="32"/>
        </w:rPr>
      </w:pPr>
    </w:p>
    <w:sdt>
      <w:sdtPr>
        <w:rPr>
          <w:rFonts w:asciiTheme="minorHAnsi" w:hAnsiTheme="minorHAnsi" w:cstheme="minorHAnsi"/>
          <w:sz w:val="32"/>
          <w:szCs w:val="32"/>
        </w:rPr>
        <w:alias w:val="Author"/>
        <w:tag w:val=""/>
        <w:id w:val="-1342615691"/>
        <w:placeholder>
          <w:docPart w:val="D783BAC41D854FE5B323D9CE04E8F953"/>
        </w:placeholder>
        <w:dataBinding w:prefixMappings="xmlns:ns0='http://purl.org/dc/elements/1.1/' xmlns:ns1='http://schemas.openxmlformats.org/package/2006/metadata/core-properties' " w:xpath="/ns1:coreProperties[1]/ns0:creator[1]" w:storeItemID="{6C3C8BC8-F283-45AE-878A-BAB7291924A1}"/>
        <w:text/>
      </w:sdtPr>
      <w:sdtContent>
        <w:p w:rsidR="000846EC" w:rsidRPr="00B549C1" w:rsidRDefault="008020D0" w:rsidP="000846EC">
          <w:pPr>
            <w:ind w:left="1440"/>
            <w:rPr>
              <w:rFonts w:asciiTheme="minorHAnsi" w:hAnsiTheme="minorHAnsi" w:cstheme="minorHAnsi"/>
              <w:sz w:val="32"/>
              <w:szCs w:val="32"/>
            </w:rPr>
          </w:pPr>
          <w:r>
            <w:rPr>
              <w:rFonts w:asciiTheme="minorHAnsi" w:hAnsiTheme="minorHAnsi" w:cstheme="minorHAnsi"/>
              <w:sz w:val="32"/>
              <w:szCs w:val="32"/>
            </w:rPr>
            <w:t>Arleen Anderson</w:t>
          </w:r>
        </w:p>
      </w:sdtContent>
    </w:sdt>
    <w:p w:rsidR="000846EC" w:rsidRPr="00B549C1" w:rsidRDefault="000846EC" w:rsidP="000846EC">
      <w:pPr>
        <w:jc w:val="right"/>
        <w:rPr>
          <w:rFonts w:asciiTheme="minorHAnsi" w:hAnsiTheme="minorHAnsi" w:cstheme="minorHAnsi"/>
          <w:b/>
          <w:sz w:val="32"/>
          <w:szCs w:val="32"/>
        </w:rPr>
      </w:pPr>
    </w:p>
    <w:p w:rsidR="000846EC" w:rsidRPr="00B549C1" w:rsidRDefault="000846EC" w:rsidP="000846EC">
      <w:pPr>
        <w:jc w:val="right"/>
        <w:rPr>
          <w:rFonts w:asciiTheme="minorHAnsi" w:hAnsiTheme="minorHAnsi" w:cstheme="minorHAnsi"/>
          <w:b/>
          <w:sz w:val="32"/>
          <w:szCs w:val="32"/>
        </w:rPr>
        <w:sectPr w:rsidR="000846EC" w:rsidRPr="00B549C1" w:rsidSect="00DE1BB2">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pgNumType w:fmt="lowerRoman" w:start="1"/>
          <w:cols w:space="720"/>
          <w:titlePg/>
        </w:sectPr>
      </w:pPr>
    </w:p>
    <w:p w:rsidR="00145D95" w:rsidRPr="00B549C1" w:rsidRDefault="00145D95" w:rsidP="00145D95">
      <w:pPr>
        <w:jc w:val="center"/>
        <w:rPr>
          <w:rFonts w:asciiTheme="minorHAnsi" w:hAnsiTheme="minorHAnsi" w:cstheme="minorHAnsi"/>
          <w:sz w:val="16"/>
        </w:rPr>
      </w:pPr>
    </w:p>
    <w:p w:rsidR="00145D95" w:rsidRPr="00B549C1" w:rsidRDefault="00145D95" w:rsidP="00145D95">
      <w:pPr>
        <w:spacing w:before="115"/>
        <w:rPr>
          <w:rFonts w:asciiTheme="minorHAnsi" w:hAnsiTheme="minorHAnsi" w:cstheme="minorHAnsi"/>
        </w:rPr>
      </w:pPr>
    </w:p>
    <w:p w:rsidR="00145D95" w:rsidRPr="00B549C1" w:rsidRDefault="00145D95" w:rsidP="00145D95">
      <w:pPr>
        <w:spacing w:before="115"/>
        <w:rPr>
          <w:rFonts w:asciiTheme="minorHAnsi" w:hAnsiTheme="minorHAnsi" w:cstheme="minorHAnsi"/>
        </w:rPr>
      </w:pPr>
    </w:p>
    <w:p w:rsidR="00EA7A4E" w:rsidRPr="000E44CA" w:rsidRDefault="00EA7A4E" w:rsidP="00EA7A4E">
      <w:pPr>
        <w:spacing w:before="115"/>
        <w:jc w:val="both"/>
        <w:rPr>
          <w:rFonts w:asciiTheme="minorHAnsi" w:hAnsiTheme="minorHAnsi" w:cstheme="minorHAnsi"/>
        </w:rPr>
      </w:pPr>
      <w:r w:rsidRPr="000E44CA">
        <w:rPr>
          <w:rFonts w:asciiTheme="minorHAnsi" w:hAnsiTheme="minorHAnsi" w:cstheme="minorHAnsi"/>
        </w:rPr>
        <w:t>This material is the exclusive property of, and confidential to</w:t>
      </w:r>
      <w:r>
        <w:rPr>
          <w:rFonts w:asciiTheme="minorHAnsi" w:hAnsiTheme="minorHAnsi" w:cstheme="minorHAnsi"/>
        </w:rPr>
        <w:t xml:space="preserve">, Syniverse Technologies, LLC.  </w:t>
      </w:r>
      <w:r w:rsidRPr="000E44CA">
        <w:rPr>
          <w:rFonts w:asciiTheme="minorHAnsi" w:hAnsiTheme="minorHAnsi" w:cstheme="minorHAnsi"/>
        </w:rPr>
        <w:t>Any disclosure or reproduction of this material without Syniverse’s express prior written consent is strictly prohibited.</w:t>
      </w:r>
    </w:p>
    <w:p w:rsidR="00EA7A4E" w:rsidRDefault="00EA7A4E" w:rsidP="00EA7A4E">
      <w:pPr>
        <w:rPr>
          <w:rFonts w:asciiTheme="minorHAnsi" w:hAnsiTheme="minorHAnsi" w:cstheme="minorHAnsi"/>
        </w:rPr>
      </w:pPr>
    </w:p>
    <w:p w:rsidR="00EA7A4E" w:rsidRDefault="00EA7A4E" w:rsidP="00EA7A4E">
      <w:pPr>
        <w:jc w:val="both"/>
        <w:rPr>
          <w:rFonts w:asciiTheme="minorHAnsi" w:hAnsiTheme="minorHAnsi" w:cstheme="minorHAnsi"/>
        </w:rPr>
      </w:pPr>
      <w:r w:rsidRPr="000E44CA">
        <w:rPr>
          <w:rFonts w:asciiTheme="minorHAnsi" w:hAnsiTheme="minorHAnsi" w:cstheme="minorHAnsi"/>
        </w:rPr>
        <w:t>The following product and service names, and the Syniverse name and logo are services, software products, service marks and/or trademarks of Syniverse Technologies, LLC.</w:t>
      </w:r>
    </w:p>
    <w:p w:rsidR="00EA7A4E" w:rsidRPr="000E44CA" w:rsidRDefault="00EA7A4E" w:rsidP="00EA7A4E">
      <w:pPr>
        <w:jc w:val="center"/>
        <w:rPr>
          <w:rFonts w:asciiTheme="minorHAnsi" w:hAnsiTheme="minorHAnsi" w:cstheme="minorHAnsi"/>
        </w:rPr>
      </w:pPr>
    </w:p>
    <w:tbl>
      <w:tblPr>
        <w:tblW w:w="7440" w:type="dxa"/>
        <w:jc w:val="center"/>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0"/>
        <w:gridCol w:w="3720"/>
      </w:tblGrid>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IVDRS</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 S&amp;E</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LATALink</w:t>
            </w:r>
            <w:proofErr w:type="spellEnd"/>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ACCESSibility</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Crossroads</w:t>
            </w:r>
            <w:r w:rsidRPr="000E44CA">
              <w:rPr>
                <w:rFonts w:asciiTheme="minorHAnsi" w:hAnsiTheme="minorHAnsi" w:cstheme="minorHAnsi"/>
                <w:vertAlign w:val="superscript"/>
              </w:rPr>
              <w:t>SM</w:t>
            </w:r>
            <w:proofErr w:type="spellEnd"/>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MORE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FMR Plus</w:t>
            </w:r>
            <w:r w:rsidRPr="000E44CA">
              <w:rPr>
                <w:rFonts w:asciiTheme="minorHAnsi" w:hAnsiTheme="minorHAnsi" w:cstheme="minorHAnsi"/>
                <w:vertAlign w:val="superscript"/>
              </w:rPr>
              <w:t xml:space="preserve">® </w:t>
            </w:r>
            <w:r w:rsidRPr="000E44CA">
              <w:rPr>
                <w:rFonts w:asciiTheme="minorHAnsi" w:hAnsiTheme="minorHAnsi" w:cstheme="minorHAnsi"/>
              </w:rPr>
              <w:t xml:space="preserve"> </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w:t>
            </w:r>
            <w:r w:rsidRPr="000E44CA">
              <w:rPr>
                <w:rFonts w:asciiTheme="minorHAnsi" w:hAnsiTheme="minorHAnsi" w:cstheme="minorHAnsi"/>
                <w:vertAlign w:val="superscript"/>
              </w:rPr>
              <w:t xml:space="preserve"> </w:t>
            </w:r>
            <w:r w:rsidRPr="000E44CA">
              <w:rPr>
                <w:rFonts w:asciiTheme="minorHAnsi" w:hAnsiTheme="minorHAnsi" w:cstheme="minorHAnsi"/>
              </w:rPr>
              <w:t>NEXT</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Follow Me Roaming Plus</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PRIME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FraudInterceptor</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Technologies</w:t>
            </w:r>
            <w:r w:rsidRPr="000E44CA">
              <w:rPr>
                <w:rFonts w:asciiTheme="minorHAnsi" w:hAnsiTheme="minorHAnsi" w:cstheme="minorHAnsi"/>
                <w:vertAlign w:val="superscript"/>
              </w:rPr>
              <w:t>®</w:t>
            </w:r>
            <w:r w:rsidRPr="000E44CA">
              <w:rPr>
                <w:rFonts w:asciiTheme="minorHAnsi" w:hAnsiTheme="minorHAnsi" w:cstheme="minorHAnsi"/>
              </w:rPr>
              <w:t xml:space="preserve"> &amp; spark design</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FraudManager</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UniRoam</w:t>
            </w:r>
            <w:proofErr w:type="spellEnd"/>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FraudX</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Visibility</w:t>
            </w:r>
            <w:r w:rsidRPr="000E44CA">
              <w:rPr>
                <w:rFonts w:asciiTheme="minorHAnsi" w:hAnsiTheme="minorHAnsi" w:cstheme="minorHAnsi"/>
                <w:vertAlign w:val="superscript"/>
              </w:rPr>
              <w:t xml:space="preserve">®  </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INLink</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vertAlign w:val="superscript"/>
              </w:rPr>
            </w:pPr>
            <w:proofErr w:type="spellStart"/>
            <w:r w:rsidRPr="000E44CA">
              <w:rPr>
                <w:rFonts w:asciiTheme="minorHAnsi" w:hAnsiTheme="minorHAnsi" w:cstheme="minorHAnsi"/>
              </w:rPr>
              <w:t>VisWise</w:t>
            </w:r>
            <w:proofErr w:type="spellEnd"/>
            <w:r w:rsidRPr="000E44CA">
              <w:rPr>
                <w:rFonts w:asciiTheme="minorHAnsi" w:hAnsiTheme="minorHAnsi" w:cstheme="minorHAnsi"/>
                <w:vertAlign w:val="superscript"/>
              </w:rPr>
              <w:t xml:space="preserve">®   </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INPort</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vertAlign w:val="superscript"/>
              </w:rPr>
            </w:pPr>
            <w:r w:rsidRPr="000E44CA">
              <w:rPr>
                <w:rFonts w:asciiTheme="minorHAnsi" w:hAnsiTheme="minorHAnsi" w:cstheme="minorHAnsi"/>
              </w:rPr>
              <w:t>We Make Mobile Work</w:t>
            </w:r>
            <w:r w:rsidRPr="000E44CA">
              <w:rPr>
                <w:rFonts w:asciiTheme="minorHAnsi" w:hAnsiTheme="minorHAnsi" w:cstheme="minorHAnsi"/>
                <w:vertAlign w:val="superscript"/>
              </w:rPr>
              <w:t>®</w:t>
            </w:r>
          </w:p>
        </w:tc>
      </w:tr>
    </w:tbl>
    <w:p w:rsidR="00EA7A4E" w:rsidRPr="000E44CA" w:rsidRDefault="00EA7A4E" w:rsidP="00EA7A4E">
      <w:pPr>
        <w:autoSpaceDE w:val="0"/>
        <w:autoSpaceDN w:val="0"/>
        <w:adjustRightInd w:val="0"/>
        <w:rPr>
          <w:rFonts w:asciiTheme="minorHAnsi" w:hAnsiTheme="minorHAnsi" w:cstheme="minorHAnsi"/>
          <w:sz w:val="18"/>
        </w:rPr>
      </w:pPr>
    </w:p>
    <w:p w:rsidR="00EA7A4E" w:rsidRDefault="00EA7A4E" w:rsidP="00EA7A4E">
      <w:pPr>
        <w:spacing w:before="120"/>
        <w:jc w:val="center"/>
        <w:rPr>
          <w:rFonts w:asciiTheme="minorHAnsi" w:hAnsiTheme="minorHAnsi" w:cstheme="minorHAnsi"/>
          <w:sz w:val="18"/>
        </w:rPr>
      </w:pP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Netscape and Netscape Communicator are registered trademarks of Netscape Communications Corporation.</w:t>
      </w:r>
      <w:r w:rsidRPr="000E44CA">
        <w:rPr>
          <w:rFonts w:asciiTheme="minorHAnsi" w:hAnsiTheme="minorHAnsi" w:cstheme="minorHAnsi"/>
        </w:rPr>
        <w:br/>
        <w:t>Microsoft and Windows are registered trademarks of Microsoft Corporation.</w:t>
      </w:r>
      <w:r w:rsidRPr="000E44CA">
        <w:rPr>
          <w:rFonts w:asciiTheme="minorHAnsi" w:hAnsiTheme="minorHAnsi" w:cstheme="minorHAnsi"/>
        </w:rPr>
        <w:br/>
        <w:t>Office and BackOffice are trademarks of Microsoft Corporation.</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Used by Permission.</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As used herein, ® denotes registration in the United States.</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 xml:space="preserve">© Copyright 2001 ─ </w:t>
      </w:r>
      <w:r w:rsidRPr="000E44CA">
        <w:rPr>
          <w:rFonts w:asciiTheme="minorHAnsi" w:hAnsiTheme="minorHAnsi" w:cstheme="minorHAnsi"/>
        </w:rPr>
        <w:fldChar w:fldCharType="begin"/>
      </w:r>
      <w:r w:rsidRPr="000E44CA">
        <w:rPr>
          <w:rFonts w:asciiTheme="minorHAnsi" w:hAnsiTheme="minorHAnsi" w:cstheme="minorHAnsi"/>
        </w:rPr>
        <w:instrText xml:space="preserve"> DATE  \@ "yyyy"  \* MERGEFORMAT </w:instrText>
      </w:r>
      <w:r w:rsidRPr="000E44CA">
        <w:rPr>
          <w:rFonts w:asciiTheme="minorHAnsi" w:hAnsiTheme="minorHAnsi" w:cstheme="minorHAnsi"/>
        </w:rPr>
        <w:fldChar w:fldCharType="separate"/>
      </w:r>
      <w:r w:rsidR="004F7F2B">
        <w:rPr>
          <w:rFonts w:asciiTheme="minorHAnsi" w:hAnsiTheme="minorHAnsi" w:cstheme="minorHAnsi"/>
          <w:noProof/>
        </w:rPr>
        <w:t>2014</w:t>
      </w:r>
      <w:r w:rsidRPr="000E44CA">
        <w:rPr>
          <w:rFonts w:asciiTheme="minorHAnsi" w:hAnsiTheme="minorHAnsi" w:cstheme="minorHAnsi"/>
        </w:rPr>
        <w:fldChar w:fldCharType="end"/>
      </w:r>
      <w:r w:rsidRPr="000E44CA">
        <w:rPr>
          <w:rFonts w:asciiTheme="minorHAnsi" w:hAnsiTheme="minorHAnsi" w:cstheme="minorHAnsi"/>
        </w:rPr>
        <w:t xml:space="preserve"> Syniverse Technologies, LLC</w:t>
      </w:r>
      <w:r w:rsidRPr="000E44CA">
        <w:rPr>
          <w:rFonts w:asciiTheme="minorHAnsi" w:hAnsiTheme="minorHAnsi" w:cstheme="minorHAnsi"/>
        </w:rPr>
        <w:br/>
        <w:t>All rights reserved under U.S. and International laws.</w:t>
      </w:r>
    </w:p>
    <w:p w:rsidR="00145D95" w:rsidRPr="00B549C1" w:rsidRDefault="00145D95" w:rsidP="00145D95">
      <w:pPr>
        <w:spacing w:before="120"/>
        <w:jc w:val="center"/>
        <w:rPr>
          <w:rFonts w:asciiTheme="minorHAnsi" w:hAnsiTheme="minorHAnsi" w:cstheme="minorHAnsi"/>
          <w:sz w:val="18"/>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tabs>
          <w:tab w:val="clear" w:pos="9360"/>
          <w:tab w:val="left" w:pos="3005"/>
        </w:tabs>
        <w:rPr>
          <w:rFonts w:asciiTheme="minorHAnsi" w:hAnsiTheme="minorHAnsi" w:cstheme="minorHAnsi"/>
          <w:i/>
          <w:iCs/>
          <w:color w:val="0000FF"/>
          <w:sz w:val="16"/>
          <w:szCs w:val="16"/>
        </w:rPr>
      </w:pPr>
      <w:r w:rsidRPr="00B549C1">
        <w:rPr>
          <w:rFonts w:asciiTheme="minorHAnsi" w:hAnsiTheme="minorHAnsi" w:cstheme="minorHAnsi"/>
          <w:i/>
          <w:iCs/>
          <w:color w:val="0000FF"/>
          <w:sz w:val="16"/>
          <w:szCs w:val="16"/>
        </w:rPr>
        <w:tab/>
      </w: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pStyle w:val="FootnoteText"/>
        <w:tabs>
          <w:tab w:val="clear" w:pos="9360"/>
          <w:tab w:val="left" w:pos="4050"/>
        </w:tabs>
        <w:rPr>
          <w:rFonts w:asciiTheme="minorHAnsi" w:hAnsiTheme="minorHAnsi" w:cstheme="minorHAnsi"/>
          <w:sz w:val="16"/>
          <w:szCs w:val="16"/>
          <w:lang w:val="fr-FR"/>
        </w:rPr>
      </w:pPr>
    </w:p>
    <w:p w:rsidR="00145D95" w:rsidRPr="00B549C1" w:rsidRDefault="00145D95" w:rsidP="00145D95">
      <w:pPr>
        <w:pStyle w:val="FootnoteText"/>
        <w:tabs>
          <w:tab w:val="clear" w:pos="9360"/>
          <w:tab w:val="left" w:pos="4050"/>
        </w:tabs>
        <w:rPr>
          <w:rFonts w:asciiTheme="minorHAnsi" w:hAnsiTheme="minorHAnsi" w:cstheme="minorHAnsi"/>
          <w:sz w:val="16"/>
          <w:szCs w:val="16"/>
          <w:lang w:val="fr-FR"/>
        </w:rPr>
      </w:pPr>
    </w:p>
    <w:p w:rsidR="003A77A3" w:rsidRPr="00B549C1" w:rsidRDefault="003A77A3" w:rsidP="003A77A3">
      <w:pPr>
        <w:rPr>
          <w:rFonts w:asciiTheme="minorHAnsi" w:hAnsiTheme="minorHAnsi" w:cstheme="minorHAnsi"/>
        </w:rPr>
      </w:pPr>
      <w:r w:rsidRPr="00B549C1">
        <w:rPr>
          <w:rFonts w:asciiTheme="minorHAnsi" w:hAnsiTheme="minorHAnsi" w:cstheme="minorHAnsi"/>
        </w:rPr>
        <w:t>The document is based on SRS Template (short form) Version 4.13 (August 2013)</w:t>
      </w:r>
    </w:p>
    <w:p w:rsidR="00145D95" w:rsidRPr="00B549C1" w:rsidRDefault="00145D95" w:rsidP="00145D95">
      <w:pPr>
        <w:pStyle w:val="FootnoteText"/>
        <w:tabs>
          <w:tab w:val="clear" w:pos="9360"/>
          <w:tab w:val="left" w:pos="4050"/>
        </w:tabs>
        <w:rPr>
          <w:rFonts w:asciiTheme="minorHAnsi" w:hAnsiTheme="minorHAnsi" w:cstheme="minorHAnsi"/>
        </w:rPr>
      </w:pPr>
    </w:p>
    <w:p w:rsidR="003A77A3" w:rsidRPr="00B549C1" w:rsidRDefault="003A77A3">
      <w:pPr>
        <w:tabs>
          <w:tab w:val="clear" w:pos="9360"/>
        </w:tabs>
        <w:rPr>
          <w:rFonts w:asciiTheme="minorHAnsi" w:hAnsiTheme="minorHAnsi" w:cstheme="minorHAnsi"/>
          <w:i/>
          <w:iCs/>
          <w:color w:val="0000FF"/>
          <w:sz w:val="16"/>
          <w:szCs w:val="16"/>
        </w:rPr>
      </w:pPr>
      <w:r w:rsidRPr="00B549C1">
        <w:rPr>
          <w:rFonts w:asciiTheme="minorHAnsi" w:hAnsiTheme="minorHAnsi" w:cstheme="minorHAnsi"/>
          <w:i/>
          <w:iCs/>
          <w:color w:val="0000FF"/>
          <w:sz w:val="16"/>
          <w:szCs w:val="16"/>
        </w:rPr>
        <w:br w:type="page"/>
      </w:r>
    </w:p>
    <w:p w:rsidR="00145D95" w:rsidRPr="00B549C1" w:rsidRDefault="00145D95" w:rsidP="00145D95">
      <w:pPr>
        <w:keepNext/>
        <w:rPr>
          <w:rFonts w:asciiTheme="minorHAnsi" w:hAnsiTheme="minorHAnsi" w:cstheme="minorHAnsi"/>
          <w:i/>
          <w:iCs/>
          <w:vanish/>
          <w:color w:val="0000FF"/>
          <w:sz w:val="16"/>
          <w:szCs w:val="16"/>
        </w:rPr>
      </w:pPr>
    </w:p>
    <w:p w:rsidR="00B25FA9" w:rsidRPr="00B549C1" w:rsidRDefault="00B25FA9" w:rsidP="00B25FA9">
      <w:pPr>
        <w:tabs>
          <w:tab w:val="clear" w:pos="9360"/>
        </w:tabs>
        <w:rPr>
          <w:rFonts w:asciiTheme="minorHAnsi" w:hAnsiTheme="minorHAnsi" w:cstheme="minorHAnsi"/>
          <w:b/>
          <w:sz w:val="28"/>
        </w:rPr>
      </w:pPr>
      <w:r w:rsidRPr="00B549C1">
        <w:rPr>
          <w:rFonts w:asciiTheme="minorHAnsi" w:hAnsiTheme="minorHAnsi" w:cstheme="minorHAnsi"/>
          <w:b/>
          <w:sz w:val="28"/>
        </w:rPr>
        <w:t xml:space="preserve"> Revision History</w:t>
      </w:r>
    </w:p>
    <w:p w:rsidR="00B25FA9" w:rsidRPr="00B549C1" w:rsidRDefault="00B25FA9" w:rsidP="00B25FA9">
      <w:pPr>
        <w:tabs>
          <w:tab w:val="clear" w:pos="9360"/>
        </w:tabs>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08"/>
        <w:gridCol w:w="1620"/>
        <w:gridCol w:w="6948"/>
      </w:tblGrid>
      <w:tr w:rsidR="00B25FA9" w:rsidRPr="00B549C1" w:rsidTr="00DE1BB2">
        <w:tc>
          <w:tcPr>
            <w:tcW w:w="100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Version</w:t>
            </w:r>
          </w:p>
        </w:tc>
        <w:tc>
          <w:tcPr>
            <w:tcW w:w="162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Date</w:t>
            </w:r>
          </w:p>
        </w:tc>
        <w:tc>
          <w:tcPr>
            <w:tcW w:w="694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Release Reason - Description of Changes</w:t>
            </w:r>
          </w:p>
        </w:tc>
      </w:tr>
      <w:tr w:rsidR="00E364EB" w:rsidRPr="00B549C1" w:rsidTr="009D440E">
        <w:tc>
          <w:tcPr>
            <w:tcW w:w="1008" w:type="dxa"/>
          </w:tcPr>
          <w:p w:rsidR="00E364EB" w:rsidRDefault="00E364EB" w:rsidP="009D440E">
            <w:pPr>
              <w:tabs>
                <w:tab w:val="clear" w:pos="9360"/>
              </w:tabs>
              <w:rPr>
                <w:rFonts w:asciiTheme="minorHAnsi" w:hAnsiTheme="minorHAnsi" w:cstheme="minorHAnsi"/>
              </w:rPr>
            </w:pPr>
            <w:r>
              <w:rPr>
                <w:rFonts w:asciiTheme="minorHAnsi" w:hAnsiTheme="minorHAnsi" w:cstheme="minorHAnsi"/>
              </w:rPr>
              <w:t>1.2</w:t>
            </w:r>
          </w:p>
        </w:tc>
        <w:tc>
          <w:tcPr>
            <w:tcW w:w="1620" w:type="dxa"/>
          </w:tcPr>
          <w:p w:rsidR="00E364EB" w:rsidRDefault="00E364EB" w:rsidP="0045281C">
            <w:pPr>
              <w:tabs>
                <w:tab w:val="clear" w:pos="9360"/>
              </w:tabs>
              <w:rPr>
                <w:rFonts w:asciiTheme="minorHAnsi" w:hAnsiTheme="minorHAnsi" w:cstheme="minorHAnsi"/>
              </w:rPr>
            </w:pPr>
            <w:r>
              <w:rPr>
                <w:rFonts w:asciiTheme="minorHAnsi" w:hAnsiTheme="minorHAnsi" w:cstheme="minorHAnsi"/>
              </w:rPr>
              <w:t>29 August 2014</w:t>
            </w:r>
          </w:p>
        </w:tc>
        <w:tc>
          <w:tcPr>
            <w:tcW w:w="6948" w:type="dxa"/>
          </w:tcPr>
          <w:p w:rsidR="00E364EB" w:rsidRPr="00E364EB" w:rsidRDefault="00E364EB" w:rsidP="00E364EB">
            <w:pPr>
              <w:tabs>
                <w:tab w:val="clear" w:pos="9360"/>
              </w:tabs>
              <w:ind w:left="360" w:hanging="360"/>
              <w:rPr>
                <w:rFonts w:asciiTheme="minorHAnsi" w:hAnsiTheme="minorHAnsi" w:cstheme="minorHAnsi"/>
              </w:rPr>
            </w:pPr>
            <w:r>
              <w:rPr>
                <w:rFonts w:asciiTheme="minorHAnsi" w:hAnsiTheme="minorHAnsi" w:cstheme="minorHAnsi"/>
              </w:rPr>
              <w:t>Per clarification meeting with system test on 8/28/14, the following changes were made:</w:t>
            </w:r>
          </w:p>
          <w:p w:rsidR="00E364EB" w:rsidRDefault="00E364EB"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3.2.1.3.1 – added MSISDN</w:t>
            </w:r>
          </w:p>
          <w:p w:rsidR="00E364EB" w:rsidRDefault="00E364EB"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3.2.1.3.2 – added MSISDN</w:t>
            </w:r>
          </w:p>
        </w:tc>
      </w:tr>
      <w:tr w:rsidR="003071A8" w:rsidRPr="00B549C1" w:rsidTr="009D440E">
        <w:tc>
          <w:tcPr>
            <w:tcW w:w="1008" w:type="dxa"/>
          </w:tcPr>
          <w:p w:rsidR="003071A8" w:rsidRDefault="003071A8" w:rsidP="009D440E">
            <w:pPr>
              <w:tabs>
                <w:tab w:val="clear" w:pos="9360"/>
              </w:tabs>
              <w:rPr>
                <w:rFonts w:asciiTheme="minorHAnsi" w:hAnsiTheme="minorHAnsi" w:cstheme="minorHAnsi"/>
              </w:rPr>
            </w:pPr>
            <w:r>
              <w:rPr>
                <w:rFonts w:asciiTheme="minorHAnsi" w:hAnsiTheme="minorHAnsi" w:cstheme="minorHAnsi"/>
              </w:rPr>
              <w:t>1.1</w:t>
            </w:r>
          </w:p>
        </w:tc>
        <w:tc>
          <w:tcPr>
            <w:tcW w:w="1620" w:type="dxa"/>
          </w:tcPr>
          <w:p w:rsidR="003071A8" w:rsidRDefault="003071A8" w:rsidP="0045281C">
            <w:pPr>
              <w:tabs>
                <w:tab w:val="clear" w:pos="9360"/>
              </w:tabs>
              <w:rPr>
                <w:rFonts w:asciiTheme="minorHAnsi" w:hAnsiTheme="minorHAnsi" w:cstheme="minorHAnsi"/>
              </w:rPr>
            </w:pPr>
            <w:r>
              <w:rPr>
                <w:rFonts w:asciiTheme="minorHAnsi" w:hAnsiTheme="minorHAnsi" w:cstheme="minorHAnsi"/>
              </w:rPr>
              <w:t>26 August 2014</w:t>
            </w:r>
          </w:p>
        </w:tc>
        <w:tc>
          <w:tcPr>
            <w:tcW w:w="6948" w:type="dxa"/>
          </w:tcPr>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Approved CR 001</w:t>
            </w:r>
          </w:p>
        </w:tc>
      </w:tr>
      <w:tr w:rsidR="003071A8" w:rsidRPr="00B549C1" w:rsidTr="009D440E">
        <w:tc>
          <w:tcPr>
            <w:tcW w:w="1008" w:type="dxa"/>
          </w:tcPr>
          <w:p w:rsidR="003071A8" w:rsidRDefault="003071A8" w:rsidP="009D440E">
            <w:pPr>
              <w:tabs>
                <w:tab w:val="clear" w:pos="9360"/>
              </w:tabs>
              <w:rPr>
                <w:rFonts w:asciiTheme="minorHAnsi" w:hAnsiTheme="minorHAnsi" w:cstheme="minorHAnsi"/>
              </w:rPr>
            </w:pPr>
            <w:r>
              <w:rPr>
                <w:rFonts w:asciiTheme="minorHAnsi" w:hAnsiTheme="minorHAnsi" w:cstheme="minorHAnsi"/>
              </w:rPr>
              <w:t>1.0.02</w:t>
            </w:r>
          </w:p>
        </w:tc>
        <w:tc>
          <w:tcPr>
            <w:tcW w:w="1620" w:type="dxa"/>
          </w:tcPr>
          <w:p w:rsidR="003071A8" w:rsidRDefault="003071A8" w:rsidP="0045281C">
            <w:pPr>
              <w:tabs>
                <w:tab w:val="clear" w:pos="9360"/>
              </w:tabs>
              <w:rPr>
                <w:rFonts w:asciiTheme="minorHAnsi" w:hAnsiTheme="minorHAnsi" w:cstheme="minorHAnsi"/>
              </w:rPr>
            </w:pPr>
            <w:r>
              <w:rPr>
                <w:rFonts w:asciiTheme="minorHAnsi" w:hAnsiTheme="minorHAnsi" w:cstheme="minorHAnsi"/>
              </w:rPr>
              <w:t>22 August 2014</w:t>
            </w:r>
          </w:p>
        </w:tc>
        <w:tc>
          <w:tcPr>
            <w:tcW w:w="6948" w:type="dxa"/>
          </w:tcPr>
          <w:p w:rsidR="003071A8" w:rsidRPr="003071A8" w:rsidRDefault="003071A8" w:rsidP="003071A8">
            <w:pPr>
              <w:tabs>
                <w:tab w:val="clear" w:pos="9360"/>
              </w:tabs>
              <w:rPr>
                <w:rFonts w:asciiTheme="minorHAnsi" w:hAnsiTheme="minorHAnsi" w:cstheme="minorHAnsi"/>
              </w:rPr>
            </w:pPr>
            <w:r>
              <w:rPr>
                <w:rFonts w:asciiTheme="minorHAnsi" w:hAnsiTheme="minorHAnsi" w:cstheme="minorHAnsi"/>
              </w:rPr>
              <w:t>Per CR 001 v0.02, the following changes were made:</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3.1.2.4 – modified description of grey and removed unavailable</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3.2.1.1 – modified </w:t>
            </w:r>
            <w:proofErr w:type="spellStart"/>
            <w:r>
              <w:rPr>
                <w:rFonts w:asciiTheme="minorHAnsi" w:hAnsiTheme="minorHAnsi" w:cstheme="minorHAnsi"/>
              </w:rPr>
              <w:t>rqmt</w:t>
            </w:r>
            <w:proofErr w:type="spellEnd"/>
            <w:r>
              <w:rPr>
                <w:rFonts w:asciiTheme="minorHAnsi" w:hAnsiTheme="minorHAnsi" w:cstheme="minorHAnsi"/>
              </w:rPr>
              <w:t xml:space="preserve"> to make it more clear that it’s just a name change</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3.2.1.2.1.1 – modified description of grey and removed unavailable</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3.2.1.2.1.4 – removed unknown data activity</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3.2.1.3.2 – changed 15 min to 30 min</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3.2.2.1 – removed unknown data activity</w:t>
            </w:r>
          </w:p>
        </w:tc>
      </w:tr>
      <w:tr w:rsidR="003C3E8E" w:rsidRPr="00B549C1" w:rsidTr="009D440E">
        <w:tc>
          <w:tcPr>
            <w:tcW w:w="1008" w:type="dxa"/>
          </w:tcPr>
          <w:p w:rsidR="003C3E8E" w:rsidRDefault="003C3E8E" w:rsidP="009D440E">
            <w:pPr>
              <w:tabs>
                <w:tab w:val="clear" w:pos="9360"/>
              </w:tabs>
              <w:rPr>
                <w:rFonts w:asciiTheme="minorHAnsi" w:hAnsiTheme="minorHAnsi" w:cstheme="minorHAnsi"/>
              </w:rPr>
            </w:pPr>
            <w:r>
              <w:rPr>
                <w:rFonts w:asciiTheme="minorHAnsi" w:hAnsiTheme="minorHAnsi" w:cstheme="minorHAnsi"/>
              </w:rPr>
              <w:t>1.0.01</w:t>
            </w:r>
          </w:p>
        </w:tc>
        <w:tc>
          <w:tcPr>
            <w:tcW w:w="1620" w:type="dxa"/>
          </w:tcPr>
          <w:p w:rsidR="003C3E8E" w:rsidRDefault="003C3E8E" w:rsidP="0045281C">
            <w:pPr>
              <w:tabs>
                <w:tab w:val="clear" w:pos="9360"/>
              </w:tabs>
              <w:rPr>
                <w:rFonts w:asciiTheme="minorHAnsi" w:hAnsiTheme="minorHAnsi" w:cstheme="minorHAnsi"/>
              </w:rPr>
            </w:pPr>
            <w:r>
              <w:rPr>
                <w:rFonts w:asciiTheme="minorHAnsi" w:hAnsiTheme="minorHAnsi" w:cstheme="minorHAnsi"/>
              </w:rPr>
              <w:t>21 August 2014</w:t>
            </w:r>
          </w:p>
        </w:tc>
        <w:tc>
          <w:tcPr>
            <w:tcW w:w="6948" w:type="dxa"/>
          </w:tcPr>
          <w:p w:rsidR="003071A8" w:rsidRPr="003071A8" w:rsidRDefault="003071A8" w:rsidP="003071A8">
            <w:pPr>
              <w:tabs>
                <w:tab w:val="clear" w:pos="9360"/>
              </w:tabs>
              <w:ind w:left="360" w:hanging="360"/>
              <w:rPr>
                <w:rFonts w:asciiTheme="minorHAnsi" w:hAnsiTheme="minorHAnsi" w:cstheme="minorHAnsi"/>
              </w:rPr>
            </w:pPr>
            <w:r>
              <w:rPr>
                <w:rFonts w:asciiTheme="minorHAnsi" w:hAnsiTheme="minorHAnsi" w:cstheme="minorHAnsi"/>
              </w:rPr>
              <w:t>Per CR 001 v0.01, the following changes were made:</w:t>
            </w:r>
          </w:p>
          <w:p w:rsidR="003C3E8E"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3.1.2.4 – updated description for grey and unavailable</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3.2.1.2.1.1 – added location and description for Last Action, Grey, and Unavailable</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3.2.1.2.1.4 – updated list of fields that should be displayed</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3.2.2.1 – New Columns for Service Level</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3.2.2.2 – Service Level Performance Failures</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3.2.2.2.1 – changed service level performance failures to unacceptable data quality</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3.2.3 – 3.2.3.2 – Escalation Alerts</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3.3.1.2 – added “7” to third bullet and “12 months” to fourth bullet</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3.3.2.2 – added “7” to third bullet and “12 months” to fourth bullet</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3.3.3.2 – added “7” to third bullet and “12 months” to fourth bullet</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3.3.4 – changed search criteria to group and stated that user can select one or more groups</w:t>
            </w:r>
          </w:p>
        </w:tc>
      </w:tr>
      <w:tr w:rsidR="00975E9A" w:rsidRPr="00B549C1" w:rsidTr="009D440E">
        <w:tc>
          <w:tcPr>
            <w:tcW w:w="1008" w:type="dxa"/>
          </w:tcPr>
          <w:p w:rsidR="00975E9A" w:rsidRDefault="005C2BA3" w:rsidP="009D440E">
            <w:pPr>
              <w:tabs>
                <w:tab w:val="clear" w:pos="9360"/>
              </w:tabs>
              <w:rPr>
                <w:rFonts w:asciiTheme="minorHAnsi" w:hAnsiTheme="minorHAnsi" w:cstheme="minorHAnsi"/>
              </w:rPr>
            </w:pPr>
            <w:r>
              <w:rPr>
                <w:rFonts w:asciiTheme="minorHAnsi" w:hAnsiTheme="minorHAnsi" w:cstheme="minorHAnsi"/>
              </w:rPr>
              <w:t>1.0</w:t>
            </w:r>
          </w:p>
        </w:tc>
        <w:tc>
          <w:tcPr>
            <w:tcW w:w="1620" w:type="dxa"/>
          </w:tcPr>
          <w:p w:rsidR="00975E9A" w:rsidRDefault="005C2BA3" w:rsidP="0045281C">
            <w:pPr>
              <w:tabs>
                <w:tab w:val="clear" w:pos="9360"/>
              </w:tabs>
              <w:rPr>
                <w:rFonts w:asciiTheme="minorHAnsi" w:hAnsiTheme="minorHAnsi" w:cstheme="minorHAnsi"/>
              </w:rPr>
            </w:pPr>
            <w:r>
              <w:rPr>
                <w:rFonts w:asciiTheme="minorHAnsi" w:hAnsiTheme="minorHAnsi" w:cstheme="minorHAnsi"/>
              </w:rPr>
              <w:t>0</w:t>
            </w:r>
            <w:r w:rsidR="0045281C">
              <w:rPr>
                <w:rFonts w:asciiTheme="minorHAnsi" w:hAnsiTheme="minorHAnsi" w:cstheme="minorHAnsi"/>
              </w:rPr>
              <w:t>4</w:t>
            </w:r>
            <w:r>
              <w:rPr>
                <w:rFonts w:asciiTheme="minorHAnsi" w:hAnsiTheme="minorHAnsi" w:cstheme="minorHAnsi"/>
              </w:rPr>
              <w:t xml:space="preserve"> August 2014</w:t>
            </w:r>
          </w:p>
        </w:tc>
        <w:tc>
          <w:tcPr>
            <w:tcW w:w="6948" w:type="dxa"/>
          </w:tcPr>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3.1.2.3 – added that Data Session Activation Time is from </w:t>
            </w:r>
            <w:proofErr w:type="spellStart"/>
            <w:r>
              <w:rPr>
                <w:rFonts w:asciiTheme="minorHAnsi" w:hAnsiTheme="minorHAnsi" w:cstheme="minorHAnsi"/>
              </w:rPr>
              <w:t>GTPc</w:t>
            </w:r>
            <w:proofErr w:type="spellEnd"/>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3.1.2.4.1 – changed number of KPIs to 4 instead of 5</w:t>
            </w:r>
          </w:p>
          <w:p w:rsidR="008F154C" w:rsidRDefault="008F154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3.2.1 – Monitor My Subscriber and renumbered</w:t>
            </w:r>
          </w:p>
          <w:p w:rsidR="0045281C" w:rsidRDefault="0045281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3.2.2 – 3.2.2.1.1 – Monitor My Groups</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w:t>
            </w:r>
            <w:r w:rsidR="008F154C">
              <w:rPr>
                <w:rFonts w:asciiTheme="minorHAnsi" w:hAnsiTheme="minorHAnsi" w:cstheme="minorHAnsi"/>
              </w:rPr>
              <w:t>1.</w:t>
            </w:r>
            <w:r>
              <w:rPr>
                <w:rFonts w:asciiTheme="minorHAnsi" w:hAnsiTheme="minorHAnsi" w:cstheme="minorHAnsi"/>
              </w:rPr>
              <w:t>2.1 – added the value of Location is country</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w:t>
            </w:r>
            <w:r w:rsidR="008F154C">
              <w:rPr>
                <w:rFonts w:asciiTheme="minorHAnsi" w:hAnsiTheme="minorHAnsi" w:cstheme="minorHAnsi"/>
              </w:rPr>
              <w:t>1.</w:t>
            </w:r>
            <w:r>
              <w:rPr>
                <w:rFonts w:asciiTheme="minorHAnsi" w:hAnsiTheme="minorHAnsi" w:cstheme="minorHAnsi"/>
              </w:rPr>
              <w:t>2.1.1 – added Last Action</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3.2.3.1 – removed “(only populated if last session is successful)”</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3.2.3.2 – Last Session Attempt – changed Session Create to Session Activation</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3.2.3.2 – Data Sessions – removed (i.e. gauge with thresholds)</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3.2.3.2 – added that Max Bandwidth is the average of the Max Bandwidth across all sessions.  This applies to uplink and downlink as well</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3.2.3.4 – 3.2.3.4.2 – Existing Actions tab</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3.5.1.1.2.1 – Notifications Name</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3.5.1.1.3 – changed wording to state to delete template associated with a group</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3.6.1.2 – made conditions RED</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3.6.1.3 – made conditions RED</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3.6.1.4 – made conditions RED</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3.6.1.5 – made conditions RED</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3.6.1.6 – changed t most recent session attempt</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lastRenderedPageBreak/>
              <w:t>3.8.2 – added that all information related to service level view is included in user level permission</w:t>
            </w:r>
          </w:p>
          <w:p w:rsidR="00677A20" w:rsidRDefault="00677A20"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Updated examples of the summary level view</w:t>
            </w:r>
          </w:p>
        </w:tc>
      </w:tr>
      <w:tr w:rsidR="001602BB" w:rsidRPr="00B549C1" w:rsidTr="009D440E">
        <w:tc>
          <w:tcPr>
            <w:tcW w:w="1008" w:type="dxa"/>
          </w:tcPr>
          <w:p w:rsidR="001602BB" w:rsidRDefault="001602BB" w:rsidP="009D440E">
            <w:pPr>
              <w:tabs>
                <w:tab w:val="clear" w:pos="9360"/>
              </w:tabs>
              <w:rPr>
                <w:rFonts w:asciiTheme="minorHAnsi" w:hAnsiTheme="minorHAnsi" w:cstheme="minorHAnsi"/>
              </w:rPr>
            </w:pPr>
            <w:r>
              <w:rPr>
                <w:rFonts w:asciiTheme="minorHAnsi" w:hAnsiTheme="minorHAnsi" w:cstheme="minorHAnsi"/>
              </w:rPr>
              <w:lastRenderedPageBreak/>
              <w:t>0.08</w:t>
            </w:r>
          </w:p>
        </w:tc>
        <w:tc>
          <w:tcPr>
            <w:tcW w:w="1620" w:type="dxa"/>
          </w:tcPr>
          <w:p w:rsidR="001602BB" w:rsidRDefault="001602BB" w:rsidP="009D440E">
            <w:pPr>
              <w:tabs>
                <w:tab w:val="clear" w:pos="9360"/>
              </w:tabs>
              <w:rPr>
                <w:rFonts w:asciiTheme="minorHAnsi" w:hAnsiTheme="minorHAnsi" w:cstheme="minorHAnsi"/>
              </w:rPr>
            </w:pPr>
            <w:r>
              <w:rPr>
                <w:rFonts w:asciiTheme="minorHAnsi" w:hAnsiTheme="minorHAnsi" w:cstheme="minorHAnsi"/>
              </w:rPr>
              <w:t>22 July 2014</w:t>
            </w:r>
          </w:p>
        </w:tc>
        <w:tc>
          <w:tcPr>
            <w:tcW w:w="6948" w:type="dxa"/>
          </w:tcPr>
          <w:p w:rsidR="001602BB" w:rsidRDefault="001602BB"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3.1.2.2 – changed last session to last completed session</w:t>
            </w:r>
          </w:p>
          <w:p w:rsidR="001602BB" w:rsidRDefault="001602BB"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3.2.2.1.1 – removed the following:</w:t>
            </w:r>
          </w:p>
          <w:p w:rsidR="001602BB" w:rsidRDefault="001602BB" w:rsidP="00CC2507">
            <w:pPr>
              <w:pStyle w:val="ListParagraph"/>
              <w:numPr>
                <w:ilvl w:val="1"/>
                <w:numId w:val="58"/>
              </w:numPr>
              <w:tabs>
                <w:tab w:val="clear" w:pos="9360"/>
              </w:tabs>
              <w:rPr>
                <w:rFonts w:asciiTheme="minorHAnsi" w:hAnsiTheme="minorHAnsi" w:cstheme="minorHAnsi"/>
              </w:rPr>
            </w:pPr>
            <w:r>
              <w:rPr>
                <w:rFonts w:asciiTheme="minorHAnsi" w:hAnsiTheme="minorHAnsi" w:cstheme="minorHAnsi"/>
              </w:rPr>
              <w:t>Current Active Session</w:t>
            </w:r>
          </w:p>
          <w:p w:rsidR="001602BB" w:rsidRDefault="001602BB" w:rsidP="00CC2507">
            <w:pPr>
              <w:pStyle w:val="ListParagraph"/>
              <w:numPr>
                <w:ilvl w:val="1"/>
                <w:numId w:val="58"/>
              </w:numPr>
              <w:tabs>
                <w:tab w:val="clear" w:pos="9360"/>
              </w:tabs>
              <w:rPr>
                <w:rFonts w:asciiTheme="minorHAnsi" w:hAnsiTheme="minorHAnsi" w:cstheme="minorHAnsi"/>
              </w:rPr>
            </w:pPr>
            <w:r>
              <w:rPr>
                <w:rFonts w:asciiTheme="minorHAnsi" w:hAnsiTheme="minorHAnsi" w:cstheme="minorHAnsi"/>
              </w:rPr>
              <w:t>Last Session Start Time</w:t>
            </w:r>
          </w:p>
          <w:p w:rsidR="001602BB" w:rsidRDefault="001602BB" w:rsidP="00CC2507">
            <w:pPr>
              <w:pStyle w:val="ListParagraph"/>
              <w:numPr>
                <w:ilvl w:val="1"/>
                <w:numId w:val="58"/>
              </w:numPr>
              <w:tabs>
                <w:tab w:val="clear" w:pos="9360"/>
              </w:tabs>
              <w:rPr>
                <w:rFonts w:asciiTheme="minorHAnsi" w:hAnsiTheme="minorHAnsi" w:cstheme="minorHAnsi"/>
              </w:rPr>
            </w:pPr>
            <w:r>
              <w:rPr>
                <w:rFonts w:asciiTheme="minorHAnsi" w:hAnsiTheme="minorHAnsi" w:cstheme="minorHAnsi"/>
              </w:rPr>
              <w:t>Last Session End Time</w:t>
            </w:r>
          </w:p>
          <w:p w:rsidR="001602BB" w:rsidRDefault="001602BB" w:rsidP="00CC2507">
            <w:pPr>
              <w:pStyle w:val="ListParagraph"/>
              <w:numPr>
                <w:ilvl w:val="1"/>
                <w:numId w:val="58"/>
              </w:numPr>
              <w:tabs>
                <w:tab w:val="clear" w:pos="9360"/>
              </w:tabs>
              <w:rPr>
                <w:rFonts w:asciiTheme="minorHAnsi" w:hAnsiTheme="minorHAnsi" w:cstheme="minorHAnsi"/>
              </w:rPr>
            </w:pPr>
            <w:r>
              <w:rPr>
                <w:rFonts w:asciiTheme="minorHAnsi" w:hAnsiTheme="minorHAnsi" w:cstheme="minorHAnsi"/>
              </w:rPr>
              <w:t>Successful?</w:t>
            </w:r>
          </w:p>
          <w:p w:rsidR="001602BB" w:rsidRDefault="001602BB" w:rsidP="00CC2507">
            <w:pPr>
              <w:pStyle w:val="ListParagraph"/>
              <w:numPr>
                <w:ilvl w:val="1"/>
                <w:numId w:val="58"/>
              </w:numPr>
              <w:tabs>
                <w:tab w:val="clear" w:pos="9360"/>
              </w:tabs>
              <w:rPr>
                <w:rFonts w:asciiTheme="minorHAnsi" w:hAnsiTheme="minorHAnsi" w:cstheme="minorHAnsi"/>
              </w:rPr>
            </w:pPr>
            <w:r>
              <w:rPr>
                <w:rFonts w:asciiTheme="minorHAnsi" w:hAnsiTheme="minorHAnsi" w:cstheme="minorHAnsi"/>
              </w:rPr>
              <w:t>Failure Reason</w:t>
            </w:r>
          </w:p>
          <w:p w:rsidR="001602BB" w:rsidRDefault="001602BB" w:rsidP="009D440E">
            <w:pPr>
              <w:tabs>
                <w:tab w:val="clear" w:pos="9360"/>
              </w:tabs>
              <w:rPr>
                <w:rFonts w:asciiTheme="minorHAnsi" w:hAnsiTheme="minorHAnsi" w:cstheme="minorHAnsi"/>
              </w:rPr>
            </w:pPr>
            <w:r>
              <w:rPr>
                <w:rFonts w:asciiTheme="minorHAnsi" w:hAnsiTheme="minorHAnsi" w:cstheme="minorHAnsi"/>
              </w:rPr>
              <w:t>And added the following:</w:t>
            </w:r>
          </w:p>
          <w:p w:rsidR="001602BB" w:rsidRDefault="001602BB" w:rsidP="00CC2507">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Last Session Attempt Successful?</w:t>
            </w:r>
          </w:p>
          <w:p w:rsidR="001602BB" w:rsidRDefault="001602BB" w:rsidP="00CC2507">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Last Session Attempt Failure Reason</w:t>
            </w:r>
          </w:p>
          <w:p w:rsidR="001602BB" w:rsidRDefault="001602BB" w:rsidP="00CC2507">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Last Session Attempt Start Time</w:t>
            </w:r>
          </w:p>
          <w:p w:rsidR="001602BB" w:rsidRDefault="001602BB" w:rsidP="00CC2507">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Last Session Attempt Network Type</w:t>
            </w:r>
          </w:p>
          <w:p w:rsidR="001602BB" w:rsidRDefault="001602BB" w:rsidP="00CC2507">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Last Session Attempt Activation Time</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3.2.2.1.2 – changed from recent open session to recent session attempt</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3.2.3 – changed last session to last completed session</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3.2.3.1 – changed last session to last completed session and added the following fields:</w:t>
            </w:r>
          </w:p>
          <w:p w:rsidR="001602BB" w:rsidRDefault="001602BB" w:rsidP="00CC2507">
            <w:pPr>
              <w:pStyle w:val="ListParagraph"/>
              <w:numPr>
                <w:ilvl w:val="1"/>
                <w:numId w:val="62"/>
              </w:numPr>
              <w:tabs>
                <w:tab w:val="clear" w:pos="9360"/>
              </w:tabs>
              <w:rPr>
                <w:rFonts w:asciiTheme="minorHAnsi" w:hAnsiTheme="minorHAnsi" w:cstheme="minorHAnsi"/>
              </w:rPr>
            </w:pPr>
            <w:r>
              <w:rPr>
                <w:rFonts w:asciiTheme="minorHAnsi" w:hAnsiTheme="minorHAnsi" w:cstheme="minorHAnsi"/>
              </w:rPr>
              <w:t>Last Session Attempted</w:t>
            </w:r>
          </w:p>
          <w:p w:rsidR="001602BB" w:rsidRDefault="001602BB" w:rsidP="00CC2507">
            <w:pPr>
              <w:pStyle w:val="ListParagraph"/>
              <w:numPr>
                <w:ilvl w:val="2"/>
                <w:numId w:val="62"/>
              </w:numPr>
              <w:tabs>
                <w:tab w:val="clear" w:pos="9360"/>
              </w:tabs>
              <w:rPr>
                <w:rFonts w:asciiTheme="minorHAnsi" w:hAnsiTheme="minorHAnsi" w:cstheme="minorHAnsi"/>
              </w:rPr>
            </w:pPr>
            <w:proofErr w:type="spellStart"/>
            <w:r>
              <w:rPr>
                <w:rFonts w:asciiTheme="minorHAnsi" w:hAnsiTheme="minorHAnsi" w:cstheme="minorHAnsi"/>
              </w:rPr>
              <w:t>Succssful</w:t>
            </w:r>
            <w:proofErr w:type="spellEnd"/>
            <w:r>
              <w:rPr>
                <w:rFonts w:asciiTheme="minorHAnsi" w:hAnsiTheme="minorHAnsi" w:cstheme="minorHAnsi"/>
              </w:rPr>
              <w:t>?</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Failure Reason</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Session Start Time</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Network Type</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Session Activation Time</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Roaming Country</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Visited Operator</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APN Node</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SGSN</w:t>
            </w:r>
          </w:p>
          <w:p w:rsidR="001602BB" w:rsidRDefault="001602BB" w:rsidP="009D440E">
            <w:pPr>
              <w:tabs>
                <w:tab w:val="clear" w:pos="9360"/>
              </w:tabs>
              <w:ind w:left="360" w:hanging="360"/>
              <w:rPr>
                <w:rFonts w:asciiTheme="minorHAnsi" w:hAnsiTheme="minorHAnsi" w:cstheme="minorHAnsi"/>
              </w:rPr>
            </w:pPr>
            <w:r w:rsidRPr="009F432D">
              <w:rPr>
                <w:rFonts w:asciiTheme="minorHAnsi" w:hAnsiTheme="minorHAnsi" w:cstheme="minorHAnsi"/>
              </w:rPr>
              <w:t>Removed the following:</w:t>
            </w:r>
          </w:p>
          <w:p w:rsidR="001602BB" w:rsidRDefault="001602BB" w:rsidP="00CC2507">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Current Active Session</w:t>
            </w:r>
          </w:p>
          <w:p w:rsidR="001602BB" w:rsidRDefault="001602BB" w:rsidP="00CC2507">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Start Time</w:t>
            </w:r>
          </w:p>
          <w:p w:rsidR="001602BB" w:rsidRDefault="001602BB" w:rsidP="00CC2507">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End Time</w:t>
            </w:r>
          </w:p>
          <w:p w:rsidR="001602BB" w:rsidRDefault="001602BB" w:rsidP="00CC2507">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Session Activation Time</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3.2.3.1 – modified session status fields</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3.2.3.2 – modified fields</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3.4.1.1 – changed Alert to Action</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3.4.1.1.1 – changed Alert to Action and modified attributes</w:t>
            </w:r>
          </w:p>
          <w:p w:rsidR="001602BB" w:rsidRPr="009F432D"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3.4.1.1.2 – modified attributes</w:t>
            </w:r>
          </w:p>
        </w:tc>
      </w:tr>
      <w:tr w:rsidR="00994E84" w:rsidRPr="00B549C1" w:rsidTr="00DE1BB2">
        <w:tc>
          <w:tcPr>
            <w:tcW w:w="1008" w:type="dxa"/>
          </w:tcPr>
          <w:p w:rsidR="00994E84" w:rsidRDefault="00994E84" w:rsidP="00B25FA9">
            <w:pPr>
              <w:tabs>
                <w:tab w:val="clear" w:pos="9360"/>
              </w:tabs>
              <w:rPr>
                <w:rFonts w:asciiTheme="minorHAnsi" w:hAnsiTheme="minorHAnsi" w:cstheme="minorHAnsi"/>
              </w:rPr>
            </w:pPr>
            <w:r>
              <w:rPr>
                <w:rFonts w:asciiTheme="minorHAnsi" w:hAnsiTheme="minorHAnsi" w:cstheme="minorHAnsi"/>
              </w:rPr>
              <w:t>0.07</w:t>
            </w:r>
          </w:p>
        </w:tc>
        <w:tc>
          <w:tcPr>
            <w:tcW w:w="1620" w:type="dxa"/>
          </w:tcPr>
          <w:p w:rsidR="00994E84" w:rsidRDefault="00994E84" w:rsidP="00460024">
            <w:pPr>
              <w:tabs>
                <w:tab w:val="clear" w:pos="9360"/>
              </w:tabs>
              <w:rPr>
                <w:rFonts w:asciiTheme="minorHAnsi" w:hAnsiTheme="minorHAnsi" w:cstheme="minorHAnsi"/>
              </w:rPr>
            </w:pPr>
            <w:r>
              <w:rPr>
                <w:rFonts w:asciiTheme="minorHAnsi" w:hAnsiTheme="minorHAnsi" w:cstheme="minorHAnsi"/>
              </w:rPr>
              <w:t>16 July 2014</w:t>
            </w:r>
          </w:p>
        </w:tc>
        <w:tc>
          <w:tcPr>
            <w:tcW w:w="6948" w:type="dxa"/>
          </w:tcPr>
          <w:p w:rsidR="00994E84" w:rsidRDefault="00994E84"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 – added “in regards to </w:t>
            </w:r>
            <w:proofErr w:type="spellStart"/>
            <w:r>
              <w:rPr>
                <w:rFonts w:asciiTheme="minorHAnsi" w:hAnsiTheme="minorHAnsi" w:cstheme="minorHAnsi"/>
              </w:rPr>
              <w:t>QoE</w:t>
            </w:r>
            <w:proofErr w:type="spellEnd"/>
            <w:r>
              <w:rPr>
                <w:rFonts w:asciiTheme="minorHAnsi" w:hAnsiTheme="minorHAnsi" w:cstheme="minorHAnsi"/>
              </w:rPr>
              <w:t>”</w:t>
            </w:r>
          </w:p>
          <w:p w:rsidR="00994E84" w:rsidRDefault="00994E84"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3.1.1 – changed from Date to Data (for DPM)</w:t>
            </w:r>
          </w:p>
          <w:p w:rsidR="00994E84"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3.3.1 – added that default is 7 days</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3.3.1.1 and added Start/End date to 3.3.1.2</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3.3.1.2 – changed names to match GUI</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3.3.1.3 – added default 7 days and aggregation </w:t>
            </w:r>
            <w:proofErr w:type="spellStart"/>
            <w:r>
              <w:rPr>
                <w:rFonts w:asciiTheme="minorHAnsi" w:hAnsiTheme="minorHAnsi" w:cstheme="minorHAnsi"/>
              </w:rPr>
              <w:t>rqmts</w:t>
            </w:r>
            <w:proofErr w:type="spellEnd"/>
            <w:r>
              <w:rPr>
                <w:rFonts w:asciiTheme="minorHAnsi" w:hAnsiTheme="minorHAnsi" w:cstheme="minorHAnsi"/>
              </w:rPr>
              <w:t xml:space="preserve"> and removed note</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3.3.2.1 and added Start/End date to 3.3.2.2</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3.3.2.3 – added default 7 days and aggregation </w:t>
            </w:r>
            <w:proofErr w:type="spellStart"/>
            <w:r>
              <w:rPr>
                <w:rFonts w:asciiTheme="minorHAnsi" w:hAnsiTheme="minorHAnsi" w:cstheme="minorHAnsi"/>
              </w:rPr>
              <w:t>rqmts</w:t>
            </w:r>
            <w:proofErr w:type="spellEnd"/>
            <w:r>
              <w:rPr>
                <w:rFonts w:asciiTheme="minorHAnsi" w:hAnsiTheme="minorHAnsi" w:cstheme="minorHAnsi"/>
              </w:rPr>
              <w:t xml:space="preserve"> and removed note</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3.3.3.1 and added Start/End date to 3.3.3.2</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3.3.3.3 – added default 7 days and aggregation </w:t>
            </w:r>
            <w:proofErr w:type="spellStart"/>
            <w:r>
              <w:rPr>
                <w:rFonts w:asciiTheme="minorHAnsi" w:hAnsiTheme="minorHAnsi" w:cstheme="minorHAnsi"/>
              </w:rPr>
              <w:t>rqmts</w:t>
            </w:r>
            <w:proofErr w:type="spellEnd"/>
            <w:r>
              <w:rPr>
                <w:rFonts w:asciiTheme="minorHAnsi" w:hAnsiTheme="minorHAnsi" w:cstheme="minorHAnsi"/>
              </w:rPr>
              <w:t xml:space="preserve"> and removed note</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3.4.1 – added by Subject Area</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lastRenderedPageBreak/>
              <w:t>3.4.1.1 – changed to group alert and subscriber roaming history and stated to create subject are</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3.4.1.1.1 – changed title to Group  Alert History Subject Area Attributes</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3.4.1.1.2 – changed title to Subscriber Roaming History Subject Area Attributes</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3.5.1.1.1 – Adding</w:t>
            </w:r>
            <w:r w:rsidR="0003072E">
              <w:rPr>
                <w:rFonts w:asciiTheme="minorHAnsi" w:hAnsiTheme="minorHAnsi" w:cstheme="minorHAnsi"/>
              </w:rPr>
              <w:t>/Using</w:t>
            </w:r>
            <w:r>
              <w:rPr>
                <w:rFonts w:asciiTheme="minorHAnsi" w:hAnsiTheme="minorHAnsi" w:cstheme="minorHAnsi"/>
              </w:rPr>
              <w:t xml:space="preserve"> Templates</w:t>
            </w:r>
          </w:p>
          <w:p w:rsidR="0003072E" w:rsidRDefault="0003072E"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3.5.1.1.2 – Template Policy Information</w:t>
            </w:r>
          </w:p>
          <w:p w:rsidR="0003072E" w:rsidRDefault="0003072E"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3.5.1.2 – Simple &amp; Advanced Templates</w:t>
            </w:r>
          </w:p>
          <w:p w:rsidR="0003072E" w:rsidRDefault="0003072E"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3.8.1 – Left Menu Item</w:t>
            </w:r>
          </w:p>
          <w:p w:rsidR="0003072E" w:rsidRDefault="0003072E"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3.8.2 – added Analyzer PCS Reporting as user level permission</w:t>
            </w:r>
          </w:p>
          <w:p w:rsidR="0003072E" w:rsidRDefault="0003072E"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3.8.2.1 – Permission Control</w:t>
            </w:r>
          </w:p>
        </w:tc>
      </w:tr>
      <w:tr w:rsidR="003C5F84" w:rsidRPr="00B549C1" w:rsidTr="00DE1BB2">
        <w:tc>
          <w:tcPr>
            <w:tcW w:w="1008" w:type="dxa"/>
          </w:tcPr>
          <w:p w:rsidR="003C5F84" w:rsidRDefault="003C5F84" w:rsidP="00B25FA9">
            <w:pPr>
              <w:tabs>
                <w:tab w:val="clear" w:pos="9360"/>
              </w:tabs>
              <w:rPr>
                <w:rFonts w:asciiTheme="minorHAnsi" w:hAnsiTheme="minorHAnsi" w:cstheme="minorHAnsi"/>
              </w:rPr>
            </w:pPr>
            <w:r>
              <w:rPr>
                <w:rFonts w:asciiTheme="minorHAnsi" w:hAnsiTheme="minorHAnsi" w:cstheme="minorHAnsi"/>
              </w:rPr>
              <w:lastRenderedPageBreak/>
              <w:t>0.06</w:t>
            </w:r>
          </w:p>
        </w:tc>
        <w:tc>
          <w:tcPr>
            <w:tcW w:w="1620" w:type="dxa"/>
          </w:tcPr>
          <w:p w:rsidR="003C5F84" w:rsidRDefault="003C5F84" w:rsidP="00460024">
            <w:pPr>
              <w:tabs>
                <w:tab w:val="clear" w:pos="9360"/>
              </w:tabs>
              <w:rPr>
                <w:rFonts w:asciiTheme="minorHAnsi" w:hAnsiTheme="minorHAnsi" w:cstheme="minorHAnsi"/>
              </w:rPr>
            </w:pPr>
            <w:r>
              <w:rPr>
                <w:rFonts w:asciiTheme="minorHAnsi" w:hAnsiTheme="minorHAnsi" w:cstheme="minorHAnsi"/>
              </w:rPr>
              <w:t>03 July 2014</w:t>
            </w:r>
          </w:p>
        </w:tc>
        <w:tc>
          <w:tcPr>
            <w:tcW w:w="6948" w:type="dxa"/>
          </w:tcPr>
          <w:p w:rsidR="003C5F84"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3.1.1 – added v1 &amp; v2</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3.1.2.3 – Data Session Activation Time – changed activate to create and added create session context</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3.1.3 – Updating Templates</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3.2.2.1.1 – added create session context and delete session context</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3.3.1.1.1 – Group History attributes</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3.3.1.1.2 – Subscriber Action History attributes</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3.4 – PCS Provisioning GUI</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3.5.1.1 – Consecutive Data Session Create failures</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3.5.3 – Suppression of Notifications</w:t>
            </w:r>
          </w:p>
          <w:p w:rsidR="0085545C" w:rsidRPr="003C5F84"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3.5.4 – Group Status Notification</w:t>
            </w:r>
          </w:p>
        </w:tc>
      </w:tr>
      <w:tr w:rsidR="00A21843" w:rsidRPr="00B549C1" w:rsidTr="00DE1BB2">
        <w:tc>
          <w:tcPr>
            <w:tcW w:w="1008" w:type="dxa"/>
          </w:tcPr>
          <w:p w:rsidR="00A21843" w:rsidRDefault="00A21843" w:rsidP="00B25FA9">
            <w:pPr>
              <w:tabs>
                <w:tab w:val="clear" w:pos="9360"/>
              </w:tabs>
              <w:rPr>
                <w:rFonts w:asciiTheme="minorHAnsi" w:hAnsiTheme="minorHAnsi" w:cstheme="minorHAnsi"/>
              </w:rPr>
            </w:pPr>
            <w:r>
              <w:rPr>
                <w:rFonts w:asciiTheme="minorHAnsi" w:hAnsiTheme="minorHAnsi" w:cstheme="minorHAnsi"/>
              </w:rPr>
              <w:t>0.05</w:t>
            </w:r>
          </w:p>
        </w:tc>
        <w:tc>
          <w:tcPr>
            <w:tcW w:w="1620" w:type="dxa"/>
          </w:tcPr>
          <w:p w:rsidR="00A21843" w:rsidRDefault="00A21843" w:rsidP="00460024">
            <w:pPr>
              <w:tabs>
                <w:tab w:val="clear" w:pos="9360"/>
              </w:tabs>
              <w:rPr>
                <w:rFonts w:asciiTheme="minorHAnsi" w:hAnsiTheme="minorHAnsi" w:cstheme="minorHAnsi"/>
              </w:rPr>
            </w:pPr>
            <w:r>
              <w:rPr>
                <w:rFonts w:asciiTheme="minorHAnsi" w:hAnsiTheme="minorHAnsi" w:cstheme="minorHAnsi"/>
              </w:rPr>
              <w:t>25 June 2014</w:t>
            </w:r>
          </w:p>
        </w:tc>
        <w:tc>
          <w:tcPr>
            <w:tcW w:w="6948" w:type="dxa"/>
          </w:tcPr>
          <w:p w:rsidR="00A21843" w:rsidRPr="00B549C1" w:rsidRDefault="00A21843" w:rsidP="00B25FA9">
            <w:pPr>
              <w:tabs>
                <w:tab w:val="clear" w:pos="9360"/>
              </w:tabs>
              <w:rPr>
                <w:rFonts w:asciiTheme="minorHAnsi" w:hAnsiTheme="minorHAnsi" w:cstheme="minorHAnsi"/>
              </w:rPr>
            </w:pPr>
          </w:p>
        </w:tc>
      </w:tr>
      <w:tr w:rsidR="00460024" w:rsidRPr="00B549C1" w:rsidTr="00DE1BB2">
        <w:tc>
          <w:tcPr>
            <w:tcW w:w="1008" w:type="dxa"/>
          </w:tcPr>
          <w:p w:rsidR="00460024" w:rsidRDefault="00460024" w:rsidP="00B25FA9">
            <w:pPr>
              <w:tabs>
                <w:tab w:val="clear" w:pos="9360"/>
              </w:tabs>
              <w:rPr>
                <w:rFonts w:asciiTheme="minorHAnsi" w:hAnsiTheme="minorHAnsi" w:cstheme="minorHAnsi"/>
              </w:rPr>
            </w:pPr>
            <w:r>
              <w:rPr>
                <w:rFonts w:asciiTheme="minorHAnsi" w:hAnsiTheme="minorHAnsi" w:cstheme="minorHAnsi"/>
              </w:rPr>
              <w:t>0.04</w:t>
            </w:r>
          </w:p>
        </w:tc>
        <w:tc>
          <w:tcPr>
            <w:tcW w:w="1620" w:type="dxa"/>
          </w:tcPr>
          <w:p w:rsidR="00460024" w:rsidRPr="00B549C1" w:rsidRDefault="00460024" w:rsidP="00460024">
            <w:pPr>
              <w:tabs>
                <w:tab w:val="clear" w:pos="9360"/>
              </w:tabs>
              <w:rPr>
                <w:rFonts w:asciiTheme="minorHAnsi" w:hAnsiTheme="minorHAnsi" w:cstheme="minorHAnsi"/>
              </w:rPr>
            </w:pPr>
            <w:r>
              <w:rPr>
                <w:rFonts w:asciiTheme="minorHAnsi" w:hAnsiTheme="minorHAnsi" w:cstheme="minorHAnsi"/>
              </w:rPr>
              <w:t>17 June 2014</w:t>
            </w:r>
          </w:p>
        </w:tc>
        <w:tc>
          <w:tcPr>
            <w:tcW w:w="6948" w:type="dxa"/>
          </w:tcPr>
          <w:p w:rsidR="00460024" w:rsidRPr="00B549C1" w:rsidRDefault="00460024" w:rsidP="00B25FA9">
            <w:pPr>
              <w:tabs>
                <w:tab w:val="clear" w:pos="9360"/>
              </w:tabs>
              <w:rPr>
                <w:rFonts w:asciiTheme="minorHAnsi" w:hAnsiTheme="minorHAnsi" w:cstheme="minorHAnsi"/>
              </w:rPr>
            </w:pPr>
          </w:p>
        </w:tc>
      </w:tr>
      <w:tr w:rsidR="00B25FA9" w:rsidRPr="00B549C1" w:rsidTr="00DE1BB2">
        <w:tc>
          <w:tcPr>
            <w:tcW w:w="1008" w:type="dxa"/>
          </w:tcPr>
          <w:p w:rsidR="00B25FA9" w:rsidRPr="00B549C1" w:rsidRDefault="00460024" w:rsidP="00B25FA9">
            <w:pPr>
              <w:tabs>
                <w:tab w:val="clear" w:pos="9360"/>
              </w:tabs>
              <w:rPr>
                <w:rFonts w:asciiTheme="minorHAnsi" w:hAnsiTheme="minorHAnsi" w:cstheme="minorHAnsi"/>
              </w:rPr>
            </w:pPr>
            <w:r>
              <w:rPr>
                <w:rFonts w:asciiTheme="minorHAnsi" w:hAnsiTheme="minorHAnsi" w:cstheme="minorHAnsi"/>
              </w:rPr>
              <w:t>0.03</w:t>
            </w:r>
          </w:p>
        </w:tc>
        <w:tc>
          <w:tcPr>
            <w:tcW w:w="1620" w:type="dxa"/>
          </w:tcPr>
          <w:p w:rsidR="00B25FA9" w:rsidRPr="00B549C1" w:rsidRDefault="000C37CD" w:rsidP="00A25DDC">
            <w:pPr>
              <w:tabs>
                <w:tab w:val="clear" w:pos="9360"/>
              </w:tabs>
              <w:rPr>
                <w:rFonts w:asciiTheme="minorHAnsi" w:hAnsiTheme="minorHAnsi" w:cstheme="minorHAnsi"/>
              </w:rPr>
            </w:pPr>
            <w:r>
              <w:rPr>
                <w:rFonts w:asciiTheme="minorHAnsi" w:hAnsiTheme="minorHAnsi" w:cstheme="minorHAnsi"/>
              </w:rPr>
              <w:t>04 June 2014</w:t>
            </w:r>
          </w:p>
        </w:tc>
        <w:tc>
          <w:tcPr>
            <w:tcW w:w="6948" w:type="dxa"/>
          </w:tcPr>
          <w:p w:rsidR="00B25FA9" w:rsidRPr="00B549C1" w:rsidRDefault="00B25FA9" w:rsidP="00B25FA9">
            <w:pPr>
              <w:tabs>
                <w:tab w:val="clear" w:pos="9360"/>
              </w:tabs>
              <w:rPr>
                <w:rFonts w:asciiTheme="minorHAnsi" w:hAnsiTheme="minorHAnsi" w:cstheme="minorHAnsi"/>
              </w:rPr>
            </w:pPr>
          </w:p>
        </w:tc>
      </w:tr>
      <w:tr w:rsidR="00B25FA9" w:rsidRPr="00B549C1" w:rsidTr="00DE1BB2">
        <w:tc>
          <w:tcPr>
            <w:tcW w:w="1008" w:type="dxa"/>
          </w:tcPr>
          <w:p w:rsidR="00B25FA9" w:rsidRPr="00B549C1" w:rsidRDefault="00BF6492" w:rsidP="00B25FA9">
            <w:pPr>
              <w:tabs>
                <w:tab w:val="clear" w:pos="9360"/>
              </w:tabs>
              <w:rPr>
                <w:rFonts w:asciiTheme="minorHAnsi" w:hAnsiTheme="minorHAnsi" w:cstheme="minorHAnsi"/>
              </w:rPr>
            </w:pPr>
            <w:r>
              <w:rPr>
                <w:rFonts w:asciiTheme="minorHAnsi" w:hAnsiTheme="minorHAnsi" w:cstheme="minorHAnsi"/>
              </w:rPr>
              <w:t>0.02</w:t>
            </w:r>
          </w:p>
        </w:tc>
        <w:tc>
          <w:tcPr>
            <w:tcW w:w="1620" w:type="dxa"/>
          </w:tcPr>
          <w:p w:rsidR="00B25FA9" w:rsidRPr="00B549C1" w:rsidRDefault="00BF6492" w:rsidP="00B25FA9">
            <w:pPr>
              <w:tabs>
                <w:tab w:val="clear" w:pos="9360"/>
              </w:tabs>
              <w:rPr>
                <w:rFonts w:asciiTheme="minorHAnsi" w:hAnsiTheme="minorHAnsi" w:cstheme="minorHAnsi"/>
              </w:rPr>
            </w:pPr>
            <w:r>
              <w:rPr>
                <w:rFonts w:asciiTheme="minorHAnsi" w:hAnsiTheme="minorHAnsi" w:cstheme="minorHAnsi"/>
              </w:rPr>
              <w:t>15 May 2014</w:t>
            </w:r>
          </w:p>
        </w:tc>
        <w:tc>
          <w:tcPr>
            <w:tcW w:w="6948" w:type="dxa"/>
          </w:tcPr>
          <w:p w:rsidR="00B25FA9"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3.1.2 – added that the DPM feed will be one feed send every 15 minutes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 xml:space="preserve">Removed 3.1.3.1 – Voice </w:t>
            </w:r>
            <w:proofErr w:type="spellStart"/>
            <w:r>
              <w:rPr>
                <w:rFonts w:asciiTheme="minorHAnsi" w:hAnsiTheme="minorHAnsi" w:cstheme="minorHAnsi"/>
              </w:rPr>
              <w:t>OoE</w:t>
            </w:r>
            <w:proofErr w:type="spellEnd"/>
            <w:r>
              <w:rPr>
                <w:rFonts w:asciiTheme="minorHAnsi" w:hAnsiTheme="minorHAnsi" w:cstheme="minorHAnsi"/>
              </w:rPr>
              <w:t xml:space="preserve"> parameters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 xml:space="preserve">Removed 3.1.3.3 – SMS </w:t>
            </w:r>
            <w:proofErr w:type="spellStart"/>
            <w:r>
              <w:rPr>
                <w:rFonts w:asciiTheme="minorHAnsi" w:hAnsiTheme="minorHAnsi" w:cstheme="minorHAnsi"/>
              </w:rPr>
              <w:t>QoE</w:t>
            </w:r>
            <w:proofErr w:type="spellEnd"/>
            <w:r>
              <w:rPr>
                <w:rFonts w:asciiTheme="minorHAnsi" w:hAnsiTheme="minorHAnsi" w:cstheme="minorHAnsi"/>
              </w:rPr>
              <w:t xml:space="preserve"> parameters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New 3.1.3.2 – removed voice and SMS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 xml:space="preserve">New 3.1.3.3 – Added that RTI will update the template to accept the threshold value for each </w:t>
            </w:r>
            <w:proofErr w:type="spellStart"/>
            <w:r>
              <w:rPr>
                <w:rFonts w:asciiTheme="minorHAnsi" w:hAnsiTheme="minorHAnsi" w:cstheme="minorHAnsi"/>
              </w:rPr>
              <w:t>OoE</w:t>
            </w:r>
            <w:proofErr w:type="spellEnd"/>
            <w:r>
              <w:rPr>
                <w:rFonts w:asciiTheme="minorHAnsi" w:hAnsiTheme="minorHAnsi" w:cstheme="minorHAnsi"/>
              </w:rPr>
              <w:t xml:space="preserve"> KPI.</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3.2.2.1:</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removed SMS, and MT call delivery from customer info</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 xml:space="preserve">removed voice and SMS </w:t>
            </w:r>
            <w:proofErr w:type="spellStart"/>
            <w:r>
              <w:rPr>
                <w:rFonts w:asciiTheme="minorHAnsi" w:hAnsiTheme="minorHAnsi" w:cstheme="minorHAnsi"/>
              </w:rPr>
              <w:t>Qoe</w:t>
            </w:r>
            <w:proofErr w:type="spellEnd"/>
            <w:r>
              <w:rPr>
                <w:rFonts w:asciiTheme="minorHAnsi" w:hAnsiTheme="minorHAnsi" w:cstheme="minorHAnsi"/>
              </w:rPr>
              <w:t xml:space="preserve"> status</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added “or equal to” after greater than and less than</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 xml:space="preserve">Removed references to SMS MO </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3.2.3.1 – removed voice, SMS and overall</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3.3.1 – removed trigger email notification when there are more than X number of SMS MO Failures for an IMSI(s) within a specified time interval</w:t>
            </w:r>
          </w:p>
          <w:p w:rsidR="00BF6492" w:rsidRP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3.4.1 – removed permissions for Voice and SMS</w:t>
            </w:r>
          </w:p>
        </w:tc>
      </w:tr>
      <w:tr w:rsidR="00462004" w:rsidRPr="00B549C1" w:rsidTr="00DE1BB2">
        <w:tc>
          <w:tcPr>
            <w:tcW w:w="1008" w:type="dxa"/>
          </w:tcPr>
          <w:p w:rsidR="00462004" w:rsidRPr="00B549C1" w:rsidRDefault="00462004" w:rsidP="00DE1BB2">
            <w:pPr>
              <w:tabs>
                <w:tab w:val="clear" w:pos="9360"/>
              </w:tabs>
              <w:rPr>
                <w:rFonts w:asciiTheme="minorHAnsi" w:hAnsiTheme="minorHAnsi" w:cstheme="minorHAnsi"/>
              </w:rPr>
            </w:pPr>
            <w:r w:rsidRPr="00B549C1">
              <w:rPr>
                <w:rFonts w:asciiTheme="minorHAnsi" w:hAnsiTheme="minorHAnsi" w:cstheme="minorHAnsi"/>
              </w:rPr>
              <w:t>0.</w:t>
            </w:r>
            <w:r>
              <w:rPr>
                <w:rFonts w:asciiTheme="minorHAnsi" w:hAnsiTheme="minorHAnsi" w:cstheme="minorHAnsi"/>
              </w:rPr>
              <w:t>0</w:t>
            </w:r>
            <w:r w:rsidRPr="00B549C1">
              <w:rPr>
                <w:rFonts w:asciiTheme="minorHAnsi" w:hAnsiTheme="minorHAnsi" w:cstheme="minorHAnsi"/>
              </w:rPr>
              <w:t>1</w:t>
            </w:r>
          </w:p>
        </w:tc>
        <w:tc>
          <w:tcPr>
            <w:tcW w:w="1620" w:type="dxa"/>
          </w:tcPr>
          <w:p w:rsidR="00462004" w:rsidRPr="00B549C1" w:rsidRDefault="00462004" w:rsidP="00903D25">
            <w:pPr>
              <w:tabs>
                <w:tab w:val="clear" w:pos="9360"/>
              </w:tabs>
              <w:rPr>
                <w:rFonts w:asciiTheme="minorHAnsi" w:hAnsiTheme="minorHAnsi" w:cstheme="minorHAnsi"/>
              </w:rPr>
            </w:pPr>
            <w:r>
              <w:rPr>
                <w:rFonts w:cstheme="minorHAnsi"/>
                <w:iCs/>
              </w:rPr>
              <w:t>1</w:t>
            </w:r>
            <w:r w:rsidR="00903D25">
              <w:rPr>
                <w:rFonts w:cstheme="minorHAnsi"/>
                <w:iCs/>
              </w:rPr>
              <w:t>3</w:t>
            </w:r>
            <w:r>
              <w:rPr>
                <w:rFonts w:cstheme="minorHAnsi"/>
                <w:iCs/>
              </w:rPr>
              <w:t xml:space="preserve"> May 2014</w:t>
            </w:r>
          </w:p>
        </w:tc>
        <w:tc>
          <w:tcPr>
            <w:tcW w:w="6948" w:type="dxa"/>
          </w:tcPr>
          <w:p w:rsidR="00462004" w:rsidRPr="00B549C1" w:rsidRDefault="00462004" w:rsidP="00DE1BB2">
            <w:pPr>
              <w:tabs>
                <w:tab w:val="clear" w:pos="9360"/>
              </w:tabs>
              <w:rPr>
                <w:rFonts w:asciiTheme="minorHAnsi" w:hAnsiTheme="minorHAnsi" w:cstheme="minorHAnsi"/>
              </w:rPr>
            </w:pPr>
            <w:r w:rsidRPr="00B549C1">
              <w:rPr>
                <w:rFonts w:asciiTheme="minorHAnsi" w:hAnsiTheme="minorHAnsi" w:cstheme="minorHAnsi"/>
              </w:rPr>
              <w:t xml:space="preserve">Initial Release </w:t>
            </w:r>
          </w:p>
        </w:tc>
      </w:tr>
    </w:tbl>
    <w:p w:rsidR="00B25FA9" w:rsidRPr="00B549C1" w:rsidRDefault="00B25FA9" w:rsidP="00B25FA9">
      <w:pPr>
        <w:tabs>
          <w:tab w:val="clear" w:pos="9360"/>
        </w:tabs>
        <w:rPr>
          <w:rFonts w:asciiTheme="minorHAnsi" w:hAnsiTheme="minorHAnsi" w:cstheme="minorHAnsi"/>
        </w:rPr>
      </w:pPr>
    </w:p>
    <w:p w:rsidR="0040379E" w:rsidRDefault="0040379E">
      <w:pPr>
        <w:tabs>
          <w:tab w:val="clear" w:pos="9360"/>
        </w:tabs>
        <w:rPr>
          <w:rFonts w:asciiTheme="minorHAnsi" w:hAnsiTheme="minorHAnsi" w:cstheme="minorHAnsi"/>
          <w:b/>
          <w:sz w:val="28"/>
        </w:rPr>
      </w:pPr>
      <w:r>
        <w:rPr>
          <w:rFonts w:asciiTheme="minorHAnsi" w:hAnsiTheme="minorHAnsi" w:cstheme="minorHAnsi"/>
          <w:b/>
          <w:sz w:val="28"/>
        </w:rPr>
        <w:br w:type="page"/>
      </w:r>
    </w:p>
    <w:p w:rsidR="00B25FA9" w:rsidRPr="00B549C1" w:rsidRDefault="00B25FA9" w:rsidP="00B25FA9">
      <w:pPr>
        <w:tabs>
          <w:tab w:val="clear" w:pos="9360"/>
        </w:tabs>
        <w:rPr>
          <w:rFonts w:asciiTheme="minorHAnsi" w:hAnsiTheme="minorHAnsi" w:cstheme="minorHAnsi"/>
          <w:b/>
          <w:sz w:val="28"/>
        </w:rPr>
      </w:pPr>
      <w:r w:rsidRPr="00B549C1">
        <w:rPr>
          <w:rFonts w:asciiTheme="minorHAnsi" w:hAnsiTheme="minorHAnsi" w:cstheme="minorHAnsi"/>
          <w:b/>
          <w:sz w:val="28"/>
        </w:rPr>
        <w:lastRenderedPageBreak/>
        <w:t>Table of Contents</w:t>
      </w:r>
    </w:p>
    <w:p w:rsidR="00B25FA9" w:rsidRPr="00B549C1" w:rsidRDefault="00B25FA9" w:rsidP="00B25FA9">
      <w:pPr>
        <w:tabs>
          <w:tab w:val="clear" w:pos="9360"/>
        </w:tabs>
        <w:rPr>
          <w:rFonts w:asciiTheme="minorHAnsi" w:hAnsiTheme="minorHAnsi" w:cstheme="minorHAnsi"/>
        </w:rPr>
      </w:pPr>
    </w:p>
    <w:p w:rsidR="00E364EB" w:rsidRDefault="00C00270">
      <w:pPr>
        <w:pStyle w:val="TOC1"/>
        <w:rPr>
          <w:rFonts w:asciiTheme="minorHAnsi" w:eastAsiaTheme="minorEastAsia" w:hAnsiTheme="minorHAnsi" w:cstheme="minorBidi"/>
          <w:b w:val="0"/>
          <w:bCs w:val="0"/>
          <w:iCs w:val="0"/>
          <w:caps w:val="0"/>
          <w:sz w:val="22"/>
          <w:szCs w:val="22"/>
        </w:rPr>
      </w:pPr>
      <w:r>
        <w:rPr>
          <w:rFonts w:asciiTheme="minorHAnsi" w:hAnsiTheme="minorHAnsi" w:cstheme="minorHAnsi"/>
          <w:b w:val="0"/>
          <w:bCs w:val="0"/>
          <w:i/>
          <w:iCs w:val="0"/>
          <w:caps w:val="0"/>
          <w:sz w:val="24"/>
          <w:szCs w:val="24"/>
        </w:rPr>
        <w:fldChar w:fldCharType="begin"/>
      </w:r>
      <w:r>
        <w:rPr>
          <w:rFonts w:asciiTheme="minorHAnsi" w:hAnsiTheme="minorHAnsi" w:cstheme="minorHAnsi"/>
          <w:b w:val="0"/>
          <w:bCs w:val="0"/>
          <w:i/>
          <w:iCs w:val="0"/>
          <w:caps w:val="0"/>
          <w:sz w:val="24"/>
          <w:szCs w:val="24"/>
        </w:rPr>
        <w:instrText xml:space="preserve"> TOC \o "1-3" \h \z \u </w:instrText>
      </w:r>
      <w:r>
        <w:rPr>
          <w:rFonts w:asciiTheme="minorHAnsi" w:hAnsiTheme="minorHAnsi" w:cstheme="minorHAnsi"/>
          <w:b w:val="0"/>
          <w:bCs w:val="0"/>
          <w:i/>
          <w:iCs w:val="0"/>
          <w:caps w:val="0"/>
          <w:sz w:val="24"/>
          <w:szCs w:val="24"/>
        </w:rPr>
        <w:fldChar w:fldCharType="separate"/>
      </w:r>
      <w:hyperlink w:anchor="_Toc397082097" w:history="1">
        <w:r w:rsidR="00E364EB" w:rsidRPr="008B1141">
          <w:rPr>
            <w:rStyle w:val="Hyperlink"/>
            <w:rFonts w:cstheme="minorHAnsi"/>
          </w:rPr>
          <w:t>1</w:t>
        </w:r>
        <w:r w:rsidR="00E364EB">
          <w:rPr>
            <w:rFonts w:asciiTheme="minorHAnsi" w:eastAsiaTheme="minorEastAsia" w:hAnsiTheme="minorHAnsi" w:cstheme="minorBidi"/>
            <w:b w:val="0"/>
            <w:bCs w:val="0"/>
            <w:iCs w:val="0"/>
            <w:caps w:val="0"/>
            <w:sz w:val="22"/>
            <w:szCs w:val="22"/>
          </w:rPr>
          <w:tab/>
        </w:r>
        <w:r w:rsidR="00E364EB" w:rsidRPr="008B1141">
          <w:rPr>
            <w:rStyle w:val="Hyperlink"/>
            <w:rFonts w:cstheme="minorHAnsi"/>
          </w:rPr>
          <w:t>Introduction</w:t>
        </w:r>
        <w:r w:rsidR="00E364EB">
          <w:rPr>
            <w:webHidden/>
          </w:rPr>
          <w:tab/>
        </w:r>
        <w:r w:rsidR="00E364EB">
          <w:rPr>
            <w:webHidden/>
          </w:rPr>
          <w:fldChar w:fldCharType="begin"/>
        </w:r>
        <w:r w:rsidR="00E364EB">
          <w:rPr>
            <w:webHidden/>
          </w:rPr>
          <w:instrText xml:space="preserve"> PAGEREF _Toc397082097 \h </w:instrText>
        </w:r>
        <w:r w:rsidR="00E364EB">
          <w:rPr>
            <w:webHidden/>
          </w:rPr>
        </w:r>
        <w:r w:rsidR="00E364EB">
          <w:rPr>
            <w:webHidden/>
          </w:rPr>
          <w:fldChar w:fldCharType="separate"/>
        </w:r>
        <w:r w:rsidR="00E364EB">
          <w:rPr>
            <w:webHidden/>
          </w:rPr>
          <w:t>7</w:t>
        </w:r>
        <w:r w:rsidR="00E364EB">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098" w:history="1">
        <w:r w:rsidRPr="008B1141">
          <w:rPr>
            <w:rStyle w:val="Hyperlink"/>
          </w:rPr>
          <w:t>1.1</w:t>
        </w:r>
        <w:r>
          <w:rPr>
            <w:rFonts w:asciiTheme="minorHAnsi" w:eastAsiaTheme="minorEastAsia" w:hAnsiTheme="minorHAnsi" w:cstheme="minorBidi"/>
            <w:b w:val="0"/>
            <w:bCs w:val="0"/>
            <w:smallCaps w:val="0"/>
            <w:sz w:val="22"/>
          </w:rPr>
          <w:tab/>
        </w:r>
        <w:r w:rsidRPr="008B1141">
          <w:rPr>
            <w:rStyle w:val="Hyperlink"/>
          </w:rPr>
          <w:t>Description of the Enhancement Request/Scope</w:t>
        </w:r>
        <w:r>
          <w:rPr>
            <w:webHidden/>
          </w:rPr>
          <w:tab/>
        </w:r>
        <w:r>
          <w:rPr>
            <w:webHidden/>
          </w:rPr>
          <w:fldChar w:fldCharType="begin"/>
        </w:r>
        <w:r>
          <w:rPr>
            <w:webHidden/>
          </w:rPr>
          <w:instrText xml:space="preserve"> PAGEREF _Toc397082098 \h </w:instrText>
        </w:r>
        <w:r>
          <w:rPr>
            <w:webHidden/>
          </w:rPr>
        </w:r>
        <w:r>
          <w:rPr>
            <w:webHidden/>
          </w:rPr>
          <w:fldChar w:fldCharType="separate"/>
        </w:r>
        <w:r>
          <w:rPr>
            <w:webHidden/>
          </w:rPr>
          <w:t>7</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099" w:history="1">
        <w:r w:rsidRPr="008B1141">
          <w:rPr>
            <w:rStyle w:val="Hyperlink"/>
            <w:rFonts w:cstheme="minorHAnsi"/>
          </w:rPr>
          <w:t>1.2</w:t>
        </w:r>
        <w:r>
          <w:rPr>
            <w:rFonts w:asciiTheme="minorHAnsi" w:eastAsiaTheme="minorEastAsia" w:hAnsiTheme="minorHAnsi" w:cstheme="minorBidi"/>
            <w:b w:val="0"/>
            <w:bCs w:val="0"/>
            <w:smallCaps w:val="0"/>
            <w:sz w:val="22"/>
          </w:rPr>
          <w:tab/>
        </w:r>
        <w:r w:rsidRPr="008B1141">
          <w:rPr>
            <w:rStyle w:val="Hyperlink"/>
            <w:rFonts w:cstheme="minorHAnsi"/>
          </w:rPr>
          <w:t>Impacts to Existing Processes</w:t>
        </w:r>
        <w:r>
          <w:rPr>
            <w:webHidden/>
          </w:rPr>
          <w:tab/>
        </w:r>
        <w:r>
          <w:rPr>
            <w:webHidden/>
          </w:rPr>
          <w:fldChar w:fldCharType="begin"/>
        </w:r>
        <w:r>
          <w:rPr>
            <w:webHidden/>
          </w:rPr>
          <w:instrText xml:space="preserve"> PAGEREF _Toc397082099 \h </w:instrText>
        </w:r>
        <w:r>
          <w:rPr>
            <w:webHidden/>
          </w:rPr>
        </w:r>
        <w:r>
          <w:rPr>
            <w:webHidden/>
          </w:rPr>
          <w:fldChar w:fldCharType="separate"/>
        </w:r>
        <w:r>
          <w:rPr>
            <w:webHidden/>
          </w:rPr>
          <w:t>7</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00" w:history="1">
        <w:r w:rsidRPr="008B1141">
          <w:rPr>
            <w:rStyle w:val="Hyperlink"/>
          </w:rPr>
          <w:t>1.2.1</w:t>
        </w:r>
        <w:r>
          <w:rPr>
            <w:rFonts w:asciiTheme="minorHAnsi" w:eastAsiaTheme="minorEastAsia" w:hAnsiTheme="minorHAnsi" w:cstheme="minorBidi"/>
            <w:sz w:val="22"/>
          </w:rPr>
          <w:tab/>
        </w:r>
        <w:r w:rsidRPr="008B1141">
          <w:rPr>
            <w:rStyle w:val="Hyperlink"/>
          </w:rPr>
          <w:t>Other Considerations: Constraints, Assumptions, Potential Enhancements</w:t>
        </w:r>
        <w:r>
          <w:rPr>
            <w:webHidden/>
          </w:rPr>
          <w:tab/>
        </w:r>
        <w:r>
          <w:rPr>
            <w:webHidden/>
          </w:rPr>
          <w:fldChar w:fldCharType="begin"/>
        </w:r>
        <w:r>
          <w:rPr>
            <w:webHidden/>
          </w:rPr>
          <w:instrText xml:space="preserve"> PAGEREF _Toc397082100 \h </w:instrText>
        </w:r>
        <w:r>
          <w:rPr>
            <w:webHidden/>
          </w:rPr>
        </w:r>
        <w:r>
          <w:rPr>
            <w:webHidden/>
          </w:rPr>
          <w:fldChar w:fldCharType="separate"/>
        </w:r>
        <w:r>
          <w:rPr>
            <w:webHidden/>
          </w:rPr>
          <w:t>7</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01" w:history="1">
        <w:r w:rsidRPr="008B1141">
          <w:rPr>
            <w:rStyle w:val="Hyperlink"/>
            <w:rFonts w:cstheme="minorHAnsi"/>
          </w:rPr>
          <w:t>1.3</w:t>
        </w:r>
        <w:r>
          <w:rPr>
            <w:rFonts w:asciiTheme="minorHAnsi" w:eastAsiaTheme="minorEastAsia" w:hAnsiTheme="minorHAnsi" w:cstheme="minorBidi"/>
            <w:b w:val="0"/>
            <w:bCs w:val="0"/>
            <w:smallCaps w:val="0"/>
            <w:sz w:val="22"/>
          </w:rPr>
          <w:tab/>
        </w:r>
        <w:r w:rsidRPr="008B1141">
          <w:rPr>
            <w:rStyle w:val="Hyperlink"/>
            <w:rFonts w:cstheme="minorHAnsi"/>
          </w:rPr>
          <w:t>Other Impacts/Supplemental Requirements</w:t>
        </w:r>
        <w:r>
          <w:rPr>
            <w:webHidden/>
          </w:rPr>
          <w:tab/>
        </w:r>
        <w:r>
          <w:rPr>
            <w:webHidden/>
          </w:rPr>
          <w:fldChar w:fldCharType="begin"/>
        </w:r>
        <w:r>
          <w:rPr>
            <w:webHidden/>
          </w:rPr>
          <w:instrText xml:space="preserve"> PAGEREF _Toc397082101 \h </w:instrText>
        </w:r>
        <w:r>
          <w:rPr>
            <w:webHidden/>
          </w:rPr>
        </w:r>
        <w:r>
          <w:rPr>
            <w:webHidden/>
          </w:rPr>
          <w:fldChar w:fldCharType="separate"/>
        </w:r>
        <w:r>
          <w:rPr>
            <w:webHidden/>
          </w:rPr>
          <w:t>7</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02" w:history="1">
        <w:r w:rsidRPr="008B1141">
          <w:rPr>
            <w:rStyle w:val="Hyperlink"/>
            <w:rFonts w:cstheme="minorHAnsi"/>
          </w:rPr>
          <w:t>1.4</w:t>
        </w:r>
        <w:r>
          <w:rPr>
            <w:rFonts w:asciiTheme="minorHAnsi" w:eastAsiaTheme="minorEastAsia" w:hAnsiTheme="minorHAnsi" w:cstheme="minorBidi"/>
            <w:b w:val="0"/>
            <w:bCs w:val="0"/>
            <w:smallCaps w:val="0"/>
            <w:sz w:val="22"/>
          </w:rPr>
          <w:tab/>
        </w:r>
        <w:r w:rsidRPr="008B1141">
          <w:rPr>
            <w:rStyle w:val="Hyperlink"/>
            <w:rFonts w:cstheme="minorHAnsi"/>
          </w:rPr>
          <w:t>Definitions, Acronyms, and Abbreviations</w:t>
        </w:r>
        <w:r>
          <w:rPr>
            <w:webHidden/>
          </w:rPr>
          <w:tab/>
        </w:r>
        <w:r>
          <w:rPr>
            <w:webHidden/>
          </w:rPr>
          <w:fldChar w:fldCharType="begin"/>
        </w:r>
        <w:r>
          <w:rPr>
            <w:webHidden/>
          </w:rPr>
          <w:instrText xml:space="preserve"> PAGEREF _Toc397082102 \h </w:instrText>
        </w:r>
        <w:r>
          <w:rPr>
            <w:webHidden/>
          </w:rPr>
        </w:r>
        <w:r>
          <w:rPr>
            <w:webHidden/>
          </w:rPr>
          <w:fldChar w:fldCharType="separate"/>
        </w:r>
        <w:r>
          <w:rPr>
            <w:webHidden/>
          </w:rPr>
          <w:t>9</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03" w:history="1">
        <w:r w:rsidRPr="008B1141">
          <w:rPr>
            <w:rStyle w:val="Hyperlink"/>
            <w:rFonts w:cstheme="minorHAnsi"/>
          </w:rPr>
          <w:t>1.5</w:t>
        </w:r>
        <w:r>
          <w:rPr>
            <w:rFonts w:asciiTheme="minorHAnsi" w:eastAsiaTheme="minorEastAsia" w:hAnsiTheme="minorHAnsi" w:cstheme="minorBidi"/>
            <w:b w:val="0"/>
            <w:bCs w:val="0"/>
            <w:smallCaps w:val="0"/>
            <w:sz w:val="22"/>
          </w:rPr>
          <w:tab/>
        </w:r>
        <w:r w:rsidRPr="008B1141">
          <w:rPr>
            <w:rStyle w:val="Hyperlink"/>
            <w:rFonts w:cstheme="minorHAnsi"/>
          </w:rPr>
          <w:t>Reference Documents</w:t>
        </w:r>
        <w:r>
          <w:rPr>
            <w:webHidden/>
          </w:rPr>
          <w:tab/>
        </w:r>
        <w:r>
          <w:rPr>
            <w:webHidden/>
          </w:rPr>
          <w:fldChar w:fldCharType="begin"/>
        </w:r>
        <w:r>
          <w:rPr>
            <w:webHidden/>
          </w:rPr>
          <w:instrText xml:space="preserve"> PAGEREF _Toc397082103 \h </w:instrText>
        </w:r>
        <w:r>
          <w:rPr>
            <w:webHidden/>
          </w:rPr>
        </w:r>
        <w:r>
          <w:rPr>
            <w:webHidden/>
          </w:rPr>
          <w:fldChar w:fldCharType="separate"/>
        </w:r>
        <w:r>
          <w:rPr>
            <w:webHidden/>
          </w:rPr>
          <w:t>9</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04" w:history="1">
        <w:r w:rsidRPr="008B1141">
          <w:rPr>
            <w:rStyle w:val="Hyperlink"/>
            <w:rFonts w:cstheme="minorHAnsi"/>
          </w:rPr>
          <w:t>1.6</w:t>
        </w:r>
        <w:r>
          <w:rPr>
            <w:rFonts w:asciiTheme="minorHAnsi" w:eastAsiaTheme="minorEastAsia" w:hAnsiTheme="minorHAnsi" w:cstheme="minorBidi"/>
            <w:b w:val="0"/>
            <w:bCs w:val="0"/>
            <w:smallCaps w:val="0"/>
            <w:sz w:val="22"/>
          </w:rPr>
          <w:tab/>
        </w:r>
        <w:r w:rsidRPr="008B1141">
          <w:rPr>
            <w:rStyle w:val="Hyperlink"/>
            <w:rFonts w:cstheme="minorHAnsi"/>
          </w:rPr>
          <w:t>Correction and Revisions</w:t>
        </w:r>
        <w:r>
          <w:rPr>
            <w:webHidden/>
          </w:rPr>
          <w:tab/>
        </w:r>
        <w:r>
          <w:rPr>
            <w:webHidden/>
          </w:rPr>
          <w:fldChar w:fldCharType="begin"/>
        </w:r>
        <w:r>
          <w:rPr>
            <w:webHidden/>
          </w:rPr>
          <w:instrText xml:space="preserve"> PAGEREF _Toc397082104 \h </w:instrText>
        </w:r>
        <w:r>
          <w:rPr>
            <w:webHidden/>
          </w:rPr>
        </w:r>
        <w:r>
          <w:rPr>
            <w:webHidden/>
          </w:rPr>
          <w:fldChar w:fldCharType="separate"/>
        </w:r>
        <w:r>
          <w:rPr>
            <w:webHidden/>
          </w:rPr>
          <w:t>9</w:t>
        </w:r>
        <w:r>
          <w:rPr>
            <w:webHidden/>
          </w:rPr>
          <w:fldChar w:fldCharType="end"/>
        </w:r>
      </w:hyperlink>
    </w:p>
    <w:p w:rsidR="00E364EB" w:rsidRDefault="00E364EB">
      <w:pPr>
        <w:pStyle w:val="TOC1"/>
        <w:rPr>
          <w:rFonts w:asciiTheme="minorHAnsi" w:eastAsiaTheme="minorEastAsia" w:hAnsiTheme="minorHAnsi" w:cstheme="minorBidi"/>
          <w:b w:val="0"/>
          <w:bCs w:val="0"/>
          <w:iCs w:val="0"/>
          <w:caps w:val="0"/>
          <w:sz w:val="22"/>
          <w:szCs w:val="22"/>
        </w:rPr>
      </w:pPr>
      <w:hyperlink w:anchor="_Toc397082105" w:history="1">
        <w:r w:rsidRPr="008B1141">
          <w:rPr>
            <w:rStyle w:val="Hyperlink"/>
            <w:rFonts w:cstheme="minorHAnsi"/>
          </w:rPr>
          <w:t>2</w:t>
        </w:r>
        <w:r>
          <w:rPr>
            <w:rFonts w:asciiTheme="minorHAnsi" w:eastAsiaTheme="minorEastAsia" w:hAnsiTheme="minorHAnsi" w:cstheme="minorBidi"/>
            <w:b w:val="0"/>
            <w:bCs w:val="0"/>
            <w:iCs w:val="0"/>
            <w:caps w:val="0"/>
            <w:sz w:val="22"/>
            <w:szCs w:val="22"/>
          </w:rPr>
          <w:tab/>
        </w:r>
        <w:r w:rsidRPr="008B1141">
          <w:rPr>
            <w:rStyle w:val="Hyperlink"/>
            <w:rFonts w:cstheme="minorHAnsi"/>
          </w:rPr>
          <w:t>Overall Description – Background (Reference Section 1.1)</w:t>
        </w:r>
        <w:r>
          <w:rPr>
            <w:webHidden/>
          </w:rPr>
          <w:tab/>
        </w:r>
        <w:r>
          <w:rPr>
            <w:webHidden/>
          </w:rPr>
          <w:fldChar w:fldCharType="begin"/>
        </w:r>
        <w:r>
          <w:rPr>
            <w:webHidden/>
          </w:rPr>
          <w:instrText xml:space="preserve"> PAGEREF _Toc397082105 \h </w:instrText>
        </w:r>
        <w:r>
          <w:rPr>
            <w:webHidden/>
          </w:rPr>
        </w:r>
        <w:r>
          <w:rPr>
            <w:webHidden/>
          </w:rPr>
          <w:fldChar w:fldCharType="separate"/>
        </w:r>
        <w:r>
          <w:rPr>
            <w:webHidden/>
          </w:rPr>
          <w:t>9</w:t>
        </w:r>
        <w:r>
          <w:rPr>
            <w:webHidden/>
          </w:rPr>
          <w:fldChar w:fldCharType="end"/>
        </w:r>
      </w:hyperlink>
    </w:p>
    <w:p w:rsidR="00E364EB" w:rsidRDefault="00E364EB">
      <w:pPr>
        <w:pStyle w:val="TOC1"/>
        <w:rPr>
          <w:rFonts w:asciiTheme="minorHAnsi" w:eastAsiaTheme="minorEastAsia" w:hAnsiTheme="minorHAnsi" w:cstheme="minorBidi"/>
          <w:b w:val="0"/>
          <w:bCs w:val="0"/>
          <w:iCs w:val="0"/>
          <w:caps w:val="0"/>
          <w:sz w:val="22"/>
          <w:szCs w:val="22"/>
        </w:rPr>
      </w:pPr>
      <w:hyperlink w:anchor="_Toc397082106" w:history="1">
        <w:r w:rsidRPr="008B1141">
          <w:rPr>
            <w:rStyle w:val="Hyperlink"/>
            <w:rFonts w:cstheme="minorHAnsi"/>
          </w:rPr>
          <w:t>3</w:t>
        </w:r>
        <w:r>
          <w:rPr>
            <w:rFonts w:asciiTheme="minorHAnsi" w:eastAsiaTheme="minorEastAsia" w:hAnsiTheme="minorHAnsi" w:cstheme="minorBidi"/>
            <w:b w:val="0"/>
            <w:bCs w:val="0"/>
            <w:iCs w:val="0"/>
            <w:caps w:val="0"/>
            <w:sz w:val="22"/>
            <w:szCs w:val="22"/>
          </w:rPr>
          <w:tab/>
        </w:r>
        <w:r w:rsidRPr="008B1141">
          <w:rPr>
            <w:rStyle w:val="Hyperlink"/>
            <w:rFonts w:cstheme="minorHAnsi"/>
          </w:rPr>
          <w:t>Feature &amp; Supplemental Requirements</w:t>
        </w:r>
        <w:r>
          <w:rPr>
            <w:webHidden/>
          </w:rPr>
          <w:tab/>
        </w:r>
        <w:r>
          <w:rPr>
            <w:webHidden/>
          </w:rPr>
          <w:fldChar w:fldCharType="begin"/>
        </w:r>
        <w:r>
          <w:rPr>
            <w:webHidden/>
          </w:rPr>
          <w:instrText xml:space="preserve"> PAGEREF _Toc397082106 \h </w:instrText>
        </w:r>
        <w:r>
          <w:rPr>
            <w:webHidden/>
          </w:rPr>
        </w:r>
        <w:r>
          <w:rPr>
            <w:webHidden/>
          </w:rPr>
          <w:fldChar w:fldCharType="separate"/>
        </w:r>
        <w:r>
          <w:rPr>
            <w:webHidden/>
          </w:rPr>
          <w:t>10</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07" w:history="1">
        <w:r w:rsidRPr="008B1141">
          <w:rPr>
            <w:rStyle w:val="Hyperlink"/>
          </w:rPr>
          <w:t>3.1</w:t>
        </w:r>
        <w:r>
          <w:rPr>
            <w:rFonts w:asciiTheme="minorHAnsi" w:eastAsiaTheme="minorEastAsia" w:hAnsiTheme="minorHAnsi" w:cstheme="minorBidi"/>
            <w:b w:val="0"/>
            <w:bCs w:val="0"/>
            <w:smallCaps w:val="0"/>
            <w:sz w:val="22"/>
          </w:rPr>
          <w:tab/>
        </w:r>
        <w:r w:rsidRPr="008B1141">
          <w:rPr>
            <w:rStyle w:val="Hyperlink"/>
          </w:rPr>
          <w:t>RTI</w:t>
        </w:r>
        <w:r>
          <w:rPr>
            <w:webHidden/>
          </w:rPr>
          <w:tab/>
        </w:r>
        <w:r>
          <w:rPr>
            <w:webHidden/>
          </w:rPr>
          <w:fldChar w:fldCharType="begin"/>
        </w:r>
        <w:r>
          <w:rPr>
            <w:webHidden/>
          </w:rPr>
          <w:instrText xml:space="preserve"> PAGEREF _Toc397082107 \h </w:instrText>
        </w:r>
        <w:r>
          <w:rPr>
            <w:webHidden/>
          </w:rPr>
        </w:r>
        <w:r>
          <w:rPr>
            <w:webHidden/>
          </w:rPr>
          <w:fldChar w:fldCharType="separate"/>
        </w:r>
        <w:r>
          <w:rPr>
            <w:webHidden/>
          </w:rPr>
          <w:t>10</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08" w:history="1">
        <w:r w:rsidRPr="008B1141">
          <w:rPr>
            <w:rStyle w:val="Hyperlink"/>
          </w:rPr>
          <w:t>3.1.1</w:t>
        </w:r>
        <w:r>
          <w:rPr>
            <w:rFonts w:asciiTheme="minorHAnsi" w:eastAsiaTheme="minorEastAsia" w:hAnsiTheme="minorHAnsi" w:cstheme="minorBidi"/>
            <w:sz w:val="22"/>
          </w:rPr>
          <w:tab/>
        </w:r>
        <w:r w:rsidRPr="008B1141">
          <w:rPr>
            <w:rStyle w:val="Hyperlink"/>
          </w:rPr>
          <w:t>RTI Receives Additional Data Feeds</w:t>
        </w:r>
        <w:r>
          <w:rPr>
            <w:webHidden/>
          </w:rPr>
          <w:tab/>
        </w:r>
        <w:r>
          <w:rPr>
            <w:webHidden/>
          </w:rPr>
          <w:fldChar w:fldCharType="begin"/>
        </w:r>
        <w:r>
          <w:rPr>
            <w:webHidden/>
          </w:rPr>
          <w:instrText xml:space="preserve"> PAGEREF _Toc397082108 \h </w:instrText>
        </w:r>
        <w:r>
          <w:rPr>
            <w:webHidden/>
          </w:rPr>
        </w:r>
        <w:r>
          <w:rPr>
            <w:webHidden/>
          </w:rPr>
          <w:fldChar w:fldCharType="separate"/>
        </w:r>
        <w:r>
          <w:rPr>
            <w:webHidden/>
          </w:rPr>
          <w:t>10</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09" w:history="1">
        <w:r w:rsidRPr="008B1141">
          <w:rPr>
            <w:rStyle w:val="Hyperlink"/>
          </w:rPr>
          <w:t>3.1.2</w:t>
        </w:r>
        <w:r>
          <w:rPr>
            <w:rFonts w:asciiTheme="minorHAnsi" w:eastAsiaTheme="minorEastAsia" w:hAnsiTheme="minorHAnsi" w:cstheme="minorBidi"/>
            <w:sz w:val="22"/>
          </w:rPr>
          <w:tab/>
        </w:r>
        <w:r w:rsidRPr="008B1141">
          <w:rPr>
            <w:rStyle w:val="Hyperlink"/>
          </w:rPr>
          <w:t>RTI Tracks QoE KPI Data for Monitored IMSIs</w:t>
        </w:r>
        <w:r>
          <w:rPr>
            <w:webHidden/>
          </w:rPr>
          <w:tab/>
        </w:r>
        <w:r>
          <w:rPr>
            <w:webHidden/>
          </w:rPr>
          <w:fldChar w:fldCharType="begin"/>
        </w:r>
        <w:r>
          <w:rPr>
            <w:webHidden/>
          </w:rPr>
          <w:instrText xml:space="preserve"> PAGEREF _Toc397082109 \h </w:instrText>
        </w:r>
        <w:r>
          <w:rPr>
            <w:webHidden/>
          </w:rPr>
        </w:r>
        <w:r>
          <w:rPr>
            <w:webHidden/>
          </w:rPr>
          <w:fldChar w:fldCharType="separate"/>
        </w:r>
        <w:r>
          <w:rPr>
            <w:webHidden/>
          </w:rPr>
          <w:t>10</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10" w:history="1">
        <w:r w:rsidRPr="008B1141">
          <w:rPr>
            <w:rStyle w:val="Hyperlink"/>
          </w:rPr>
          <w:t>3.1.3</w:t>
        </w:r>
        <w:r>
          <w:rPr>
            <w:rFonts w:asciiTheme="minorHAnsi" w:eastAsiaTheme="minorEastAsia" w:hAnsiTheme="minorHAnsi" w:cstheme="minorBidi"/>
            <w:sz w:val="22"/>
          </w:rPr>
          <w:tab/>
        </w:r>
        <w:r w:rsidRPr="008B1141">
          <w:rPr>
            <w:rStyle w:val="Hyperlink"/>
          </w:rPr>
          <w:t>Updating Templates</w:t>
        </w:r>
        <w:r>
          <w:rPr>
            <w:webHidden/>
          </w:rPr>
          <w:tab/>
        </w:r>
        <w:r>
          <w:rPr>
            <w:webHidden/>
          </w:rPr>
          <w:fldChar w:fldCharType="begin"/>
        </w:r>
        <w:r>
          <w:rPr>
            <w:webHidden/>
          </w:rPr>
          <w:instrText xml:space="preserve"> PAGEREF _Toc397082110 \h </w:instrText>
        </w:r>
        <w:r>
          <w:rPr>
            <w:webHidden/>
          </w:rPr>
        </w:r>
        <w:r>
          <w:rPr>
            <w:webHidden/>
          </w:rPr>
          <w:fldChar w:fldCharType="separate"/>
        </w:r>
        <w:r>
          <w:rPr>
            <w:webHidden/>
          </w:rPr>
          <w:t>12</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11" w:history="1">
        <w:r w:rsidRPr="008B1141">
          <w:rPr>
            <w:rStyle w:val="Hyperlink"/>
          </w:rPr>
          <w:t>3.2</w:t>
        </w:r>
        <w:r>
          <w:rPr>
            <w:rFonts w:asciiTheme="minorHAnsi" w:eastAsiaTheme="minorEastAsia" w:hAnsiTheme="minorHAnsi" w:cstheme="minorBidi"/>
            <w:b w:val="0"/>
            <w:bCs w:val="0"/>
            <w:smallCaps w:val="0"/>
            <w:sz w:val="22"/>
          </w:rPr>
          <w:tab/>
        </w:r>
        <w:r w:rsidRPr="008B1141">
          <w:rPr>
            <w:rStyle w:val="Hyperlink"/>
          </w:rPr>
          <w:t>PCS GUI</w:t>
        </w:r>
        <w:r>
          <w:rPr>
            <w:webHidden/>
          </w:rPr>
          <w:tab/>
        </w:r>
        <w:r>
          <w:rPr>
            <w:webHidden/>
          </w:rPr>
          <w:fldChar w:fldCharType="begin"/>
        </w:r>
        <w:r>
          <w:rPr>
            <w:webHidden/>
          </w:rPr>
          <w:instrText xml:space="preserve"> PAGEREF _Toc397082111 \h </w:instrText>
        </w:r>
        <w:r>
          <w:rPr>
            <w:webHidden/>
          </w:rPr>
        </w:r>
        <w:r>
          <w:rPr>
            <w:webHidden/>
          </w:rPr>
          <w:fldChar w:fldCharType="separate"/>
        </w:r>
        <w:r>
          <w:rPr>
            <w:webHidden/>
          </w:rPr>
          <w:t>13</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12" w:history="1">
        <w:r w:rsidRPr="008B1141">
          <w:rPr>
            <w:rStyle w:val="Hyperlink"/>
          </w:rPr>
          <w:t>3.2.1</w:t>
        </w:r>
        <w:r>
          <w:rPr>
            <w:rFonts w:asciiTheme="minorHAnsi" w:eastAsiaTheme="minorEastAsia" w:hAnsiTheme="minorHAnsi" w:cstheme="minorBidi"/>
            <w:sz w:val="22"/>
          </w:rPr>
          <w:tab/>
        </w:r>
        <w:r w:rsidRPr="008B1141">
          <w:rPr>
            <w:rStyle w:val="Hyperlink"/>
          </w:rPr>
          <w:t>Monitor My Subscriber</w:t>
        </w:r>
        <w:r>
          <w:rPr>
            <w:webHidden/>
          </w:rPr>
          <w:tab/>
        </w:r>
        <w:r>
          <w:rPr>
            <w:webHidden/>
          </w:rPr>
          <w:fldChar w:fldCharType="begin"/>
        </w:r>
        <w:r>
          <w:rPr>
            <w:webHidden/>
          </w:rPr>
          <w:instrText xml:space="preserve"> PAGEREF _Toc397082112 \h </w:instrText>
        </w:r>
        <w:r>
          <w:rPr>
            <w:webHidden/>
          </w:rPr>
        </w:r>
        <w:r>
          <w:rPr>
            <w:webHidden/>
          </w:rPr>
          <w:fldChar w:fldCharType="separate"/>
        </w:r>
        <w:r>
          <w:rPr>
            <w:webHidden/>
          </w:rPr>
          <w:t>13</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13" w:history="1">
        <w:r w:rsidRPr="008B1141">
          <w:rPr>
            <w:rStyle w:val="Hyperlink"/>
          </w:rPr>
          <w:t>3.2.2</w:t>
        </w:r>
        <w:r>
          <w:rPr>
            <w:rFonts w:asciiTheme="minorHAnsi" w:eastAsiaTheme="minorEastAsia" w:hAnsiTheme="minorHAnsi" w:cstheme="minorBidi"/>
            <w:sz w:val="22"/>
          </w:rPr>
          <w:tab/>
        </w:r>
        <w:r w:rsidRPr="008B1141">
          <w:rPr>
            <w:rStyle w:val="Hyperlink"/>
          </w:rPr>
          <w:t>Monitor My Groups</w:t>
        </w:r>
        <w:r>
          <w:rPr>
            <w:webHidden/>
          </w:rPr>
          <w:tab/>
        </w:r>
        <w:r>
          <w:rPr>
            <w:webHidden/>
          </w:rPr>
          <w:fldChar w:fldCharType="begin"/>
        </w:r>
        <w:r>
          <w:rPr>
            <w:webHidden/>
          </w:rPr>
          <w:instrText xml:space="preserve"> PAGEREF _Toc397082113 \h </w:instrText>
        </w:r>
        <w:r>
          <w:rPr>
            <w:webHidden/>
          </w:rPr>
        </w:r>
        <w:r>
          <w:rPr>
            <w:webHidden/>
          </w:rPr>
          <w:fldChar w:fldCharType="separate"/>
        </w:r>
        <w:r>
          <w:rPr>
            <w:webHidden/>
          </w:rPr>
          <w:t>17</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14" w:history="1">
        <w:r w:rsidRPr="008B1141">
          <w:rPr>
            <w:rStyle w:val="Hyperlink"/>
          </w:rPr>
          <w:t>3.2.3</w:t>
        </w:r>
        <w:r>
          <w:rPr>
            <w:rFonts w:asciiTheme="minorHAnsi" w:eastAsiaTheme="minorEastAsia" w:hAnsiTheme="minorHAnsi" w:cstheme="minorBidi"/>
            <w:sz w:val="22"/>
          </w:rPr>
          <w:tab/>
        </w:r>
        <w:r w:rsidRPr="008B1141">
          <w:rPr>
            <w:rStyle w:val="Hyperlink"/>
          </w:rPr>
          <w:t>Escalation Alerts</w:t>
        </w:r>
        <w:r>
          <w:rPr>
            <w:webHidden/>
          </w:rPr>
          <w:tab/>
        </w:r>
        <w:r>
          <w:rPr>
            <w:webHidden/>
          </w:rPr>
          <w:fldChar w:fldCharType="begin"/>
        </w:r>
        <w:r>
          <w:rPr>
            <w:webHidden/>
          </w:rPr>
          <w:instrText xml:space="preserve"> PAGEREF _Toc397082114 \h </w:instrText>
        </w:r>
        <w:r>
          <w:rPr>
            <w:webHidden/>
          </w:rPr>
        </w:r>
        <w:r>
          <w:rPr>
            <w:webHidden/>
          </w:rPr>
          <w:fldChar w:fldCharType="separate"/>
        </w:r>
        <w:r>
          <w:rPr>
            <w:webHidden/>
          </w:rPr>
          <w:t>18</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15" w:history="1">
        <w:r w:rsidRPr="008B1141">
          <w:rPr>
            <w:rStyle w:val="Hyperlink"/>
          </w:rPr>
          <w:t>3.3</w:t>
        </w:r>
        <w:r>
          <w:rPr>
            <w:rFonts w:asciiTheme="minorHAnsi" w:eastAsiaTheme="minorEastAsia" w:hAnsiTheme="minorHAnsi" w:cstheme="minorBidi"/>
            <w:b w:val="0"/>
            <w:bCs w:val="0"/>
            <w:smallCaps w:val="0"/>
            <w:sz w:val="22"/>
          </w:rPr>
          <w:tab/>
        </w:r>
        <w:r w:rsidRPr="008B1141">
          <w:rPr>
            <w:rStyle w:val="Hyperlink"/>
          </w:rPr>
          <w:t>Service Level Detail View Information</w:t>
        </w:r>
        <w:r>
          <w:rPr>
            <w:webHidden/>
          </w:rPr>
          <w:tab/>
        </w:r>
        <w:r>
          <w:rPr>
            <w:webHidden/>
          </w:rPr>
          <w:fldChar w:fldCharType="begin"/>
        </w:r>
        <w:r>
          <w:rPr>
            <w:webHidden/>
          </w:rPr>
          <w:instrText xml:space="preserve"> PAGEREF _Toc397082115 \h </w:instrText>
        </w:r>
        <w:r>
          <w:rPr>
            <w:webHidden/>
          </w:rPr>
        </w:r>
        <w:r>
          <w:rPr>
            <w:webHidden/>
          </w:rPr>
          <w:fldChar w:fldCharType="separate"/>
        </w:r>
        <w:r>
          <w:rPr>
            <w:webHidden/>
          </w:rPr>
          <w:t>19</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16" w:history="1">
        <w:r w:rsidRPr="008B1141">
          <w:rPr>
            <w:rStyle w:val="Hyperlink"/>
          </w:rPr>
          <w:t>3.3.1</w:t>
        </w:r>
        <w:r>
          <w:rPr>
            <w:rFonts w:asciiTheme="minorHAnsi" w:eastAsiaTheme="minorEastAsia" w:hAnsiTheme="minorHAnsi" w:cstheme="minorBidi"/>
            <w:sz w:val="22"/>
          </w:rPr>
          <w:tab/>
        </w:r>
        <w:r w:rsidRPr="008B1141">
          <w:rPr>
            <w:rStyle w:val="Hyperlink"/>
          </w:rPr>
          <w:t>Bandwidth Reports</w:t>
        </w:r>
        <w:r>
          <w:rPr>
            <w:webHidden/>
          </w:rPr>
          <w:tab/>
        </w:r>
        <w:r>
          <w:rPr>
            <w:webHidden/>
          </w:rPr>
          <w:fldChar w:fldCharType="begin"/>
        </w:r>
        <w:r>
          <w:rPr>
            <w:webHidden/>
          </w:rPr>
          <w:instrText xml:space="preserve"> PAGEREF _Toc397082116 \h </w:instrText>
        </w:r>
        <w:r>
          <w:rPr>
            <w:webHidden/>
          </w:rPr>
        </w:r>
        <w:r>
          <w:rPr>
            <w:webHidden/>
          </w:rPr>
          <w:fldChar w:fldCharType="separate"/>
        </w:r>
        <w:r>
          <w:rPr>
            <w:webHidden/>
          </w:rPr>
          <w:t>19</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17" w:history="1">
        <w:r w:rsidRPr="008B1141">
          <w:rPr>
            <w:rStyle w:val="Hyperlink"/>
          </w:rPr>
          <w:t>3.3.2</w:t>
        </w:r>
        <w:r>
          <w:rPr>
            <w:rFonts w:asciiTheme="minorHAnsi" w:eastAsiaTheme="minorEastAsia" w:hAnsiTheme="minorHAnsi" w:cstheme="minorBidi"/>
            <w:sz w:val="22"/>
          </w:rPr>
          <w:tab/>
        </w:r>
        <w:r w:rsidRPr="008B1141">
          <w:rPr>
            <w:rStyle w:val="Hyperlink"/>
          </w:rPr>
          <w:t>Data Session Context Report</w:t>
        </w:r>
        <w:r>
          <w:rPr>
            <w:webHidden/>
          </w:rPr>
          <w:tab/>
        </w:r>
        <w:r>
          <w:rPr>
            <w:webHidden/>
          </w:rPr>
          <w:fldChar w:fldCharType="begin"/>
        </w:r>
        <w:r>
          <w:rPr>
            <w:webHidden/>
          </w:rPr>
          <w:instrText xml:space="preserve"> PAGEREF _Toc397082117 \h </w:instrText>
        </w:r>
        <w:r>
          <w:rPr>
            <w:webHidden/>
          </w:rPr>
        </w:r>
        <w:r>
          <w:rPr>
            <w:webHidden/>
          </w:rPr>
          <w:fldChar w:fldCharType="separate"/>
        </w:r>
        <w:r>
          <w:rPr>
            <w:webHidden/>
          </w:rPr>
          <w:t>20</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18" w:history="1">
        <w:r w:rsidRPr="008B1141">
          <w:rPr>
            <w:rStyle w:val="Hyperlink"/>
          </w:rPr>
          <w:t>3.3.3</w:t>
        </w:r>
        <w:r>
          <w:rPr>
            <w:rFonts w:asciiTheme="minorHAnsi" w:eastAsiaTheme="minorEastAsia" w:hAnsiTheme="minorHAnsi" w:cstheme="minorBidi"/>
            <w:sz w:val="22"/>
          </w:rPr>
          <w:tab/>
        </w:r>
        <w:r w:rsidRPr="008B1141">
          <w:rPr>
            <w:rStyle w:val="Hyperlink"/>
          </w:rPr>
          <w:t>Data Session Activation Time Report</w:t>
        </w:r>
        <w:r>
          <w:rPr>
            <w:webHidden/>
          </w:rPr>
          <w:tab/>
        </w:r>
        <w:r>
          <w:rPr>
            <w:webHidden/>
          </w:rPr>
          <w:fldChar w:fldCharType="begin"/>
        </w:r>
        <w:r>
          <w:rPr>
            <w:webHidden/>
          </w:rPr>
          <w:instrText xml:space="preserve"> PAGEREF _Toc397082118 \h </w:instrText>
        </w:r>
        <w:r>
          <w:rPr>
            <w:webHidden/>
          </w:rPr>
        </w:r>
        <w:r>
          <w:rPr>
            <w:webHidden/>
          </w:rPr>
          <w:fldChar w:fldCharType="separate"/>
        </w:r>
        <w:r>
          <w:rPr>
            <w:webHidden/>
          </w:rPr>
          <w:t>21</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19" w:history="1">
        <w:r w:rsidRPr="008B1141">
          <w:rPr>
            <w:rStyle w:val="Hyperlink"/>
          </w:rPr>
          <w:t>3.3.4</w:t>
        </w:r>
        <w:r>
          <w:rPr>
            <w:rFonts w:asciiTheme="minorHAnsi" w:eastAsiaTheme="minorEastAsia" w:hAnsiTheme="minorHAnsi" w:cstheme="minorBidi"/>
            <w:sz w:val="22"/>
          </w:rPr>
          <w:tab/>
        </w:r>
        <w:r w:rsidRPr="008B1141">
          <w:rPr>
            <w:rStyle w:val="Hyperlink"/>
          </w:rPr>
          <w:t>Reports Based on Group(s)</w:t>
        </w:r>
        <w:r>
          <w:rPr>
            <w:webHidden/>
          </w:rPr>
          <w:tab/>
        </w:r>
        <w:r>
          <w:rPr>
            <w:webHidden/>
          </w:rPr>
          <w:fldChar w:fldCharType="begin"/>
        </w:r>
        <w:r>
          <w:rPr>
            <w:webHidden/>
          </w:rPr>
          <w:instrText xml:space="preserve"> PAGEREF _Toc397082119 \h </w:instrText>
        </w:r>
        <w:r>
          <w:rPr>
            <w:webHidden/>
          </w:rPr>
        </w:r>
        <w:r>
          <w:rPr>
            <w:webHidden/>
          </w:rPr>
          <w:fldChar w:fldCharType="separate"/>
        </w:r>
        <w:r>
          <w:rPr>
            <w:webHidden/>
          </w:rPr>
          <w:t>21</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20" w:history="1">
        <w:r w:rsidRPr="008B1141">
          <w:rPr>
            <w:rStyle w:val="Hyperlink"/>
          </w:rPr>
          <w:t>3.4</w:t>
        </w:r>
        <w:r>
          <w:rPr>
            <w:rFonts w:asciiTheme="minorHAnsi" w:eastAsiaTheme="minorEastAsia" w:hAnsiTheme="minorHAnsi" w:cstheme="minorBidi"/>
            <w:b w:val="0"/>
            <w:bCs w:val="0"/>
            <w:smallCaps w:val="0"/>
            <w:sz w:val="22"/>
          </w:rPr>
          <w:tab/>
        </w:r>
        <w:r w:rsidRPr="008B1141">
          <w:rPr>
            <w:rStyle w:val="Hyperlink"/>
          </w:rPr>
          <w:t>Enterprise Reporting</w:t>
        </w:r>
        <w:r>
          <w:rPr>
            <w:webHidden/>
          </w:rPr>
          <w:tab/>
        </w:r>
        <w:r>
          <w:rPr>
            <w:webHidden/>
          </w:rPr>
          <w:fldChar w:fldCharType="begin"/>
        </w:r>
        <w:r>
          <w:rPr>
            <w:webHidden/>
          </w:rPr>
          <w:instrText xml:space="preserve"> PAGEREF _Toc397082120 \h </w:instrText>
        </w:r>
        <w:r>
          <w:rPr>
            <w:webHidden/>
          </w:rPr>
        </w:r>
        <w:r>
          <w:rPr>
            <w:webHidden/>
          </w:rPr>
          <w:fldChar w:fldCharType="separate"/>
        </w:r>
        <w:r>
          <w:rPr>
            <w:webHidden/>
          </w:rPr>
          <w:t>22</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21" w:history="1">
        <w:r w:rsidRPr="008B1141">
          <w:rPr>
            <w:rStyle w:val="Hyperlink"/>
          </w:rPr>
          <w:t>3.4.1</w:t>
        </w:r>
        <w:r>
          <w:rPr>
            <w:rFonts w:asciiTheme="minorHAnsi" w:eastAsiaTheme="minorEastAsia" w:hAnsiTheme="minorHAnsi" w:cstheme="minorBidi"/>
            <w:sz w:val="22"/>
          </w:rPr>
          <w:tab/>
        </w:r>
        <w:r w:rsidRPr="008B1141">
          <w:rPr>
            <w:rStyle w:val="Hyperlink"/>
          </w:rPr>
          <w:t>Adhoc Reports by Subject Area</w:t>
        </w:r>
        <w:r>
          <w:rPr>
            <w:webHidden/>
          </w:rPr>
          <w:tab/>
        </w:r>
        <w:r>
          <w:rPr>
            <w:webHidden/>
          </w:rPr>
          <w:fldChar w:fldCharType="begin"/>
        </w:r>
        <w:r>
          <w:rPr>
            <w:webHidden/>
          </w:rPr>
          <w:instrText xml:space="preserve"> PAGEREF _Toc397082121 \h </w:instrText>
        </w:r>
        <w:r>
          <w:rPr>
            <w:webHidden/>
          </w:rPr>
        </w:r>
        <w:r>
          <w:rPr>
            <w:webHidden/>
          </w:rPr>
          <w:fldChar w:fldCharType="separate"/>
        </w:r>
        <w:r>
          <w:rPr>
            <w:webHidden/>
          </w:rPr>
          <w:t>22</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22" w:history="1">
        <w:r w:rsidRPr="008B1141">
          <w:rPr>
            <w:rStyle w:val="Hyperlink"/>
          </w:rPr>
          <w:t>3.5</w:t>
        </w:r>
        <w:r>
          <w:rPr>
            <w:rFonts w:asciiTheme="minorHAnsi" w:eastAsiaTheme="minorEastAsia" w:hAnsiTheme="minorHAnsi" w:cstheme="minorBidi"/>
            <w:b w:val="0"/>
            <w:bCs w:val="0"/>
            <w:smallCaps w:val="0"/>
            <w:sz w:val="22"/>
          </w:rPr>
          <w:tab/>
        </w:r>
        <w:r w:rsidRPr="008B1141">
          <w:rPr>
            <w:rStyle w:val="Hyperlink"/>
          </w:rPr>
          <w:t>PCS Provisioning GUI</w:t>
        </w:r>
        <w:r>
          <w:rPr>
            <w:webHidden/>
          </w:rPr>
          <w:tab/>
        </w:r>
        <w:r>
          <w:rPr>
            <w:webHidden/>
          </w:rPr>
          <w:fldChar w:fldCharType="begin"/>
        </w:r>
        <w:r>
          <w:rPr>
            <w:webHidden/>
          </w:rPr>
          <w:instrText xml:space="preserve"> PAGEREF _Toc397082122 \h </w:instrText>
        </w:r>
        <w:r>
          <w:rPr>
            <w:webHidden/>
          </w:rPr>
        </w:r>
        <w:r>
          <w:rPr>
            <w:webHidden/>
          </w:rPr>
          <w:fldChar w:fldCharType="separate"/>
        </w:r>
        <w:r>
          <w:rPr>
            <w:webHidden/>
          </w:rPr>
          <w:t>23</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23" w:history="1">
        <w:r w:rsidRPr="008B1141">
          <w:rPr>
            <w:rStyle w:val="Hyperlink"/>
          </w:rPr>
          <w:t>3.5.1</w:t>
        </w:r>
        <w:r>
          <w:rPr>
            <w:rFonts w:asciiTheme="minorHAnsi" w:eastAsiaTheme="minorEastAsia" w:hAnsiTheme="minorHAnsi" w:cstheme="minorBidi"/>
            <w:sz w:val="22"/>
          </w:rPr>
          <w:tab/>
        </w:r>
        <w:r w:rsidRPr="008B1141">
          <w:rPr>
            <w:rStyle w:val="Hyperlink"/>
          </w:rPr>
          <w:t>Multiple Template Policies per Group</w:t>
        </w:r>
        <w:r>
          <w:rPr>
            <w:webHidden/>
          </w:rPr>
          <w:tab/>
        </w:r>
        <w:r>
          <w:rPr>
            <w:webHidden/>
          </w:rPr>
          <w:fldChar w:fldCharType="begin"/>
        </w:r>
        <w:r>
          <w:rPr>
            <w:webHidden/>
          </w:rPr>
          <w:instrText xml:space="preserve"> PAGEREF _Toc397082123 \h </w:instrText>
        </w:r>
        <w:r>
          <w:rPr>
            <w:webHidden/>
          </w:rPr>
        </w:r>
        <w:r>
          <w:rPr>
            <w:webHidden/>
          </w:rPr>
          <w:fldChar w:fldCharType="separate"/>
        </w:r>
        <w:r>
          <w:rPr>
            <w:webHidden/>
          </w:rPr>
          <w:t>23</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24" w:history="1">
        <w:r w:rsidRPr="008B1141">
          <w:rPr>
            <w:rStyle w:val="Hyperlink"/>
          </w:rPr>
          <w:t>3.6</w:t>
        </w:r>
        <w:r>
          <w:rPr>
            <w:rFonts w:asciiTheme="minorHAnsi" w:eastAsiaTheme="minorEastAsia" w:hAnsiTheme="minorHAnsi" w:cstheme="minorBidi"/>
            <w:b w:val="0"/>
            <w:bCs w:val="0"/>
            <w:smallCaps w:val="0"/>
            <w:sz w:val="22"/>
          </w:rPr>
          <w:tab/>
        </w:r>
        <w:r w:rsidRPr="008B1141">
          <w:rPr>
            <w:rStyle w:val="Hyperlink"/>
          </w:rPr>
          <w:t>Rules Engine</w:t>
        </w:r>
        <w:r>
          <w:rPr>
            <w:webHidden/>
          </w:rPr>
          <w:tab/>
        </w:r>
        <w:r>
          <w:rPr>
            <w:webHidden/>
          </w:rPr>
          <w:fldChar w:fldCharType="begin"/>
        </w:r>
        <w:r>
          <w:rPr>
            <w:webHidden/>
          </w:rPr>
          <w:instrText xml:space="preserve"> PAGEREF _Toc397082124 \h </w:instrText>
        </w:r>
        <w:r>
          <w:rPr>
            <w:webHidden/>
          </w:rPr>
        </w:r>
        <w:r>
          <w:rPr>
            <w:webHidden/>
          </w:rPr>
          <w:fldChar w:fldCharType="separate"/>
        </w:r>
        <w:r>
          <w:rPr>
            <w:webHidden/>
          </w:rPr>
          <w:t>24</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25" w:history="1">
        <w:r w:rsidRPr="008B1141">
          <w:rPr>
            <w:rStyle w:val="Hyperlink"/>
          </w:rPr>
          <w:t>3.6.1</w:t>
        </w:r>
        <w:r>
          <w:rPr>
            <w:rFonts w:asciiTheme="minorHAnsi" w:eastAsiaTheme="minorEastAsia" w:hAnsiTheme="minorHAnsi" w:cstheme="minorBidi"/>
            <w:sz w:val="22"/>
          </w:rPr>
          <w:tab/>
        </w:r>
        <w:r w:rsidRPr="008B1141">
          <w:rPr>
            <w:rStyle w:val="Hyperlink"/>
          </w:rPr>
          <w:t>Trigger Notifications</w:t>
        </w:r>
        <w:r>
          <w:rPr>
            <w:webHidden/>
          </w:rPr>
          <w:tab/>
        </w:r>
        <w:r>
          <w:rPr>
            <w:webHidden/>
          </w:rPr>
          <w:fldChar w:fldCharType="begin"/>
        </w:r>
        <w:r>
          <w:rPr>
            <w:webHidden/>
          </w:rPr>
          <w:instrText xml:space="preserve"> PAGEREF _Toc397082125 \h </w:instrText>
        </w:r>
        <w:r>
          <w:rPr>
            <w:webHidden/>
          </w:rPr>
        </w:r>
        <w:r>
          <w:rPr>
            <w:webHidden/>
          </w:rPr>
          <w:fldChar w:fldCharType="separate"/>
        </w:r>
        <w:r>
          <w:rPr>
            <w:webHidden/>
          </w:rPr>
          <w:t>24</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26" w:history="1">
        <w:r w:rsidRPr="008B1141">
          <w:rPr>
            <w:rStyle w:val="Hyperlink"/>
          </w:rPr>
          <w:t>3.6.2</w:t>
        </w:r>
        <w:r>
          <w:rPr>
            <w:rFonts w:asciiTheme="minorHAnsi" w:eastAsiaTheme="minorEastAsia" w:hAnsiTheme="minorHAnsi" w:cstheme="minorBidi"/>
            <w:sz w:val="22"/>
          </w:rPr>
          <w:tab/>
        </w:r>
        <w:r w:rsidRPr="008B1141">
          <w:rPr>
            <w:rStyle w:val="Hyperlink"/>
          </w:rPr>
          <w:t>Rules Template Attributes</w:t>
        </w:r>
        <w:r>
          <w:rPr>
            <w:webHidden/>
          </w:rPr>
          <w:tab/>
        </w:r>
        <w:r>
          <w:rPr>
            <w:webHidden/>
          </w:rPr>
          <w:fldChar w:fldCharType="begin"/>
        </w:r>
        <w:r>
          <w:rPr>
            <w:webHidden/>
          </w:rPr>
          <w:instrText xml:space="preserve"> PAGEREF _Toc397082126 \h </w:instrText>
        </w:r>
        <w:r>
          <w:rPr>
            <w:webHidden/>
          </w:rPr>
        </w:r>
        <w:r>
          <w:rPr>
            <w:webHidden/>
          </w:rPr>
          <w:fldChar w:fldCharType="separate"/>
        </w:r>
        <w:r>
          <w:rPr>
            <w:webHidden/>
          </w:rPr>
          <w:t>25</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27" w:history="1">
        <w:r w:rsidRPr="008B1141">
          <w:rPr>
            <w:rStyle w:val="Hyperlink"/>
          </w:rPr>
          <w:t>3.6.3</w:t>
        </w:r>
        <w:r>
          <w:rPr>
            <w:rFonts w:asciiTheme="minorHAnsi" w:eastAsiaTheme="minorEastAsia" w:hAnsiTheme="minorHAnsi" w:cstheme="minorBidi"/>
            <w:sz w:val="22"/>
          </w:rPr>
          <w:tab/>
        </w:r>
        <w:r w:rsidRPr="008B1141">
          <w:rPr>
            <w:rStyle w:val="Hyperlink"/>
          </w:rPr>
          <w:t>Suppression of Notifications</w:t>
        </w:r>
        <w:r>
          <w:rPr>
            <w:webHidden/>
          </w:rPr>
          <w:tab/>
        </w:r>
        <w:r>
          <w:rPr>
            <w:webHidden/>
          </w:rPr>
          <w:fldChar w:fldCharType="begin"/>
        </w:r>
        <w:r>
          <w:rPr>
            <w:webHidden/>
          </w:rPr>
          <w:instrText xml:space="preserve"> PAGEREF _Toc397082127 \h </w:instrText>
        </w:r>
        <w:r>
          <w:rPr>
            <w:webHidden/>
          </w:rPr>
        </w:r>
        <w:r>
          <w:rPr>
            <w:webHidden/>
          </w:rPr>
          <w:fldChar w:fldCharType="separate"/>
        </w:r>
        <w:r>
          <w:rPr>
            <w:webHidden/>
          </w:rPr>
          <w:t>26</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28" w:history="1">
        <w:r w:rsidRPr="008B1141">
          <w:rPr>
            <w:rStyle w:val="Hyperlink"/>
          </w:rPr>
          <w:t>3.6.4</w:t>
        </w:r>
        <w:r>
          <w:rPr>
            <w:rFonts w:asciiTheme="minorHAnsi" w:eastAsiaTheme="minorEastAsia" w:hAnsiTheme="minorHAnsi" w:cstheme="minorBidi"/>
            <w:sz w:val="22"/>
          </w:rPr>
          <w:tab/>
        </w:r>
        <w:r w:rsidRPr="008B1141">
          <w:rPr>
            <w:rStyle w:val="Hyperlink"/>
          </w:rPr>
          <w:t>Group Status Notification</w:t>
        </w:r>
        <w:r>
          <w:rPr>
            <w:webHidden/>
          </w:rPr>
          <w:tab/>
        </w:r>
        <w:r>
          <w:rPr>
            <w:webHidden/>
          </w:rPr>
          <w:fldChar w:fldCharType="begin"/>
        </w:r>
        <w:r>
          <w:rPr>
            <w:webHidden/>
          </w:rPr>
          <w:instrText xml:space="preserve"> PAGEREF _Toc397082128 \h </w:instrText>
        </w:r>
        <w:r>
          <w:rPr>
            <w:webHidden/>
          </w:rPr>
        </w:r>
        <w:r>
          <w:rPr>
            <w:webHidden/>
          </w:rPr>
          <w:fldChar w:fldCharType="separate"/>
        </w:r>
        <w:r>
          <w:rPr>
            <w:webHidden/>
          </w:rPr>
          <w:t>26</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29" w:history="1">
        <w:r w:rsidRPr="008B1141">
          <w:rPr>
            <w:rStyle w:val="Hyperlink"/>
          </w:rPr>
          <w:t>3.6.5</w:t>
        </w:r>
        <w:r>
          <w:rPr>
            <w:rFonts w:asciiTheme="minorHAnsi" w:eastAsiaTheme="minorEastAsia" w:hAnsiTheme="minorHAnsi" w:cstheme="minorBidi"/>
            <w:sz w:val="22"/>
          </w:rPr>
          <w:tab/>
        </w:r>
        <w:r w:rsidRPr="008B1141">
          <w:rPr>
            <w:rStyle w:val="Hyperlink"/>
          </w:rPr>
          <w:t>Logging, Reporting, and Audits</w:t>
        </w:r>
        <w:r>
          <w:rPr>
            <w:webHidden/>
          </w:rPr>
          <w:tab/>
        </w:r>
        <w:r>
          <w:rPr>
            <w:webHidden/>
          </w:rPr>
          <w:fldChar w:fldCharType="begin"/>
        </w:r>
        <w:r>
          <w:rPr>
            <w:webHidden/>
          </w:rPr>
          <w:instrText xml:space="preserve"> PAGEREF _Toc397082129 \h </w:instrText>
        </w:r>
        <w:r>
          <w:rPr>
            <w:webHidden/>
          </w:rPr>
        </w:r>
        <w:r>
          <w:rPr>
            <w:webHidden/>
          </w:rPr>
          <w:fldChar w:fldCharType="separate"/>
        </w:r>
        <w:r>
          <w:rPr>
            <w:webHidden/>
          </w:rPr>
          <w:t>26</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30" w:history="1">
        <w:r w:rsidRPr="008B1141">
          <w:rPr>
            <w:rStyle w:val="Hyperlink"/>
          </w:rPr>
          <w:t>3.7</w:t>
        </w:r>
        <w:r>
          <w:rPr>
            <w:rFonts w:asciiTheme="minorHAnsi" w:eastAsiaTheme="minorEastAsia" w:hAnsiTheme="minorHAnsi" w:cstheme="minorBidi"/>
            <w:b w:val="0"/>
            <w:bCs w:val="0"/>
            <w:smallCaps w:val="0"/>
            <w:sz w:val="22"/>
          </w:rPr>
          <w:tab/>
        </w:r>
        <w:r w:rsidRPr="008B1141">
          <w:rPr>
            <w:rStyle w:val="Hyperlink"/>
          </w:rPr>
          <w:t>Billling</w:t>
        </w:r>
        <w:r>
          <w:rPr>
            <w:webHidden/>
          </w:rPr>
          <w:tab/>
        </w:r>
        <w:r>
          <w:rPr>
            <w:webHidden/>
          </w:rPr>
          <w:fldChar w:fldCharType="begin"/>
        </w:r>
        <w:r>
          <w:rPr>
            <w:webHidden/>
          </w:rPr>
          <w:instrText xml:space="preserve"> PAGEREF _Toc397082130 \h </w:instrText>
        </w:r>
        <w:r>
          <w:rPr>
            <w:webHidden/>
          </w:rPr>
        </w:r>
        <w:r>
          <w:rPr>
            <w:webHidden/>
          </w:rPr>
          <w:fldChar w:fldCharType="separate"/>
        </w:r>
        <w:r>
          <w:rPr>
            <w:webHidden/>
          </w:rPr>
          <w:t>27</w:t>
        </w:r>
        <w:r>
          <w:rPr>
            <w:webHidden/>
          </w:rPr>
          <w:fldChar w:fldCharType="end"/>
        </w:r>
      </w:hyperlink>
    </w:p>
    <w:p w:rsidR="00E364EB" w:rsidRDefault="00E364EB">
      <w:pPr>
        <w:pStyle w:val="TOC2"/>
        <w:rPr>
          <w:rFonts w:asciiTheme="minorHAnsi" w:eastAsiaTheme="minorEastAsia" w:hAnsiTheme="minorHAnsi" w:cstheme="minorBidi"/>
          <w:b w:val="0"/>
          <w:bCs w:val="0"/>
          <w:smallCaps w:val="0"/>
          <w:sz w:val="22"/>
        </w:rPr>
      </w:pPr>
      <w:hyperlink w:anchor="_Toc397082131" w:history="1">
        <w:r w:rsidRPr="008B1141">
          <w:rPr>
            <w:rStyle w:val="Hyperlink"/>
          </w:rPr>
          <w:t>3.8</w:t>
        </w:r>
        <w:r>
          <w:rPr>
            <w:rFonts w:asciiTheme="minorHAnsi" w:eastAsiaTheme="minorEastAsia" w:hAnsiTheme="minorHAnsi" w:cstheme="minorBidi"/>
            <w:b w:val="0"/>
            <w:bCs w:val="0"/>
            <w:smallCaps w:val="0"/>
            <w:sz w:val="22"/>
          </w:rPr>
          <w:tab/>
        </w:r>
        <w:r w:rsidRPr="008B1141">
          <w:rPr>
            <w:rStyle w:val="Hyperlink"/>
          </w:rPr>
          <w:t>Crossroads</w:t>
        </w:r>
        <w:r>
          <w:rPr>
            <w:webHidden/>
          </w:rPr>
          <w:tab/>
        </w:r>
        <w:r>
          <w:rPr>
            <w:webHidden/>
          </w:rPr>
          <w:fldChar w:fldCharType="begin"/>
        </w:r>
        <w:r>
          <w:rPr>
            <w:webHidden/>
          </w:rPr>
          <w:instrText xml:space="preserve"> PAGEREF _Toc397082131 \h </w:instrText>
        </w:r>
        <w:r>
          <w:rPr>
            <w:webHidden/>
          </w:rPr>
        </w:r>
        <w:r>
          <w:rPr>
            <w:webHidden/>
          </w:rPr>
          <w:fldChar w:fldCharType="separate"/>
        </w:r>
        <w:r>
          <w:rPr>
            <w:webHidden/>
          </w:rPr>
          <w:t>28</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32" w:history="1">
        <w:r w:rsidRPr="008B1141">
          <w:rPr>
            <w:rStyle w:val="Hyperlink"/>
          </w:rPr>
          <w:t>3.8.1</w:t>
        </w:r>
        <w:r>
          <w:rPr>
            <w:rFonts w:asciiTheme="minorHAnsi" w:eastAsiaTheme="minorEastAsia" w:hAnsiTheme="minorHAnsi" w:cstheme="minorBidi"/>
            <w:sz w:val="22"/>
          </w:rPr>
          <w:tab/>
        </w:r>
        <w:r w:rsidRPr="008B1141">
          <w:rPr>
            <w:rStyle w:val="Hyperlink"/>
          </w:rPr>
          <w:t>Left Menu Item</w:t>
        </w:r>
        <w:r>
          <w:rPr>
            <w:webHidden/>
          </w:rPr>
          <w:tab/>
        </w:r>
        <w:r>
          <w:rPr>
            <w:webHidden/>
          </w:rPr>
          <w:fldChar w:fldCharType="begin"/>
        </w:r>
        <w:r>
          <w:rPr>
            <w:webHidden/>
          </w:rPr>
          <w:instrText xml:space="preserve"> PAGEREF _Toc397082132 \h </w:instrText>
        </w:r>
        <w:r>
          <w:rPr>
            <w:webHidden/>
          </w:rPr>
        </w:r>
        <w:r>
          <w:rPr>
            <w:webHidden/>
          </w:rPr>
          <w:fldChar w:fldCharType="separate"/>
        </w:r>
        <w:r>
          <w:rPr>
            <w:webHidden/>
          </w:rPr>
          <w:t>28</w:t>
        </w:r>
        <w:r>
          <w:rPr>
            <w:webHidden/>
          </w:rPr>
          <w:fldChar w:fldCharType="end"/>
        </w:r>
      </w:hyperlink>
    </w:p>
    <w:p w:rsidR="00E364EB" w:rsidRDefault="00E364EB">
      <w:pPr>
        <w:pStyle w:val="TOC3"/>
        <w:rPr>
          <w:rFonts w:asciiTheme="minorHAnsi" w:eastAsiaTheme="minorEastAsia" w:hAnsiTheme="minorHAnsi" w:cstheme="minorBidi"/>
          <w:sz w:val="22"/>
        </w:rPr>
      </w:pPr>
      <w:hyperlink w:anchor="_Toc397082133" w:history="1">
        <w:r w:rsidRPr="008B1141">
          <w:rPr>
            <w:rStyle w:val="Hyperlink"/>
          </w:rPr>
          <w:t>3.8.2</w:t>
        </w:r>
        <w:r>
          <w:rPr>
            <w:rFonts w:asciiTheme="minorHAnsi" w:eastAsiaTheme="minorEastAsia" w:hAnsiTheme="minorHAnsi" w:cstheme="minorBidi"/>
            <w:sz w:val="22"/>
          </w:rPr>
          <w:tab/>
        </w:r>
        <w:r w:rsidRPr="008B1141">
          <w:rPr>
            <w:rStyle w:val="Hyperlink"/>
          </w:rPr>
          <w:t>User Level Permissions</w:t>
        </w:r>
        <w:r>
          <w:rPr>
            <w:webHidden/>
          </w:rPr>
          <w:tab/>
        </w:r>
        <w:r>
          <w:rPr>
            <w:webHidden/>
          </w:rPr>
          <w:fldChar w:fldCharType="begin"/>
        </w:r>
        <w:r>
          <w:rPr>
            <w:webHidden/>
          </w:rPr>
          <w:instrText xml:space="preserve"> PAGEREF _Toc397082133 \h </w:instrText>
        </w:r>
        <w:r>
          <w:rPr>
            <w:webHidden/>
          </w:rPr>
        </w:r>
        <w:r>
          <w:rPr>
            <w:webHidden/>
          </w:rPr>
          <w:fldChar w:fldCharType="separate"/>
        </w:r>
        <w:r>
          <w:rPr>
            <w:webHidden/>
          </w:rPr>
          <w:t>28</w:t>
        </w:r>
        <w:r>
          <w:rPr>
            <w:webHidden/>
          </w:rPr>
          <w:fldChar w:fldCharType="end"/>
        </w:r>
      </w:hyperlink>
    </w:p>
    <w:p w:rsidR="00E364EB" w:rsidRDefault="00E364EB">
      <w:pPr>
        <w:pStyle w:val="TOC1"/>
        <w:rPr>
          <w:rFonts w:asciiTheme="minorHAnsi" w:eastAsiaTheme="minorEastAsia" w:hAnsiTheme="minorHAnsi" w:cstheme="minorBidi"/>
          <w:b w:val="0"/>
          <w:bCs w:val="0"/>
          <w:iCs w:val="0"/>
          <w:caps w:val="0"/>
          <w:sz w:val="22"/>
          <w:szCs w:val="22"/>
        </w:rPr>
      </w:pPr>
      <w:hyperlink w:anchor="_Toc397082134" w:history="1">
        <w:r w:rsidRPr="008B1141">
          <w:rPr>
            <w:rStyle w:val="Hyperlink"/>
            <w:rFonts w:cstheme="minorHAnsi"/>
          </w:rPr>
          <w:t>4</w:t>
        </w:r>
        <w:r>
          <w:rPr>
            <w:rFonts w:asciiTheme="minorHAnsi" w:eastAsiaTheme="minorEastAsia" w:hAnsiTheme="minorHAnsi" w:cstheme="minorBidi"/>
            <w:b w:val="0"/>
            <w:bCs w:val="0"/>
            <w:iCs w:val="0"/>
            <w:caps w:val="0"/>
            <w:sz w:val="22"/>
            <w:szCs w:val="22"/>
          </w:rPr>
          <w:tab/>
        </w:r>
        <w:r w:rsidRPr="008B1141">
          <w:rPr>
            <w:rStyle w:val="Hyperlink"/>
            <w:rFonts w:cstheme="minorHAnsi"/>
          </w:rPr>
          <w:t>Supplemental Requirements: (Reference Section 1.4 and Section 3)</w:t>
        </w:r>
        <w:r>
          <w:rPr>
            <w:webHidden/>
          </w:rPr>
          <w:tab/>
        </w:r>
        <w:r>
          <w:rPr>
            <w:webHidden/>
          </w:rPr>
          <w:fldChar w:fldCharType="begin"/>
        </w:r>
        <w:r>
          <w:rPr>
            <w:webHidden/>
          </w:rPr>
          <w:instrText xml:space="preserve"> PAGEREF _Toc397082134 \h </w:instrText>
        </w:r>
        <w:r>
          <w:rPr>
            <w:webHidden/>
          </w:rPr>
        </w:r>
        <w:r>
          <w:rPr>
            <w:webHidden/>
          </w:rPr>
          <w:fldChar w:fldCharType="separate"/>
        </w:r>
        <w:r>
          <w:rPr>
            <w:webHidden/>
          </w:rPr>
          <w:t>29</w:t>
        </w:r>
        <w:r>
          <w:rPr>
            <w:webHidden/>
          </w:rPr>
          <w:fldChar w:fldCharType="end"/>
        </w:r>
      </w:hyperlink>
    </w:p>
    <w:p w:rsidR="00E364EB" w:rsidRDefault="00E364EB">
      <w:pPr>
        <w:pStyle w:val="TOC1"/>
        <w:rPr>
          <w:rFonts w:asciiTheme="minorHAnsi" w:eastAsiaTheme="minorEastAsia" w:hAnsiTheme="minorHAnsi" w:cstheme="minorBidi"/>
          <w:b w:val="0"/>
          <w:bCs w:val="0"/>
          <w:iCs w:val="0"/>
          <w:caps w:val="0"/>
          <w:sz w:val="22"/>
          <w:szCs w:val="22"/>
        </w:rPr>
      </w:pPr>
      <w:hyperlink w:anchor="_Toc397082135" w:history="1">
        <w:r w:rsidRPr="008B1141">
          <w:rPr>
            <w:rStyle w:val="Hyperlink"/>
            <w:rFonts w:cstheme="minorHAnsi"/>
          </w:rPr>
          <w:t>5</w:t>
        </w:r>
        <w:r>
          <w:rPr>
            <w:rFonts w:asciiTheme="minorHAnsi" w:eastAsiaTheme="minorEastAsia" w:hAnsiTheme="minorHAnsi" w:cstheme="minorBidi"/>
            <w:b w:val="0"/>
            <w:bCs w:val="0"/>
            <w:iCs w:val="0"/>
            <w:caps w:val="0"/>
            <w:sz w:val="22"/>
            <w:szCs w:val="22"/>
          </w:rPr>
          <w:tab/>
        </w:r>
        <w:r w:rsidRPr="008B1141">
          <w:rPr>
            <w:rStyle w:val="Hyperlink"/>
            <w:rFonts w:cstheme="minorHAnsi"/>
          </w:rPr>
          <w:t>Requirements Tracing Matrix</w:t>
        </w:r>
        <w:r>
          <w:rPr>
            <w:webHidden/>
          </w:rPr>
          <w:tab/>
        </w:r>
        <w:r>
          <w:rPr>
            <w:webHidden/>
          </w:rPr>
          <w:fldChar w:fldCharType="begin"/>
        </w:r>
        <w:r>
          <w:rPr>
            <w:webHidden/>
          </w:rPr>
          <w:instrText xml:space="preserve"> PAGEREF _Toc397082135 \h </w:instrText>
        </w:r>
        <w:r>
          <w:rPr>
            <w:webHidden/>
          </w:rPr>
        </w:r>
        <w:r>
          <w:rPr>
            <w:webHidden/>
          </w:rPr>
          <w:fldChar w:fldCharType="separate"/>
        </w:r>
        <w:r>
          <w:rPr>
            <w:webHidden/>
          </w:rPr>
          <w:t>29</w:t>
        </w:r>
        <w:r>
          <w:rPr>
            <w:webHidden/>
          </w:rPr>
          <w:fldChar w:fldCharType="end"/>
        </w:r>
      </w:hyperlink>
    </w:p>
    <w:p w:rsidR="00B25FA9" w:rsidRPr="00B549C1" w:rsidRDefault="00C00270" w:rsidP="00B25FA9">
      <w:pPr>
        <w:pStyle w:val="Footer"/>
        <w:rPr>
          <w:rFonts w:asciiTheme="minorHAnsi" w:hAnsiTheme="minorHAnsi" w:cstheme="minorHAnsi"/>
          <w:iCs/>
          <w:caps/>
          <w:noProof/>
        </w:rPr>
      </w:pPr>
      <w:r>
        <w:rPr>
          <w:rFonts w:asciiTheme="minorHAnsi" w:hAnsiTheme="minorHAnsi" w:cstheme="minorHAnsi"/>
          <w:b/>
          <w:bCs/>
          <w:i/>
          <w:iCs/>
          <w:caps/>
          <w:noProof/>
          <w:sz w:val="24"/>
          <w:szCs w:val="24"/>
        </w:rPr>
        <w:fldChar w:fldCharType="end"/>
      </w: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40379E" w:rsidP="00B25FA9">
      <w:pPr>
        <w:pStyle w:val="Heading1"/>
        <w:rPr>
          <w:rFonts w:asciiTheme="minorHAnsi" w:hAnsiTheme="minorHAnsi" w:cstheme="minorHAnsi"/>
        </w:rPr>
      </w:pPr>
      <w:bookmarkStart w:id="0" w:name="_Toc235591022"/>
      <w:bookmarkStart w:id="1" w:name="_Toc397082097"/>
      <w:r>
        <w:rPr>
          <w:rFonts w:asciiTheme="minorHAnsi" w:hAnsiTheme="minorHAnsi" w:cstheme="minorHAnsi"/>
        </w:rPr>
        <w:lastRenderedPageBreak/>
        <w:t>I</w:t>
      </w:r>
      <w:r w:rsidR="00B25FA9" w:rsidRPr="00B549C1">
        <w:rPr>
          <w:rFonts w:asciiTheme="minorHAnsi" w:hAnsiTheme="minorHAnsi" w:cstheme="minorHAnsi"/>
        </w:rPr>
        <w:t>ntroduction</w:t>
      </w:r>
      <w:bookmarkEnd w:id="0"/>
      <w:bookmarkEnd w:id="1"/>
    </w:p>
    <w:p w:rsidR="00B25FA9" w:rsidRPr="00B549C1" w:rsidRDefault="00B25FA9" w:rsidP="00FE348F">
      <w:pPr>
        <w:pStyle w:val="Heading2"/>
      </w:pPr>
      <w:bookmarkStart w:id="2" w:name="_Toc235591023"/>
      <w:bookmarkStart w:id="3" w:name="_Toc397082098"/>
      <w:r w:rsidRPr="00B549C1">
        <w:t>Description of the Enhancement Request</w:t>
      </w:r>
      <w:bookmarkEnd w:id="2"/>
      <w:r w:rsidRPr="00B549C1">
        <w:t>/</w:t>
      </w:r>
      <w:r w:rsidRPr="00FE348F">
        <w:t>Scope</w:t>
      </w:r>
      <w:bookmarkEnd w:id="3"/>
    </w:p>
    <w:p w:rsidR="008F0F04" w:rsidRPr="008F0F04" w:rsidRDefault="008F0F04" w:rsidP="008F0F04">
      <w:pPr>
        <w:rPr>
          <w:bCs/>
          <w:sz w:val="22"/>
          <w:szCs w:val="22"/>
        </w:rPr>
      </w:pPr>
      <w:r w:rsidRPr="008F0F04">
        <w:rPr>
          <w:sz w:val="22"/>
          <w:szCs w:val="22"/>
        </w:rPr>
        <w:t xml:space="preserve">This project is a key element to implement Syniverse RTI strategy to offer innovative solutions to the mobile industry by offering a service that will help tier 1 operators to improve the care and experience of their subscribers.  </w:t>
      </w:r>
      <w:r w:rsidRPr="008F0F04">
        <w:rPr>
          <w:bCs/>
          <w:sz w:val="22"/>
          <w:szCs w:val="22"/>
        </w:rPr>
        <w:t xml:space="preserve">It addresses the needs of Verizon, AT&amp;T, </w:t>
      </w:r>
      <w:proofErr w:type="spellStart"/>
      <w:r w:rsidRPr="008F0F04">
        <w:rPr>
          <w:bCs/>
          <w:sz w:val="22"/>
          <w:szCs w:val="22"/>
        </w:rPr>
        <w:t>Telcel</w:t>
      </w:r>
      <w:proofErr w:type="spellEnd"/>
      <w:r w:rsidRPr="008F0F04">
        <w:rPr>
          <w:bCs/>
          <w:sz w:val="22"/>
          <w:szCs w:val="22"/>
        </w:rPr>
        <w:t>,</w:t>
      </w:r>
      <w:r w:rsidRPr="008F0F04">
        <w:rPr>
          <w:sz w:val="22"/>
          <w:szCs w:val="22"/>
        </w:rPr>
        <w:t xml:space="preserve"> </w:t>
      </w:r>
      <w:r w:rsidRPr="008F0F04">
        <w:rPr>
          <w:bCs/>
          <w:sz w:val="22"/>
          <w:szCs w:val="22"/>
        </w:rPr>
        <w:t>and many others.</w:t>
      </w:r>
    </w:p>
    <w:p w:rsidR="008F0F04" w:rsidRPr="008F0F04" w:rsidRDefault="008F0F04" w:rsidP="008F0F04">
      <w:pPr>
        <w:rPr>
          <w:sz w:val="22"/>
          <w:szCs w:val="22"/>
        </w:rPr>
      </w:pPr>
    </w:p>
    <w:p w:rsidR="008F0F04" w:rsidRPr="008F0F04" w:rsidRDefault="008F0F04" w:rsidP="008F0F04">
      <w:pPr>
        <w:rPr>
          <w:sz w:val="22"/>
          <w:szCs w:val="22"/>
        </w:rPr>
      </w:pPr>
      <w:r w:rsidRPr="008F0F04">
        <w:rPr>
          <w:sz w:val="22"/>
          <w:szCs w:val="22"/>
        </w:rPr>
        <w:t>The Premium Customer Service 2.5 solution will include additional data feeds (GTP-C, Data Performance Monitor /DPM) to track quality of experience metrics. This will allow operators to monitor and track data quality of experience and receive real-time notifications when subscribers experience poor quality of experience.</w:t>
      </w:r>
    </w:p>
    <w:p w:rsidR="008F0F04" w:rsidRPr="008F0F04" w:rsidRDefault="008F0F04" w:rsidP="008F0F04">
      <w:pPr>
        <w:rPr>
          <w:sz w:val="22"/>
          <w:szCs w:val="22"/>
        </w:rPr>
      </w:pPr>
    </w:p>
    <w:p w:rsidR="008F0F04" w:rsidRDefault="008F0F04" w:rsidP="008F0F04">
      <w:pPr>
        <w:rPr>
          <w:sz w:val="22"/>
        </w:rPr>
      </w:pPr>
      <w:r w:rsidRPr="008F0F04">
        <w:rPr>
          <w:sz w:val="22"/>
          <w:szCs w:val="22"/>
        </w:rPr>
        <w:t>Also, it will provide the security and usability improvements necessary to help deploy the application to a customer care organization.</w:t>
      </w:r>
    </w:p>
    <w:p w:rsidR="00B25FA9" w:rsidRPr="00B549C1" w:rsidRDefault="00B25FA9" w:rsidP="00B25FA9">
      <w:pPr>
        <w:pStyle w:val="Heading2"/>
        <w:rPr>
          <w:rFonts w:asciiTheme="minorHAnsi" w:hAnsiTheme="minorHAnsi" w:cstheme="minorHAnsi"/>
        </w:rPr>
      </w:pPr>
      <w:bookmarkStart w:id="4" w:name="_Toc235591024"/>
      <w:bookmarkStart w:id="5" w:name="_Toc413634476"/>
      <w:bookmarkStart w:id="6" w:name="_Toc524918119"/>
      <w:bookmarkStart w:id="7" w:name="_Toc30471866"/>
      <w:bookmarkStart w:id="8" w:name="_Toc66071661"/>
      <w:bookmarkStart w:id="9" w:name="_Toc397082099"/>
      <w:r w:rsidRPr="00B549C1">
        <w:rPr>
          <w:rFonts w:asciiTheme="minorHAnsi" w:hAnsiTheme="minorHAnsi" w:cstheme="minorHAnsi"/>
        </w:rPr>
        <w:t>Impacts to Existing Processes</w:t>
      </w:r>
      <w:bookmarkEnd w:id="4"/>
      <w:bookmarkEnd w:id="9"/>
    </w:p>
    <w:p w:rsidR="008F0F04" w:rsidRPr="008F0F04" w:rsidRDefault="008F0F04" w:rsidP="008F0F04">
      <w:pPr>
        <w:pStyle w:val="BodyText"/>
        <w:rPr>
          <w:sz w:val="22"/>
          <w:szCs w:val="22"/>
        </w:rPr>
      </w:pPr>
      <w:r w:rsidRPr="008F0F04">
        <w:rPr>
          <w:sz w:val="22"/>
          <w:szCs w:val="22"/>
        </w:rPr>
        <w:t>Below are the main objectives of this project:</w:t>
      </w:r>
    </w:p>
    <w:p w:rsidR="008F0F04" w:rsidRPr="008F0F04" w:rsidRDefault="008F0F04" w:rsidP="00DF4675">
      <w:pPr>
        <w:pStyle w:val="BodyText"/>
        <w:numPr>
          <w:ilvl w:val="0"/>
          <w:numId w:val="35"/>
        </w:numPr>
        <w:rPr>
          <w:sz w:val="22"/>
          <w:szCs w:val="22"/>
        </w:rPr>
      </w:pPr>
      <w:r w:rsidRPr="008F0F04">
        <w:rPr>
          <w:sz w:val="22"/>
          <w:szCs w:val="22"/>
        </w:rPr>
        <w:t xml:space="preserve">Support additional data feeds (GTP-C, DPM) to report and monitor in real time on </w:t>
      </w:r>
      <w:proofErr w:type="spellStart"/>
      <w:r w:rsidRPr="008F0F04">
        <w:rPr>
          <w:sz w:val="22"/>
          <w:szCs w:val="22"/>
        </w:rPr>
        <w:t>QoE</w:t>
      </w:r>
      <w:proofErr w:type="spellEnd"/>
      <w:r w:rsidRPr="008F0F04">
        <w:rPr>
          <w:sz w:val="22"/>
          <w:szCs w:val="22"/>
        </w:rPr>
        <w:t xml:space="preserve"> metrics within PCS </w:t>
      </w:r>
    </w:p>
    <w:p w:rsidR="008F0F04" w:rsidRPr="008F0F04" w:rsidRDefault="008F0F04" w:rsidP="00DF4675">
      <w:pPr>
        <w:pStyle w:val="BodyText"/>
        <w:numPr>
          <w:ilvl w:val="0"/>
          <w:numId w:val="35"/>
        </w:numPr>
        <w:rPr>
          <w:sz w:val="22"/>
          <w:szCs w:val="22"/>
        </w:rPr>
      </w:pPr>
      <w:r w:rsidRPr="008F0F04">
        <w:rPr>
          <w:sz w:val="22"/>
          <w:szCs w:val="22"/>
        </w:rPr>
        <w:t>Provide capabilities to perform real-time detection of the subscriber quality of Experiences and trigger actions at the subscriber level</w:t>
      </w:r>
    </w:p>
    <w:p w:rsidR="008F0F04" w:rsidRPr="008F0F04" w:rsidRDefault="008F0F04" w:rsidP="00DF4675">
      <w:pPr>
        <w:pStyle w:val="BodyText"/>
        <w:numPr>
          <w:ilvl w:val="0"/>
          <w:numId w:val="35"/>
        </w:numPr>
        <w:rPr>
          <w:sz w:val="22"/>
          <w:szCs w:val="22"/>
        </w:rPr>
      </w:pPr>
      <w:r w:rsidRPr="008F0F04">
        <w:rPr>
          <w:sz w:val="22"/>
          <w:szCs w:val="22"/>
        </w:rPr>
        <w:t>Address the requirements of Quality of Experience tracking</w:t>
      </w:r>
    </w:p>
    <w:p w:rsidR="008F0F04" w:rsidRPr="008F0F04" w:rsidRDefault="008F0F04" w:rsidP="00DF4675">
      <w:pPr>
        <w:pStyle w:val="BodyText"/>
        <w:numPr>
          <w:ilvl w:val="0"/>
          <w:numId w:val="35"/>
        </w:numPr>
        <w:rPr>
          <w:sz w:val="22"/>
          <w:szCs w:val="22"/>
        </w:rPr>
      </w:pPr>
      <w:r w:rsidRPr="008F0F04">
        <w:rPr>
          <w:sz w:val="22"/>
          <w:szCs w:val="22"/>
        </w:rPr>
        <w:t xml:space="preserve">Provide new UI to track and monitor subscriber Data </w:t>
      </w:r>
      <w:proofErr w:type="spellStart"/>
      <w:r w:rsidRPr="008F0F04">
        <w:rPr>
          <w:sz w:val="22"/>
          <w:szCs w:val="22"/>
        </w:rPr>
        <w:t>QoE</w:t>
      </w:r>
      <w:proofErr w:type="spellEnd"/>
    </w:p>
    <w:p w:rsidR="008F0F04" w:rsidRPr="008F0F04" w:rsidRDefault="008F0F04" w:rsidP="008F0F04">
      <w:pPr>
        <w:pStyle w:val="ListParagraph"/>
        <w:numPr>
          <w:ilvl w:val="0"/>
          <w:numId w:val="0"/>
        </w:numPr>
        <w:tabs>
          <w:tab w:val="clear" w:pos="9360"/>
        </w:tabs>
        <w:ind w:left="720"/>
        <w:rPr>
          <w:sz w:val="22"/>
          <w:szCs w:val="22"/>
        </w:rPr>
      </w:pPr>
    </w:p>
    <w:p w:rsidR="008F0F04" w:rsidRPr="008F0F04" w:rsidRDefault="008F0F04" w:rsidP="008F0F04">
      <w:pPr>
        <w:rPr>
          <w:rFonts w:asciiTheme="minorHAnsi" w:hAnsiTheme="minorHAnsi" w:cstheme="minorHAnsi"/>
          <w:sz w:val="22"/>
          <w:szCs w:val="22"/>
        </w:rPr>
      </w:pPr>
      <w:r w:rsidRPr="008F0F04">
        <w:rPr>
          <w:sz w:val="22"/>
          <w:szCs w:val="22"/>
        </w:rPr>
        <w:t>This will be incorporated into the current PCS 2.0 product; the target production date is by end of November, 2014.</w:t>
      </w:r>
    </w:p>
    <w:p w:rsidR="00B25FA9" w:rsidRDefault="00B25FA9" w:rsidP="00FE348F">
      <w:pPr>
        <w:pStyle w:val="Heading3"/>
      </w:pPr>
      <w:bookmarkStart w:id="10" w:name="_Toc235591025"/>
      <w:bookmarkStart w:id="11" w:name="_Toc397082100"/>
      <w:r w:rsidRPr="00B549C1">
        <w:t>Other Considerations: Constraints, Assumptions, Potential Enhancements</w:t>
      </w:r>
      <w:bookmarkEnd w:id="10"/>
      <w:bookmarkEnd w:id="11"/>
    </w:p>
    <w:p w:rsidR="008F0F04" w:rsidRDefault="008F0F04" w:rsidP="008F0F04">
      <w:pPr>
        <w:pStyle w:val="Heading4"/>
      </w:pPr>
      <w:r>
        <w:t>Assumptions</w:t>
      </w:r>
    </w:p>
    <w:p w:rsidR="008F0F04" w:rsidRDefault="008F0F04" w:rsidP="008F0F04">
      <w:pPr>
        <w:pStyle w:val="Heading5"/>
        <w:rPr>
          <w:b w:val="0"/>
        </w:rPr>
      </w:pPr>
      <w:r w:rsidRPr="008F0F04">
        <w:rPr>
          <w:b w:val="0"/>
        </w:rPr>
        <w:t xml:space="preserve">Premium Customer Services shall continue to support the SS7 GSM, </w:t>
      </w:r>
      <w:proofErr w:type="spellStart"/>
      <w:r w:rsidRPr="008F0F04">
        <w:rPr>
          <w:b w:val="0"/>
        </w:rPr>
        <w:t>UniRoam</w:t>
      </w:r>
      <w:proofErr w:type="spellEnd"/>
      <w:r w:rsidRPr="008F0F04">
        <w:rPr>
          <w:b w:val="0"/>
        </w:rPr>
        <w:t>, and Rev C data feeds currently implemented in production Premium Customer Services 2.1.</w:t>
      </w:r>
    </w:p>
    <w:p w:rsidR="008F0F04" w:rsidRPr="008F0F04" w:rsidRDefault="008F0F04" w:rsidP="008F0F04">
      <w:pPr>
        <w:pStyle w:val="Heading5"/>
        <w:rPr>
          <w:b w:val="0"/>
        </w:rPr>
      </w:pPr>
      <w:r w:rsidRPr="008F0F04">
        <w:rPr>
          <w:b w:val="0"/>
        </w:rPr>
        <w:t>Premium Customer Services shall continue to support the features of the previous versions unless explicitly stated otherwise.</w:t>
      </w:r>
    </w:p>
    <w:p w:rsidR="00B25FA9" w:rsidRPr="00B549C1" w:rsidRDefault="00B25FA9" w:rsidP="00B25FA9">
      <w:pPr>
        <w:pStyle w:val="Heading2"/>
        <w:rPr>
          <w:rFonts w:asciiTheme="minorHAnsi" w:hAnsiTheme="minorHAnsi" w:cstheme="minorHAnsi"/>
        </w:rPr>
      </w:pPr>
      <w:bookmarkStart w:id="12" w:name="_Toc235591026"/>
      <w:bookmarkStart w:id="13" w:name="_Toc397082101"/>
      <w:r w:rsidRPr="00B549C1">
        <w:rPr>
          <w:rFonts w:asciiTheme="minorHAnsi" w:hAnsiTheme="minorHAnsi" w:cstheme="minorHAnsi"/>
        </w:rPr>
        <w:t>Other Impacts/Supplemental Requirements</w:t>
      </w:r>
      <w:bookmarkEnd w:id="12"/>
      <w:bookmarkEnd w:id="13"/>
      <w:r w:rsidRPr="00B549C1">
        <w:rPr>
          <w:rFonts w:asciiTheme="minorHAnsi" w:hAnsiTheme="minorHAnsi" w:cstheme="minorHAnsi"/>
        </w:rPr>
        <w:t xml:space="preserve"> </w:t>
      </w:r>
    </w:p>
    <w:p w:rsidR="00B25FA9" w:rsidRPr="00B549C1" w:rsidRDefault="00B25FA9" w:rsidP="00B25FA9">
      <w:pPr>
        <w:tabs>
          <w:tab w:val="clear" w:pos="9360"/>
        </w:tabs>
        <w:rPr>
          <w:rFonts w:asciiTheme="minorHAnsi" w:hAnsiTheme="minorHAnsi" w:cstheme="minorHAnsi"/>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5040"/>
        <w:gridCol w:w="4050"/>
      </w:tblGrid>
      <w:tr w:rsidR="00B25FA9" w:rsidRPr="00B549C1" w:rsidTr="00324C2D">
        <w:tc>
          <w:tcPr>
            <w:tcW w:w="73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Ref SRS</w:t>
            </w:r>
          </w:p>
        </w:tc>
        <w:tc>
          <w:tcPr>
            <w:tcW w:w="504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Supplemental Requirements</w:t>
            </w:r>
          </w:p>
        </w:tc>
        <w:tc>
          <w:tcPr>
            <w:tcW w:w="405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Impact</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bookmarkStart w:id="14" w:name="_Toc30471892"/>
            <w:r w:rsidRPr="00B549C1">
              <w:rPr>
                <w:rFonts w:asciiTheme="minorHAnsi" w:hAnsiTheme="minorHAnsi" w:cstheme="minorHAnsi"/>
              </w:rPr>
              <w:t>4.1</w:t>
            </w:r>
          </w:p>
        </w:tc>
        <w:tc>
          <w:tcPr>
            <w:tcW w:w="5040" w:type="dxa"/>
          </w:tcPr>
          <w:p w:rsidR="00B25FA9" w:rsidRPr="00B549C1" w:rsidRDefault="00B25FA9" w:rsidP="00B25FA9">
            <w:pPr>
              <w:tabs>
                <w:tab w:val="clear" w:pos="9360"/>
                <w:tab w:val="left" w:pos="3135"/>
              </w:tabs>
              <w:rPr>
                <w:rFonts w:asciiTheme="minorHAnsi" w:hAnsiTheme="minorHAnsi" w:cstheme="minorHAnsi"/>
                <w:i/>
              </w:rPr>
            </w:pPr>
            <w:bookmarkStart w:id="15" w:name="_Toc30471891"/>
            <w:bookmarkStart w:id="16" w:name="_Toc181443795"/>
            <w:r w:rsidRPr="00B549C1">
              <w:rPr>
                <w:rFonts w:asciiTheme="minorHAnsi" w:hAnsiTheme="minorHAnsi" w:cstheme="minorHAnsi"/>
                <w:i/>
              </w:rPr>
              <w:t>Application GUI Requirements</w:t>
            </w:r>
            <w:bookmarkEnd w:id="15"/>
            <w:bookmarkEnd w:id="16"/>
            <w:r w:rsidRPr="00B549C1">
              <w:rPr>
                <w:rFonts w:asciiTheme="minorHAnsi" w:hAnsiTheme="minorHAnsi" w:cstheme="minorHAnsi"/>
                <w:i/>
              </w:rPr>
              <w:t xml:space="preserve"> </w:t>
            </w:r>
            <w:r w:rsidRPr="00B549C1">
              <w:rPr>
                <w:rFonts w:asciiTheme="minorHAnsi" w:hAnsiTheme="minorHAnsi" w:cstheme="minorHAnsi"/>
                <w:i/>
              </w:rPr>
              <w:tab/>
            </w:r>
          </w:p>
          <w:p w:rsidR="00B25FA9" w:rsidRPr="00B549C1" w:rsidRDefault="00EB47B0"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User Experience Guidelines</w:t>
            </w:r>
            <w:r w:rsidR="00465537" w:rsidRPr="00B549C1">
              <w:rPr>
                <w:rFonts w:asciiTheme="minorHAnsi" w:hAnsiTheme="minorHAnsi" w:cstheme="minorHAnsi"/>
                <w:i/>
              </w:rPr>
              <w:t xml:space="preserve"> </w:t>
            </w:r>
          </w:p>
          <w:p w:rsidR="00465537"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Use Cases</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Prototyping</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Usability Testing</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lastRenderedPageBreak/>
              <w:t>Task Flow</w:t>
            </w:r>
          </w:p>
          <w:p w:rsidR="00B25FA9" w:rsidRPr="00B549C1" w:rsidRDefault="00465537"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 xml:space="preserve">Legacy Applications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4.2</w:t>
            </w:r>
          </w:p>
        </w:tc>
        <w:tc>
          <w:tcPr>
            <w:tcW w:w="5040" w:type="dxa"/>
          </w:tcPr>
          <w:p w:rsidR="00B25FA9" w:rsidRPr="00B549C1" w:rsidRDefault="00B25FA9" w:rsidP="00B25FA9">
            <w:pPr>
              <w:tabs>
                <w:tab w:val="clear" w:pos="9360"/>
                <w:tab w:val="left" w:pos="3135"/>
              </w:tabs>
              <w:rPr>
                <w:rFonts w:asciiTheme="minorHAnsi" w:hAnsiTheme="minorHAnsi" w:cstheme="minorHAnsi"/>
                <w:i/>
              </w:rPr>
            </w:pPr>
            <w:r w:rsidRPr="00B549C1">
              <w:rPr>
                <w:rFonts w:asciiTheme="minorHAnsi" w:hAnsiTheme="minorHAnsi" w:cstheme="minorHAnsi"/>
                <w:i/>
              </w:rPr>
              <w:t>Provisioning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Enterprise Provisioning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Crossroads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Data Initialization/Conversion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Automated Provisioning Interface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4.3</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Interface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User/System Interface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Hardware Interfaces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Network Interfaces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Software/Communications Interfaces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rPr>
          <w:trHeight w:val="800"/>
        </w:trPr>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4.4</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Performance Requirements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Volume and Frequency of Information</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 xml:space="preserve">Data Retention Requirements </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Throughput</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Response Times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Number of Terminals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Number of Simultaneous Users and User-Concurrent Transactions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 xml:space="preserve">Availability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4.5</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Enterprise Requirements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Syniverse</w:t>
            </w:r>
            <w:r w:rsidR="00EC5DAA" w:rsidRPr="00B549C1">
              <w:rPr>
                <w:rFonts w:asciiTheme="minorHAnsi" w:hAnsiTheme="minorHAnsi" w:cstheme="minorHAnsi"/>
                <w:i/>
              </w:rPr>
              <w:t xml:space="preserve"> Enterprise/Infrastructure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Disaster Recovery</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Security Requirements</w:t>
            </w:r>
            <w:r w:rsidR="00EC5DAA" w:rsidRPr="00B549C1">
              <w:rPr>
                <w:rFonts w:asciiTheme="minorHAnsi" w:hAnsiTheme="minorHAnsi" w:cstheme="minorHAnsi"/>
                <w:i/>
              </w:rPr>
              <w:t xml:space="preserve"> &amp; </w:t>
            </w:r>
            <w:r w:rsidRPr="00B549C1">
              <w:rPr>
                <w:rFonts w:asciiTheme="minorHAnsi" w:hAnsiTheme="minorHAnsi" w:cstheme="minorHAnsi"/>
                <w:i/>
              </w:rPr>
              <w:t xml:space="preserve">System Access </w:t>
            </w:r>
          </w:p>
          <w:p w:rsidR="00C468DA" w:rsidRPr="00B549C1" w:rsidRDefault="00C468DA"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Data Privacy</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Internationalization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Support Multilingual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Backup and Recovery Controls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Job Scheduling Controls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SLA Requirements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Standard Operational </w:t>
            </w:r>
          </w:p>
          <w:p w:rsidR="00465537" w:rsidRPr="00B549C1" w:rsidRDefault="00465537"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Provide Basic Troubleshooting GUI</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4.6</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Billing</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 xml:space="preserve">Financial Billing </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 xml:space="preserve">Billing Support </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Billing Data Retention</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Billable Elements (aka INVARs)</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Interim Billing Requirements (Pre-Automation)</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4.7</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Revenue Assurance</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Reconcile Production data to summarized Billing data</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Reconcile Production data to other Interfaced Systems (Analyzer &amp; Accessibility)</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 xml:space="preserve">Transaction Monitoring &amp; Alarming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4.8</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 xml:space="preserve">Supplemental Reports </w:t>
            </w:r>
          </w:p>
          <w:p w:rsidR="00B25FA9" w:rsidRPr="00B549C1" w:rsidRDefault="00B25FA9" w:rsidP="00746AEF">
            <w:pPr>
              <w:numPr>
                <w:ilvl w:val="0"/>
                <w:numId w:val="27"/>
              </w:numPr>
              <w:tabs>
                <w:tab w:val="clear" w:pos="9360"/>
              </w:tabs>
              <w:rPr>
                <w:rFonts w:asciiTheme="minorHAnsi" w:hAnsiTheme="minorHAnsi" w:cstheme="minorHAnsi"/>
                <w:i/>
              </w:rPr>
            </w:pPr>
            <w:r w:rsidRPr="00B549C1">
              <w:rPr>
                <w:rFonts w:asciiTheme="minorHAnsi" w:hAnsiTheme="minorHAnsi" w:cstheme="minorHAnsi"/>
                <w:i/>
              </w:rPr>
              <w:t xml:space="preserve">Reports </w:t>
            </w:r>
          </w:p>
          <w:p w:rsidR="00B25FA9" w:rsidRPr="00B549C1" w:rsidRDefault="00B25FA9" w:rsidP="00746AEF">
            <w:pPr>
              <w:numPr>
                <w:ilvl w:val="0"/>
                <w:numId w:val="27"/>
              </w:numPr>
              <w:tabs>
                <w:tab w:val="clear" w:pos="9360"/>
              </w:tabs>
              <w:rPr>
                <w:rFonts w:asciiTheme="minorHAnsi" w:hAnsiTheme="minorHAnsi" w:cstheme="minorHAnsi"/>
                <w:i/>
              </w:rPr>
            </w:pPr>
            <w:r w:rsidRPr="00B549C1">
              <w:rPr>
                <w:rFonts w:asciiTheme="minorHAnsi" w:hAnsiTheme="minorHAnsi" w:cstheme="minorHAnsi"/>
                <w:i/>
              </w:rPr>
              <w:t>Report Validation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4.9</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Testing</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Application Testing</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 xml:space="preserve">Operational Testing </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 xml:space="preserve">Other (UAT, alpha, Beta, </w:t>
            </w:r>
            <w:proofErr w:type="spellStart"/>
            <w:r w:rsidRPr="00B549C1">
              <w:rPr>
                <w:rFonts w:asciiTheme="minorHAnsi" w:hAnsiTheme="minorHAnsi" w:cstheme="minorHAnsi"/>
                <w:i/>
              </w:rPr>
              <w:t>etc</w:t>
            </w:r>
            <w:proofErr w:type="spellEnd"/>
            <w:r w:rsidRPr="00B549C1">
              <w:rPr>
                <w:rFonts w:asciiTheme="minorHAnsi" w:hAnsiTheme="minorHAnsi" w:cstheme="minorHAnsi"/>
                <w:i/>
              </w:rPr>
              <w:t>)</w:t>
            </w:r>
          </w:p>
        </w:tc>
        <w:tc>
          <w:tcPr>
            <w:tcW w:w="4050" w:type="dxa"/>
          </w:tcPr>
          <w:p w:rsidR="00B25FA9" w:rsidRPr="00B549C1" w:rsidRDefault="00A25DDC" w:rsidP="00B25FA9">
            <w:pPr>
              <w:tabs>
                <w:tab w:val="clear" w:pos="9360"/>
              </w:tabs>
              <w:rPr>
                <w:rFonts w:asciiTheme="minorHAnsi" w:hAnsiTheme="minorHAnsi" w:cstheme="minorHAnsi"/>
              </w:rPr>
            </w:pPr>
            <w:r>
              <w:rPr>
                <w:rFonts w:asciiTheme="minorHAnsi" w:hAnsiTheme="minorHAnsi" w:cstheme="minorHAnsi"/>
              </w:rPr>
              <w:t>A System T</w:t>
            </w:r>
            <w:r w:rsidR="00B25FA9" w:rsidRPr="00B549C1">
              <w:rPr>
                <w:rFonts w:asciiTheme="minorHAnsi" w:hAnsiTheme="minorHAnsi" w:cstheme="minorHAnsi"/>
              </w:rPr>
              <w:t>est Plan based on IEEE standard 829 is required with test scripts and cases.</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4.10</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Documentation and Training</w:t>
            </w:r>
          </w:p>
          <w:p w:rsidR="00B25FA9" w:rsidRPr="00B549C1" w:rsidRDefault="00B25FA9" w:rsidP="00746AEF">
            <w:pPr>
              <w:numPr>
                <w:ilvl w:val="0"/>
                <w:numId w:val="29"/>
              </w:numPr>
              <w:tabs>
                <w:tab w:val="clear" w:pos="9360"/>
              </w:tabs>
              <w:rPr>
                <w:rFonts w:asciiTheme="minorHAnsi" w:hAnsiTheme="minorHAnsi" w:cstheme="minorHAnsi"/>
                <w:i/>
              </w:rPr>
            </w:pPr>
            <w:r w:rsidRPr="00B549C1">
              <w:rPr>
                <w:rFonts w:asciiTheme="minorHAnsi" w:hAnsiTheme="minorHAnsi" w:cstheme="minorHAnsi"/>
                <w:i/>
              </w:rPr>
              <w:lastRenderedPageBreak/>
              <w:t>User Documentation</w:t>
            </w:r>
          </w:p>
          <w:p w:rsidR="00B25FA9" w:rsidRPr="00B549C1" w:rsidRDefault="00EC5DAA" w:rsidP="00746AEF">
            <w:pPr>
              <w:numPr>
                <w:ilvl w:val="0"/>
                <w:numId w:val="29"/>
              </w:numPr>
              <w:tabs>
                <w:tab w:val="clear" w:pos="9360"/>
              </w:tabs>
              <w:rPr>
                <w:rFonts w:asciiTheme="minorHAnsi" w:hAnsiTheme="minorHAnsi" w:cstheme="minorHAnsi"/>
                <w:i/>
              </w:rPr>
            </w:pPr>
            <w:r w:rsidRPr="00B549C1">
              <w:rPr>
                <w:rFonts w:asciiTheme="minorHAnsi" w:hAnsiTheme="minorHAnsi" w:cstheme="minorHAnsi"/>
                <w:i/>
              </w:rPr>
              <w:t xml:space="preserve">User </w:t>
            </w:r>
            <w:r w:rsidR="00B25FA9" w:rsidRPr="00B549C1">
              <w:rPr>
                <w:rFonts w:asciiTheme="minorHAnsi" w:hAnsiTheme="minorHAnsi" w:cstheme="minorHAnsi"/>
                <w:i/>
              </w:rPr>
              <w:t>Training</w:t>
            </w:r>
          </w:p>
        </w:tc>
        <w:tc>
          <w:tcPr>
            <w:tcW w:w="405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 xml:space="preserve">Training and documentation materials will </w:t>
            </w:r>
            <w:r w:rsidRPr="00B549C1">
              <w:rPr>
                <w:rFonts w:asciiTheme="minorHAnsi" w:hAnsiTheme="minorHAnsi" w:cstheme="minorHAnsi"/>
              </w:rPr>
              <w:lastRenderedPageBreak/>
              <w:t>need to be updated to reflect the new feature.</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4.11</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Internal/Support Requirements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 xml:space="preserve">Auditing </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Application Monitoring/Support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Network Monitoring/Support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Customer 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Enterprise Provisioning/CTP/Tables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Training and Documentation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Test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Implementation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Sales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Internal Documentation (Product Support Plan, Operations OA&amp;M, Implementation)</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Internal Training</w:t>
            </w:r>
          </w:p>
        </w:tc>
        <w:tc>
          <w:tcPr>
            <w:tcW w:w="4050" w:type="dxa"/>
          </w:tcPr>
          <w:p w:rsidR="00B25FA9" w:rsidRPr="00B549C1" w:rsidRDefault="00B25FA9" w:rsidP="00B25FA9">
            <w:pPr>
              <w:tabs>
                <w:tab w:val="clear" w:pos="9360"/>
              </w:tabs>
              <w:rPr>
                <w:rFonts w:asciiTheme="minorHAnsi" w:hAnsiTheme="minorHAnsi" w:cstheme="minorHAnsi"/>
              </w:rPr>
            </w:pPr>
          </w:p>
        </w:tc>
      </w:tr>
    </w:tbl>
    <w:p w:rsidR="00B25FA9" w:rsidRPr="00B549C1" w:rsidRDefault="00B25FA9" w:rsidP="00B25FA9">
      <w:pPr>
        <w:pStyle w:val="Heading2"/>
        <w:rPr>
          <w:rFonts w:asciiTheme="minorHAnsi" w:hAnsiTheme="minorHAnsi" w:cstheme="minorHAnsi"/>
        </w:rPr>
      </w:pPr>
      <w:bookmarkStart w:id="17" w:name="_Toc235591027"/>
      <w:bookmarkStart w:id="18" w:name="_Toc397082102"/>
      <w:bookmarkEnd w:id="14"/>
      <w:r w:rsidRPr="00B549C1">
        <w:rPr>
          <w:rFonts w:asciiTheme="minorHAnsi" w:hAnsiTheme="minorHAnsi" w:cstheme="minorHAnsi"/>
        </w:rPr>
        <w:t>Definitions, Acronyms, and Abbreviations</w:t>
      </w:r>
      <w:bookmarkEnd w:id="5"/>
      <w:bookmarkEnd w:id="6"/>
      <w:bookmarkEnd w:id="7"/>
      <w:bookmarkEnd w:id="8"/>
      <w:bookmarkEnd w:id="17"/>
      <w:bookmarkEnd w:id="18"/>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8"/>
        <w:gridCol w:w="7020"/>
      </w:tblGrid>
      <w:tr w:rsidR="00B25FA9" w:rsidRPr="00B549C1" w:rsidTr="001A7172">
        <w:trPr>
          <w:tblHeader/>
        </w:trPr>
        <w:tc>
          <w:tcPr>
            <w:tcW w:w="2898" w:type="dxa"/>
          </w:tcPr>
          <w:p w:rsidR="00B25FA9" w:rsidRPr="00B549C1" w:rsidRDefault="00B25FA9" w:rsidP="00B25FA9">
            <w:pPr>
              <w:keepNext/>
              <w:keepLines/>
              <w:tabs>
                <w:tab w:val="clear" w:pos="9360"/>
              </w:tabs>
              <w:rPr>
                <w:rFonts w:asciiTheme="minorHAnsi" w:hAnsiTheme="minorHAnsi" w:cstheme="minorHAnsi"/>
                <w:b/>
              </w:rPr>
            </w:pPr>
            <w:r w:rsidRPr="00B549C1">
              <w:rPr>
                <w:rFonts w:asciiTheme="minorHAnsi" w:hAnsiTheme="minorHAnsi" w:cstheme="minorHAnsi"/>
                <w:b/>
              </w:rPr>
              <w:t>Acronyms and Abbreviations</w:t>
            </w:r>
          </w:p>
        </w:tc>
        <w:tc>
          <w:tcPr>
            <w:tcW w:w="7020" w:type="dxa"/>
          </w:tcPr>
          <w:p w:rsidR="00B25FA9" w:rsidRPr="00B549C1" w:rsidRDefault="00B25FA9" w:rsidP="00B25FA9">
            <w:pPr>
              <w:keepNext/>
              <w:keepLines/>
              <w:tabs>
                <w:tab w:val="clear" w:pos="9360"/>
              </w:tabs>
              <w:rPr>
                <w:rFonts w:asciiTheme="minorHAnsi" w:hAnsiTheme="minorHAnsi" w:cstheme="minorHAnsi"/>
                <w:b/>
              </w:rPr>
            </w:pPr>
            <w:r w:rsidRPr="00B549C1">
              <w:rPr>
                <w:rFonts w:asciiTheme="minorHAnsi" w:hAnsiTheme="minorHAnsi" w:cstheme="minorHAnsi"/>
                <w:b/>
              </w:rPr>
              <w:t>Description</w:t>
            </w:r>
          </w:p>
        </w:tc>
      </w:tr>
      <w:tr w:rsidR="00B25FA9" w:rsidRPr="00B549C1" w:rsidTr="001A7172">
        <w:tc>
          <w:tcPr>
            <w:tcW w:w="2898"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PCS</w:t>
            </w:r>
          </w:p>
        </w:tc>
        <w:tc>
          <w:tcPr>
            <w:tcW w:w="7020"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Premium Customer Services</w:t>
            </w:r>
          </w:p>
        </w:tc>
      </w:tr>
      <w:tr w:rsidR="00B25FA9" w:rsidRPr="00B549C1" w:rsidTr="001A7172">
        <w:tc>
          <w:tcPr>
            <w:tcW w:w="2898" w:type="dxa"/>
          </w:tcPr>
          <w:p w:rsidR="00B25FA9" w:rsidRPr="00B549C1" w:rsidRDefault="001A7172" w:rsidP="00B25FA9">
            <w:pPr>
              <w:tabs>
                <w:tab w:val="clear" w:pos="9360"/>
              </w:tabs>
              <w:rPr>
                <w:rFonts w:asciiTheme="minorHAnsi" w:hAnsiTheme="minorHAnsi" w:cstheme="minorHAnsi"/>
              </w:rPr>
            </w:pPr>
            <w:proofErr w:type="spellStart"/>
            <w:r>
              <w:rPr>
                <w:rFonts w:asciiTheme="minorHAnsi" w:hAnsiTheme="minorHAnsi" w:cstheme="minorHAnsi"/>
              </w:rPr>
              <w:t>QoE</w:t>
            </w:r>
            <w:proofErr w:type="spellEnd"/>
          </w:p>
        </w:tc>
        <w:tc>
          <w:tcPr>
            <w:tcW w:w="7020"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Quality of Experience</w:t>
            </w:r>
          </w:p>
        </w:tc>
      </w:tr>
      <w:tr w:rsidR="001A7172" w:rsidRPr="00B549C1" w:rsidTr="001A7172">
        <w:tc>
          <w:tcPr>
            <w:tcW w:w="2898" w:type="dxa"/>
          </w:tcPr>
          <w:p w:rsidR="001A7172" w:rsidRDefault="001A7172" w:rsidP="00B25FA9">
            <w:pPr>
              <w:tabs>
                <w:tab w:val="clear" w:pos="9360"/>
              </w:tabs>
              <w:rPr>
                <w:rFonts w:asciiTheme="minorHAnsi" w:hAnsiTheme="minorHAnsi" w:cstheme="minorHAnsi"/>
              </w:rPr>
            </w:pPr>
            <w:r>
              <w:rPr>
                <w:rFonts w:asciiTheme="minorHAnsi" w:hAnsiTheme="minorHAnsi" w:cstheme="minorHAnsi"/>
              </w:rPr>
              <w:t>RTI</w:t>
            </w:r>
          </w:p>
        </w:tc>
        <w:tc>
          <w:tcPr>
            <w:tcW w:w="7020" w:type="dxa"/>
          </w:tcPr>
          <w:p w:rsidR="001A7172" w:rsidRDefault="001A7172" w:rsidP="00B25FA9">
            <w:pPr>
              <w:tabs>
                <w:tab w:val="clear" w:pos="9360"/>
              </w:tabs>
              <w:rPr>
                <w:rFonts w:asciiTheme="minorHAnsi" w:hAnsiTheme="minorHAnsi" w:cstheme="minorHAnsi"/>
              </w:rPr>
            </w:pPr>
            <w:r>
              <w:rPr>
                <w:rFonts w:asciiTheme="minorHAnsi" w:hAnsiTheme="minorHAnsi" w:cstheme="minorHAnsi"/>
              </w:rPr>
              <w:t>Real Time Intelligence</w:t>
            </w:r>
          </w:p>
        </w:tc>
      </w:tr>
    </w:tbl>
    <w:p w:rsidR="00B25FA9" w:rsidRPr="00B549C1" w:rsidRDefault="00B25FA9" w:rsidP="00B25FA9">
      <w:pPr>
        <w:pStyle w:val="Heading2"/>
        <w:rPr>
          <w:rFonts w:asciiTheme="minorHAnsi" w:hAnsiTheme="minorHAnsi" w:cstheme="minorHAnsi"/>
        </w:rPr>
      </w:pPr>
      <w:bookmarkStart w:id="19" w:name="_Toc413634477"/>
      <w:bookmarkStart w:id="20" w:name="_Toc524918120"/>
      <w:bookmarkStart w:id="21" w:name="_Toc30471867"/>
      <w:bookmarkStart w:id="22" w:name="_Toc66071662"/>
      <w:bookmarkStart w:id="23" w:name="_Toc235591028"/>
      <w:bookmarkStart w:id="24" w:name="_Toc397082103"/>
      <w:r w:rsidRPr="00B549C1">
        <w:rPr>
          <w:rFonts w:asciiTheme="minorHAnsi" w:hAnsiTheme="minorHAnsi" w:cstheme="minorHAnsi"/>
        </w:rPr>
        <w:t>Reference Documents</w:t>
      </w:r>
      <w:bookmarkEnd w:id="19"/>
      <w:bookmarkEnd w:id="20"/>
      <w:bookmarkEnd w:id="21"/>
      <w:bookmarkEnd w:id="22"/>
      <w:bookmarkEnd w:id="23"/>
      <w:bookmarkEnd w:id="24"/>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5310"/>
      </w:tblGrid>
      <w:tr w:rsidR="00B25FA9" w:rsidRPr="00B549C1" w:rsidTr="00324C2D">
        <w:trPr>
          <w:tblHeader/>
        </w:trPr>
        <w:tc>
          <w:tcPr>
            <w:tcW w:w="460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Document Title, Version #, Date</w:t>
            </w:r>
          </w:p>
        </w:tc>
        <w:tc>
          <w:tcPr>
            <w:tcW w:w="531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Description</w:t>
            </w:r>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 xml:space="preserve">Approved Business Case or BRD or </w:t>
            </w:r>
          </w:p>
          <w:p w:rsidR="003A77A3" w:rsidRPr="00B549C1" w:rsidRDefault="003A77A3" w:rsidP="00DE1BB2">
            <w:pPr>
              <w:rPr>
                <w:rFonts w:asciiTheme="minorHAnsi" w:hAnsiTheme="minorHAnsi" w:cstheme="minorHAnsi"/>
              </w:rPr>
            </w:pPr>
            <w:r w:rsidRPr="00B549C1">
              <w:rPr>
                <w:rFonts w:asciiTheme="minorHAnsi" w:hAnsiTheme="minorHAnsi" w:cstheme="minorHAnsi"/>
              </w:rPr>
              <w:t xml:space="preserve">Evaluation Document </w:t>
            </w:r>
          </w:p>
        </w:tc>
        <w:tc>
          <w:tcPr>
            <w:tcW w:w="5310"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Provide link if available</w:t>
            </w:r>
          </w:p>
        </w:tc>
      </w:tr>
      <w:tr w:rsidR="003A77A3" w:rsidRPr="00B549C1" w:rsidTr="00324C2D">
        <w:tc>
          <w:tcPr>
            <w:tcW w:w="4608" w:type="dxa"/>
          </w:tcPr>
          <w:p w:rsidR="003A77A3" w:rsidRPr="00B549C1" w:rsidRDefault="003A77A3" w:rsidP="00DE1BB2">
            <w:pPr>
              <w:tabs>
                <w:tab w:val="clear" w:pos="9360"/>
              </w:tabs>
              <w:autoSpaceDE w:val="0"/>
              <w:autoSpaceDN w:val="0"/>
              <w:adjustRightInd w:val="0"/>
              <w:rPr>
                <w:rFonts w:asciiTheme="minorHAnsi" w:hAnsiTheme="minorHAnsi" w:cstheme="minorHAnsi"/>
              </w:rPr>
            </w:pPr>
            <w:r w:rsidRPr="00B549C1">
              <w:rPr>
                <w:rFonts w:asciiTheme="minorHAnsi" w:hAnsiTheme="minorHAnsi" w:cstheme="minorHAnsi"/>
              </w:rPr>
              <w:t>Data Privacy Office</w:t>
            </w:r>
          </w:p>
        </w:tc>
        <w:tc>
          <w:tcPr>
            <w:tcW w:w="5310" w:type="dxa"/>
          </w:tcPr>
          <w:p w:rsidR="003A77A3" w:rsidRPr="00B549C1" w:rsidRDefault="004F7F2B" w:rsidP="00DE1BB2">
            <w:pPr>
              <w:rPr>
                <w:rFonts w:asciiTheme="minorHAnsi" w:hAnsiTheme="minorHAnsi" w:cstheme="minorHAnsi"/>
                <w:color w:val="1F497D"/>
              </w:rPr>
            </w:pPr>
            <w:hyperlink r:id="rId15" w:history="1">
              <w:r w:rsidR="003A77A3" w:rsidRPr="00B549C1">
                <w:rPr>
                  <w:rStyle w:val="Hyperlink"/>
                  <w:rFonts w:asciiTheme="minorHAnsi" w:hAnsiTheme="minorHAnsi" w:cstheme="minorHAnsi"/>
                </w:rPr>
                <w:t>Syniverse Data Privacy Office</w:t>
              </w:r>
            </w:hyperlink>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Global Security Policies</w:t>
            </w:r>
          </w:p>
        </w:tc>
        <w:tc>
          <w:tcPr>
            <w:tcW w:w="5310" w:type="dxa"/>
          </w:tcPr>
          <w:p w:rsidR="003A77A3" w:rsidRPr="00B549C1" w:rsidRDefault="004F7F2B" w:rsidP="00DE1BB2">
            <w:pPr>
              <w:rPr>
                <w:rFonts w:asciiTheme="minorHAnsi" w:hAnsiTheme="minorHAnsi" w:cstheme="minorHAnsi"/>
              </w:rPr>
            </w:pPr>
            <w:hyperlink r:id="rId16" w:history="1">
              <w:r w:rsidR="003A77A3" w:rsidRPr="00B549C1">
                <w:rPr>
                  <w:rStyle w:val="Hyperlink"/>
                  <w:rFonts w:asciiTheme="minorHAnsi" w:hAnsiTheme="minorHAnsi" w:cstheme="minorHAnsi"/>
                </w:rPr>
                <w:t>Security Policies</w:t>
              </w:r>
            </w:hyperlink>
          </w:p>
        </w:tc>
      </w:tr>
      <w:tr w:rsidR="003A77A3" w:rsidRPr="00B549C1" w:rsidTr="00324C2D">
        <w:tc>
          <w:tcPr>
            <w:tcW w:w="4608" w:type="dxa"/>
          </w:tcPr>
          <w:p w:rsidR="003A77A3" w:rsidRPr="00B549C1" w:rsidRDefault="003A77A3" w:rsidP="00DE1BB2">
            <w:pPr>
              <w:tabs>
                <w:tab w:val="clear" w:pos="9360"/>
              </w:tabs>
              <w:autoSpaceDE w:val="0"/>
              <w:autoSpaceDN w:val="0"/>
              <w:adjustRightInd w:val="0"/>
              <w:rPr>
                <w:rFonts w:asciiTheme="minorHAnsi" w:hAnsiTheme="minorHAnsi" w:cstheme="minorHAnsi"/>
              </w:rPr>
            </w:pPr>
            <w:r w:rsidRPr="00B549C1">
              <w:rPr>
                <w:rFonts w:asciiTheme="minorHAnsi" w:hAnsiTheme="minorHAnsi" w:cstheme="minorHAnsi"/>
              </w:rPr>
              <w:t xml:space="preserve">Global Training &amp;Documentation (GTD) </w:t>
            </w:r>
          </w:p>
          <w:p w:rsidR="003A77A3" w:rsidRPr="00B549C1" w:rsidRDefault="003A77A3" w:rsidP="00DE1BB2">
            <w:pPr>
              <w:rPr>
                <w:rFonts w:asciiTheme="minorHAnsi" w:hAnsiTheme="minorHAnsi" w:cstheme="minorHAnsi"/>
              </w:rPr>
            </w:pPr>
            <w:r w:rsidRPr="00B549C1">
              <w:rPr>
                <w:rFonts w:asciiTheme="minorHAnsi" w:hAnsiTheme="minorHAnsi" w:cstheme="minorHAnsi"/>
              </w:rPr>
              <w:t>Request for Training/Documentation</w:t>
            </w:r>
          </w:p>
        </w:tc>
        <w:tc>
          <w:tcPr>
            <w:tcW w:w="5310" w:type="dxa"/>
          </w:tcPr>
          <w:p w:rsidR="003A77A3" w:rsidRPr="00B549C1" w:rsidRDefault="004F7F2B" w:rsidP="00DE1BB2">
            <w:pPr>
              <w:rPr>
                <w:rFonts w:asciiTheme="minorHAnsi" w:hAnsiTheme="minorHAnsi" w:cstheme="minorHAnsi"/>
                <w:color w:val="1F497D"/>
              </w:rPr>
            </w:pPr>
            <w:hyperlink r:id="rId17" w:history="1">
              <w:r w:rsidR="003A77A3" w:rsidRPr="00B549C1">
                <w:rPr>
                  <w:rStyle w:val="Hyperlink"/>
                  <w:rFonts w:asciiTheme="minorHAnsi" w:hAnsiTheme="minorHAnsi" w:cstheme="minorHAnsi"/>
                </w:rPr>
                <w:t xml:space="preserve">Global Training &amp;Documentation </w:t>
              </w:r>
            </w:hyperlink>
          </w:p>
        </w:tc>
      </w:tr>
      <w:tr w:rsidR="003A77A3" w:rsidRPr="00B549C1" w:rsidTr="00324C2D">
        <w:tc>
          <w:tcPr>
            <w:tcW w:w="4608" w:type="dxa"/>
          </w:tcPr>
          <w:p w:rsidR="003A77A3" w:rsidRPr="00B549C1" w:rsidRDefault="003A77A3" w:rsidP="00DE1BB2">
            <w:pPr>
              <w:keepNext/>
              <w:keepLines/>
              <w:rPr>
                <w:rFonts w:asciiTheme="minorHAnsi" w:hAnsiTheme="minorHAnsi" w:cstheme="minorHAnsi"/>
              </w:rPr>
            </w:pPr>
            <w:r w:rsidRPr="00B549C1">
              <w:rPr>
                <w:rFonts w:asciiTheme="minorHAnsi" w:hAnsiTheme="minorHAnsi" w:cstheme="minorHAnsi"/>
              </w:rPr>
              <w:t>Syniverse Billing Interface File (BIF) Format</w:t>
            </w:r>
          </w:p>
        </w:tc>
        <w:tc>
          <w:tcPr>
            <w:tcW w:w="5310" w:type="dxa"/>
          </w:tcPr>
          <w:p w:rsidR="003A77A3" w:rsidRPr="00B549C1" w:rsidRDefault="004F7F2B" w:rsidP="00DE1BB2">
            <w:pPr>
              <w:rPr>
                <w:rFonts w:asciiTheme="minorHAnsi" w:hAnsiTheme="minorHAnsi" w:cstheme="minorHAnsi"/>
              </w:rPr>
            </w:pPr>
            <w:hyperlink r:id="rId18" w:history="1">
              <w:r w:rsidR="003A77A3" w:rsidRPr="00B549C1">
                <w:rPr>
                  <w:rStyle w:val="Hyperlink"/>
                  <w:rFonts w:asciiTheme="minorHAnsi" w:hAnsiTheme="minorHAnsi" w:cstheme="minorHAnsi"/>
                </w:rPr>
                <w:t>Syniverse Billing Interface File (BIF) Format</w:t>
              </w:r>
            </w:hyperlink>
            <w:r w:rsidR="003A77A3" w:rsidRPr="00B549C1">
              <w:rPr>
                <w:rFonts w:asciiTheme="minorHAnsi" w:hAnsiTheme="minorHAnsi" w:cstheme="minorHAnsi"/>
              </w:rPr>
              <w:t xml:space="preserve"> </w:t>
            </w:r>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User Experience Website</w:t>
            </w:r>
            <w:r w:rsidRPr="00B549C1">
              <w:rPr>
                <w:rFonts w:asciiTheme="minorHAnsi" w:hAnsiTheme="minorHAnsi" w:cstheme="minorHAnsi"/>
              </w:rPr>
              <w:tab/>
            </w:r>
          </w:p>
        </w:tc>
        <w:tc>
          <w:tcPr>
            <w:tcW w:w="5310" w:type="dxa"/>
          </w:tcPr>
          <w:p w:rsidR="003A77A3" w:rsidRPr="00B549C1" w:rsidRDefault="004F7F2B" w:rsidP="00DE1BB2">
            <w:pPr>
              <w:rPr>
                <w:rFonts w:asciiTheme="minorHAnsi" w:hAnsiTheme="minorHAnsi" w:cstheme="minorHAnsi"/>
              </w:rPr>
            </w:pPr>
            <w:hyperlink r:id="rId19" w:history="1">
              <w:r w:rsidR="003A77A3" w:rsidRPr="00B549C1">
                <w:rPr>
                  <w:rStyle w:val="Hyperlink"/>
                  <w:rFonts w:asciiTheme="minorHAnsi" w:hAnsiTheme="minorHAnsi" w:cstheme="minorHAnsi"/>
                </w:rPr>
                <w:t>User experience website</w:t>
              </w:r>
            </w:hyperlink>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Global Customer Operations  Corporate Policies</w:t>
            </w:r>
          </w:p>
        </w:tc>
        <w:tc>
          <w:tcPr>
            <w:tcW w:w="5310" w:type="dxa"/>
          </w:tcPr>
          <w:p w:rsidR="003A77A3" w:rsidRPr="00B549C1" w:rsidRDefault="004F7F2B" w:rsidP="00DE1BB2">
            <w:pPr>
              <w:rPr>
                <w:rFonts w:asciiTheme="minorHAnsi" w:hAnsiTheme="minorHAnsi" w:cstheme="minorHAnsi"/>
              </w:rPr>
            </w:pPr>
            <w:hyperlink r:id="rId20" w:history="1">
              <w:r w:rsidR="003A77A3" w:rsidRPr="00B549C1">
                <w:rPr>
                  <w:rStyle w:val="Hyperlink"/>
                  <w:rFonts w:asciiTheme="minorHAnsi" w:hAnsiTheme="minorHAnsi" w:cstheme="minorHAnsi"/>
                </w:rPr>
                <w:t xml:space="preserve">Global Customer Operations  </w:t>
              </w:r>
              <w:proofErr w:type="spellStart"/>
              <w:r w:rsidR="003A77A3" w:rsidRPr="00B549C1">
                <w:rPr>
                  <w:rStyle w:val="Hyperlink"/>
                  <w:rFonts w:asciiTheme="minorHAnsi" w:hAnsiTheme="minorHAnsi" w:cstheme="minorHAnsi"/>
                </w:rPr>
                <w:t>CorpPolicies</w:t>
              </w:r>
              <w:proofErr w:type="spellEnd"/>
            </w:hyperlink>
            <w:r w:rsidR="003A77A3" w:rsidRPr="00B549C1">
              <w:rPr>
                <w:rFonts w:asciiTheme="minorHAnsi" w:hAnsiTheme="minorHAnsi" w:cstheme="minorHAnsi"/>
              </w:rPr>
              <w:t xml:space="preserve"> </w:t>
            </w:r>
          </w:p>
        </w:tc>
      </w:tr>
      <w:tr w:rsidR="003A77A3" w:rsidRPr="00B549C1" w:rsidTr="00324C2D">
        <w:tc>
          <w:tcPr>
            <w:tcW w:w="4608" w:type="dxa"/>
          </w:tcPr>
          <w:p w:rsidR="003A77A3" w:rsidRPr="00B549C1" w:rsidRDefault="003A77A3" w:rsidP="00DE1BB2">
            <w:pPr>
              <w:rPr>
                <w:rFonts w:asciiTheme="minorHAnsi" w:hAnsiTheme="minorHAnsi" w:cstheme="minorHAnsi"/>
                <w:color w:val="FF0000"/>
              </w:rPr>
            </w:pPr>
            <w:r w:rsidRPr="00B549C1">
              <w:rPr>
                <w:rFonts w:asciiTheme="minorHAnsi" w:hAnsiTheme="minorHAnsi" w:cstheme="minorHAnsi"/>
                <w:lang w:val="fr-FR"/>
              </w:rPr>
              <w:t xml:space="preserve">Operations </w:t>
            </w:r>
            <w:r w:rsidRPr="00B549C1">
              <w:rPr>
                <w:rFonts w:asciiTheme="minorHAnsi" w:hAnsiTheme="minorHAnsi" w:cstheme="minorHAnsi"/>
              </w:rPr>
              <w:t>Quality</w:t>
            </w:r>
            <w:r w:rsidRPr="00B549C1">
              <w:rPr>
                <w:rFonts w:asciiTheme="minorHAnsi" w:hAnsiTheme="minorHAnsi" w:cstheme="minorHAnsi"/>
                <w:lang w:val="fr-FR"/>
              </w:rPr>
              <w:t xml:space="preserve"> Control </w:t>
            </w:r>
            <w:r w:rsidRPr="00B549C1">
              <w:rPr>
                <w:rFonts w:asciiTheme="minorHAnsi" w:hAnsiTheme="minorHAnsi" w:cstheme="minorHAnsi"/>
              </w:rPr>
              <w:t>Handbook - A Guide to Best Practices</w:t>
            </w:r>
          </w:p>
        </w:tc>
        <w:tc>
          <w:tcPr>
            <w:tcW w:w="5310" w:type="dxa"/>
          </w:tcPr>
          <w:p w:rsidR="003A77A3" w:rsidRPr="00B549C1" w:rsidRDefault="004F7F2B" w:rsidP="00DE1BB2">
            <w:pPr>
              <w:rPr>
                <w:rFonts w:asciiTheme="minorHAnsi" w:hAnsiTheme="minorHAnsi" w:cstheme="minorHAnsi"/>
              </w:rPr>
            </w:pPr>
            <w:hyperlink r:id="rId21" w:history="1">
              <w:r w:rsidR="003A77A3" w:rsidRPr="00B549C1">
                <w:rPr>
                  <w:rStyle w:val="Hyperlink"/>
                  <w:rFonts w:asciiTheme="minorHAnsi" w:hAnsiTheme="minorHAnsi" w:cstheme="minorHAnsi"/>
                </w:rPr>
                <w:t>http://skrcollab.syniverse.com/gm/folder-1.11.61595</w:t>
              </w:r>
            </w:hyperlink>
            <w:r w:rsidR="003A77A3" w:rsidRPr="00B549C1">
              <w:rPr>
                <w:rFonts w:asciiTheme="minorHAnsi" w:hAnsiTheme="minorHAnsi" w:cstheme="minorHAnsi"/>
              </w:rPr>
              <w:t xml:space="preserve"> </w:t>
            </w:r>
          </w:p>
        </w:tc>
      </w:tr>
    </w:tbl>
    <w:p w:rsidR="00B25FA9" w:rsidRPr="00B549C1" w:rsidRDefault="00B25FA9" w:rsidP="00B25FA9">
      <w:pPr>
        <w:pStyle w:val="Heading2"/>
        <w:rPr>
          <w:rFonts w:asciiTheme="minorHAnsi" w:hAnsiTheme="minorHAnsi" w:cstheme="minorHAnsi"/>
        </w:rPr>
      </w:pPr>
      <w:bookmarkStart w:id="25" w:name="_Toc505043498"/>
      <w:bookmarkStart w:id="26" w:name="_Toc524918127"/>
      <w:bookmarkStart w:id="27" w:name="_Toc524921985"/>
      <w:bookmarkStart w:id="28" w:name="_Toc524922567"/>
      <w:bookmarkStart w:id="29" w:name="_Toc525614268"/>
      <w:bookmarkStart w:id="30" w:name="_Toc529871978"/>
      <w:bookmarkStart w:id="31" w:name="_Toc529872447"/>
      <w:bookmarkStart w:id="32" w:name="_Toc529953376"/>
      <w:bookmarkStart w:id="33" w:name="_Toc532262669"/>
      <w:bookmarkStart w:id="34" w:name="_Toc444672557"/>
      <w:bookmarkStart w:id="35" w:name="_Toc445178827"/>
      <w:bookmarkStart w:id="36" w:name="_Toc458840660"/>
      <w:bookmarkStart w:id="37" w:name="_Toc459622458"/>
      <w:bookmarkStart w:id="38" w:name="_Toc460824316"/>
      <w:bookmarkStart w:id="39" w:name="_Toc460905829"/>
      <w:bookmarkStart w:id="40" w:name="_Toc460910945"/>
      <w:bookmarkStart w:id="41" w:name="_Toc524918126"/>
      <w:bookmarkStart w:id="42" w:name="_Toc30471871"/>
      <w:bookmarkStart w:id="43" w:name="_Toc233626205"/>
      <w:bookmarkStart w:id="44" w:name="_Toc235591029"/>
      <w:bookmarkStart w:id="45" w:name="_Toc413634482"/>
      <w:bookmarkStart w:id="46" w:name="_Toc397082104"/>
      <w:bookmarkEnd w:id="25"/>
      <w:bookmarkEnd w:id="26"/>
      <w:bookmarkEnd w:id="27"/>
      <w:bookmarkEnd w:id="28"/>
      <w:bookmarkEnd w:id="29"/>
      <w:bookmarkEnd w:id="30"/>
      <w:bookmarkEnd w:id="31"/>
      <w:bookmarkEnd w:id="32"/>
      <w:bookmarkEnd w:id="33"/>
      <w:r w:rsidRPr="00B549C1">
        <w:rPr>
          <w:rFonts w:asciiTheme="minorHAnsi" w:hAnsiTheme="minorHAnsi" w:cstheme="minorHAnsi"/>
        </w:rPr>
        <w:t>Correction and Revisions</w:t>
      </w:r>
      <w:bookmarkEnd w:id="34"/>
      <w:bookmarkEnd w:id="35"/>
      <w:bookmarkEnd w:id="36"/>
      <w:bookmarkEnd w:id="37"/>
      <w:bookmarkEnd w:id="38"/>
      <w:bookmarkEnd w:id="39"/>
      <w:bookmarkEnd w:id="40"/>
      <w:bookmarkEnd w:id="41"/>
      <w:bookmarkEnd w:id="42"/>
      <w:bookmarkEnd w:id="43"/>
      <w:bookmarkEnd w:id="44"/>
      <w:bookmarkEnd w:id="46"/>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This document will evolve as these requirements are reviewed. Please direct comments or suggestions for modification, preferably via email, to:</w:t>
      </w:r>
    </w:p>
    <w:p w:rsidR="003A77A3" w:rsidRPr="00B549C1" w:rsidRDefault="003A77A3" w:rsidP="003A77A3">
      <w:pPr>
        <w:rPr>
          <w:rFonts w:asciiTheme="minorHAnsi" w:hAnsiTheme="minorHAnsi" w:cstheme="minorHAnsi"/>
        </w:rPr>
      </w:pPr>
      <w:bookmarkStart w:id="47" w:name="_Toc235591030"/>
      <w:bookmarkStart w:id="48" w:name="_Toc413634499"/>
      <w:bookmarkStart w:id="49" w:name="_Ref418557815"/>
      <w:bookmarkStart w:id="50" w:name="_Ref418558109"/>
      <w:bookmarkStart w:id="51" w:name="_Toc524918144"/>
      <w:bookmarkStart w:id="52" w:name="_Toc30471886"/>
      <w:bookmarkStart w:id="53" w:name="_Toc66071675"/>
      <w:bookmarkEnd w:id="45"/>
    </w:p>
    <w:sdt>
      <w:sdtPr>
        <w:rPr>
          <w:rFonts w:asciiTheme="minorHAnsi" w:hAnsiTheme="minorHAnsi" w:cstheme="minorHAnsi"/>
          <w:b/>
        </w:rPr>
        <w:alias w:val="Author"/>
        <w:tag w:val=""/>
        <w:id w:val="1177997176"/>
        <w:placeholder>
          <w:docPart w:val="A490265F60994DAD8D06298F5AE308E3"/>
        </w:placeholder>
        <w:dataBinding w:prefixMappings="xmlns:ns0='http://purl.org/dc/elements/1.1/' xmlns:ns1='http://schemas.openxmlformats.org/package/2006/metadata/core-properties' " w:xpath="/ns1:coreProperties[1]/ns0:creator[1]" w:storeItemID="{6C3C8BC8-F283-45AE-878A-BAB7291924A1}"/>
        <w:text/>
      </w:sdtPr>
      <w:sdtContent>
        <w:p w:rsidR="003A77A3" w:rsidRPr="00B549C1" w:rsidRDefault="008020D0" w:rsidP="003A77A3">
          <w:pPr>
            <w:ind w:left="720"/>
            <w:rPr>
              <w:rFonts w:asciiTheme="minorHAnsi" w:hAnsiTheme="minorHAnsi" w:cstheme="minorHAnsi"/>
              <w:b/>
            </w:rPr>
          </w:pPr>
          <w:r>
            <w:rPr>
              <w:rFonts w:asciiTheme="minorHAnsi" w:hAnsiTheme="minorHAnsi" w:cstheme="minorHAnsi"/>
              <w:b/>
            </w:rPr>
            <w:t>Arleen Anderson</w:t>
          </w:r>
        </w:p>
      </w:sdtContent>
    </w:sdt>
    <w:p w:rsidR="00B25FA9" w:rsidRPr="00B549C1" w:rsidRDefault="004C1DD3" w:rsidP="00B25FA9">
      <w:pPr>
        <w:tabs>
          <w:tab w:val="clear" w:pos="9360"/>
        </w:tabs>
        <w:ind w:left="720"/>
        <w:rPr>
          <w:rFonts w:asciiTheme="minorHAnsi" w:hAnsiTheme="minorHAnsi" w:cstheme="minorHAnsi"/>
          <w:b/>
        </w:rPr>
      </w:pPr>
      <w:r w:rsidRPr="00B549C1">
        <w:rPr>
          <w:rFonts w:asciiTheme="minorHAnsi" w:hAnsiTheme="minorHAnsi" w:cstheme="minorHAnsi"/>
          <w:b/>
        </w:rPr>
        <w:t xml:space="preserve"> </w:t>
      </w:r>
      <w:r w:rsidR="00B25FA9" w:rsidRPr="00B549C1">
        <w:rPr>
          <w:rFonts w:asciiTheme="minorHAnsi" w:hAnsiTheme="minorHAnsi" w:cstheme="minorHAnsi"/>
          <w:b/>
        </w:rPr>
        <w:t xml:space="preserve">(813) </w:t>
      </w:r>
      <w:r>
        <w:rPr>
          <w:rFonts w:asciiTheme="minorHAnsi" w:hAnsiTheme="minorHAnsi" w:cstheme="minorHAnsi"/>
          <w:b/>
        </w:rPr>
        <w:t>414-4288</w:t>
      </w:r>
    </w:p>
    <w:p w:rsidR="00B25FA9" w:rsidRPr="00B549C1" w:rsidRDefault="004F7F2B" w:rsidP="00B25FA9">
      <w:pPr>
        <w:tabs>
          <w:tab w:val="clear" w:pos="9360"/>
        </w:tabs>
        <w:ind w:left="720"/>
        <w:rPr>
          <w:rFonts w:asciiTheme="minorHAnsi" w:hAnsiTheme="minorHAnsi" w:cstheme="minorHAnsi"/>
          <w:b/>
        </w:rPr>
      </w:pPr>
      <w:hyperlink r:id="rId22" w:history="1">
        <w:r w:rsidR="004C1DD3" w:rsidRPr="00011917">
          <w:rPr>
            <w:rStyle w:val="Hyperlink"/>
            <w:rFonts w:asciiTheme="minorHAnsi" w:hAnsiTheme="minorHAnsi" w:cstheme="minorHAnsi"/>
            <w:b/>
          </w:rPr>
          <w:t>arleen.anderson@syniverse.com</w:t>
        </w:r>
      </w:hyperlink>
    </w:p>
    <w:p w:rsidR="00B25FA9" w:rsidRPr="00B549C1" w:rsidRDefault="00B25FA9" w:rsidP="00B25FA9">
      <w:pPr>
        <w:pStyle w:val="Heading1"/>
        <w:rPr>
          <w:rFonts w:asciiTheme="minorHAnsi" w:hAnsiTheme="minorHAnsi" w:cstheme="minorHAnsi"/>
        </w:rPr>
      </w:pPr>
      <w:bookmarkStart w:id="54" w:name="_Toc397082105"/>
      <w:r w:rsidRPr="00B549C1">
        <w:rPr>
          <w:rFonts w:asciiTheme="minorHAnsi" w:hAnsiTheme="minorHAnsi" w:cstheme="minorHAnsi"/>
        </w:rPr>
        <w:t xml:space="preserve">Overall Description </w:t>
      </w:r>
      <w:r w:rsidR="004E56D0">
        <w:rPr>
          <w:rFonts w:asciiTheme="minorHAnsi" w:hAnsiTheme="minorHAnsi" w:cstheme="minorHAnsi"/>
        </w:rPr>
        <w:t>–</w:t>
      </w:r>
      <w:r w:rsidRPr="00B549C1">
        <w:rPr>
          <w:rFonts w:asciiTheme="minorHAnsi" w:hAnsiTheme="minorHAnsi" w:cstheme="minorHAnsi"/>
        </w:rPr>
        <w:t xml:space="preserve"> Background</w:t>
      </w:r>
      <w:bookmarkEnd w:id="47"/>
      <w:r w:rsidR="004E56D0">
        <w:rPr>
          <w:rFonts w:asciiTheme="minorHAnsi" w:hAnsiTheme="minorHAnsi" w:cstheme="minorHAnsi"/>
        </w:rPr>
        <w:t xml:space="preserve"> (Reference Section 1.1)</w:t>
      </w:r>
      <w:bookmarkEnd w:id="54"/>
    </w:p>
    <w:p w:rsidR="004C1DD3" w:rsidRDefault="004C1DD3">
      <w:pPr>
        <w:tabs>
          <w:tab w:val="clear" w:pos="9360"/>
        </w:tabs>
        <w:rPr>
          <w:rFonts w:asciiTheme="minorHAnsi" w:hAnsiTheme="minorHAnsi" w:cstheme="minorHAnsi"/>
          <w:b/>
          <w:kern w:val="28"/>
          <w:sz w:val="28"/>
        </w:rPr>
      </w:pPr>
      <w:bookmarkStart w:id="55" w:name="_Toc235591031"/>
      <w:r>
        <w:rPr>
          <w:rFonts w:asciiTheme="minorHAnsi" w:hAnsiTheme="minorHAnsi" w:cstheme="minorHAnsi"/>
        </w:rPr>
        <w:br w:type="page"/>
      </w:r>
    </w:p>
    <w:p w:rsidR="00B25FA9" w:rsidRDefault="00B25FA9" w:rsidP="00B25FA9">
      <w:pPr>
        <w:pStyle w:val="Heading1"/>
        <w:rPr>
          <w:rFonts w:asciiTheme="minorHAnsi" w:hAnsiTheme="minorHAnsi" w:cstheme="minorHAnsi"/>
        </w:rPr>
      </w:pPr>
      <w:bookmarkStart w:id="56" w:name="_Toc397082106"/>
      <w:r w:rsidRPr="00B549C1">
        <w:rPr>
          <w:rFonts w:asciiTheme="minorHAnsi" w:hAnsiTheme="minorHAnsi" w:cstheme="minorHAnsi"/>
        </w:rPr>
        <w:lastRenderedPageBreak/>
        <w:t>Feature &amp; Supplemental Requir</w:t>
      </w:r>
      <w:bookmarkStart w:id="57" w:name="_Hlt418567554"/>
      <w:bookmarkEnd w:id="57"/>
      <w:r w:rsidRPr="00B549C1">
        <w:rPr>
          <w:rFonts w:asciiTheme="minorHAnsi" w:hAnsiTheme="minorHAnsi" w:cstheme="minorHAnsi"/>
        </w:rPr>
        <w:t>ements</w:t>
      </w:r>
      <w:bookmarkStart w:id="58" w:name="_Hlt418567451"/>
      <w:bookmarkEnd w:id="48"/>
      <w:bookmarkEnd w:id="49"/>
      <w:bookmarkEnd w:id="50"/>
      <w:bookmarkEnd w:id="51"/>
      <w:bookmarkEnd w:id="52"/>
      <w:bookmarkEnd w:id="53"/>
      <w:bookmarkEnd w:id="55"/>
      <w:bookmarkEnd w:id="56"/>
      <w:bookmarkEnd w:id="58"/>
    </w:p>
    <w:p w:rsidR="00732E5B" w:rsidRPr="001602BB" w:rsidRDefault="00732E5B" w:rsidP="00732E5B">
      <w:r w:rsidRPr="00200DA0">
        <w:t xml:space="preserve">PCS 2.5 shall have the ability to support Visibility </w:t>
      </w:r>
      <w:proofErr w:type="spellStart"/>
      <w:r>
        <w:t>GTPc</w:t>
      </w:r>
      <w:proofErr w:type="spellEnd"/>
      <w:r w:rsidRPr="00200DA0">
        <w:t xml:space="preserve"> customers and/or </w:t>
      </w:r>
      <w:r>
        <w:t>DPM</w:t>
      </w:r>
      <w:r w:rsidRPr="00200DA0">
        <w:t xml:space="preserve"> </w:t>
      </w:r>
      <w:r w:rsidRPr="001602BB">
        <w:t>customers</w:t>
      </w:r>
      <w:r w:rsidR="00442CFA" w:rsidRPr="001602BB">
        <w:t xml:space="preserve"> in regards to </w:t>
      </w:r>
      <w:proofErr w:type="spellStart"/>
      <w:r w:rsidR="00442CFA" w:rsidRPr="001602BB">
        <w:t>QoE</w:t>
      </w:r>
      <w:proofErr w:type="spellEnd"/>
      <w:r w:rsidR="00442CFA" w:rsidRPr="001602BB">
        <w:t xml:space="preserve"> status</w:t>
      </w:r>
      <w:r w:rsidRPr="001602BB">
        <w:t>.</w:t>
      </w:r>
    </w:p>
    <w:p w:rsidR="004C1DD3" w:rsidRPr="001602BB" w:rsidRDefault="00C10FFC" w:rsidP="004C1DD3">
      <w:pPr>
        <w:pStyle w:val="Heading2"/>
      </w:pPr>
      <w:bookmarkStart w:id="59" w:name="_Toc397082107"/>
      <w:r w:rsidRPr="001602BB">
        <w:t>RTI</w:t>
      </w:r>
      <w:bookmarkEnd w:id="59"/>
    </w:p>
    <w:p w:rsidR="004E76ED" w:rsidRPr="00F965C2" w:rsidRDefault="00760069" w:rsidP="004E76ED">
      <w:pPr>
        <w:pStyle w:val="Heading3"/>
      </w:pPr>
      <w:bookmarkStart w:id="60" w:name="_Toc397082108"/>
      <w:r w:rsidRPr="00F965C2">
        <w:t>RTI</w:t>
      </w:r>
      <w:r w:rsidR="004E76ED" w:rsidRPr="00F965C2">
        <w:t xml:space="preserve"> </w:t>
      </w:r>
      <w:r w:rsidR="001A7172" w:rsidRPr="00F965C2">
        <w:t>Receives Additional Data Feeds</w:t>
      </w:r>
      <w:bookmarkEnd w:id="60"/>
      <w:r w:rsidR="001A7172" w:rsidRPr="00F965C2">
        <w:t xml:space="preserve"> </w:t>
      </w:r>
    </w:p>
    <w:p w:rsidR="001A7172" w:rsidRPr="00F965C2" w:rsidRDefault="00C10FFC" w:rsidP="001A7172">
      <w:r w:rsidRPr="00F965C2">
        <w:t>RTI</w:t>
      </w:r>
      <w:r w:rsidR="001A7172" w:rsidRPr="00F965C2">
        <w:t xml:space="preserve"> shall have the ability to receive the following data feeds from Roam Monitor in order to report on </w:t>
      </w:r>
      <w:proofErr w:type="spellStart"/>
      <w:r w:rsidR="001A7172" w:rsidRPr="00F965C2">
        <w:t>QoE</w:t>
      </w:r>
      <w:proofErr w:type="spellEnd"/>
      <w:r w:rsidR="001A7172" w:rsidRPr="00F965C2">
        <w:t xml:space="preserve"> metrics within PCS:</w:t>
      </w:r>
    </w:p>
    <w:p w:rsidR="001A7172" w:rsidRPr="00F965C2" w:rsidRDefault="001A7172" w:rsidP="001A7172"/>
    <w:p w:rsidR="001A7172" w:rsidRPr="0085545C" w:rsidRDefault="001A7172" w:rsidP="00746AEF">
      <w:pPr>
        <w:pStyle w:val="ListParagraph"/>
        <w:numPr>
          <w:ilvl w:val="0"/>
          <w:numId w:val="32"/>
        </w:numPr>
      </w:pPr>
      <w:proofErr w:type="spellStart"/>
      <w:r w:rsidRPr="0085545C">
        <w:t>G</w:t>
      </w:r>
      <w:r w:rsidR="001A17D8" w:rsidRPr="0085545C">
        <w:t>TP</w:t>
      </w:r>
      <w:r w:rsidRPr="0085545C">
        <w:t>c</w:t>
      </w:r>
      <w:proofErr w:type="spellEnd"/>
      <w:r w:rsidR="00321B73" w:rsidRPr="0085545C">
        <w:t xml:space="preserve"> (v1 &amp; v2)</w:t>
      </w:r>
      <w:r w:rsidR="00760069" w:rsidRPr="0085545C">
        <w:t xml:space="preserve"> – from Visibility</w:t>
      </w:r>
    </w:p>
    <w:p w:rsidR="001A7172" w:rsidRDefault="001A7172" w:rsidP="00746AEF">
      <w:pPr>
        <w:pStyle w:val="ListParagraph"/>
        <w:numPr>
          <w:ilvl w:val="0"/>
          <w:numId w:val="32"/>
        </w:numPr>
      </w:pPr>
      <w:r w:rsidRPr="001602BB">
        <w:t>Dat</w:t>
      </w:r>
      <w:r w:rsidR="007B5E80" w:rsidRPr="001602BB">
        <w:t>a</w:t>
      </w:r>
      <w:r w:rsidRPr="001602BB">
        <w:t xml:space="preserve"> Performance</w:t>
      </w:r>
      <w:r w:rsidRPr="00F965C2">
        <w:t xml:space="preserve"> Monitor (DPM) Data Feed</w:t>
      </w:r>
      <w:r w:rsidR="001A17D8" w:rsidRPr="00F965C2">
        <w:t xml:space="preserve"> – </w:t>
      </w:r>
      <w:r w:rsidR="00760069" w:rsidRPr="00F965C2">
        <w:t xml:space="preserve">from Roam Monitor - </w:t>
      </w:r>
      <w:r w:rsidR="001A17D8" w:rsidRPr="00F965C2">
        <w:t>this is part</w:t>
      </w:r>
      <w:r w:rsidR="001A17D8">
        <w:t xml:space="preserve"> of the Roam Monitor product that provides the ability to take in-session metrics to provide further visibility into the overall customer experience (e.g. available bandwid</w:t>
      </w:r>
      <w:r w:rsidR="00A4492A">
        <w:t>th and average throughput).</w:t>
      </w:r>
      <w:r w:rsidR="00C20632">
        <w:t xml:space="preserve">  </w:t>
      </w:r>
      <w:r w:rsidR="00C20632" w:rsidRPr="00B50B56">
        <w:t>This will be one feed sent every 15 minutes.</w:t>
      </w:r>
    </w:p>
    <w:p w:rsidR="00B50B56" w:rsidRDefault="00B50B56" w:rsidP="00B50B56"/>
    <w:p w:rsidR="00B50B56" w:rsidRPr="00B50B56" w:rsidRDefault="00B50B56" w:rsidP="00B50B56">
      <w:r w:rsidRPr="000A74AC">
        <w:rPr>
          <w:i/>
        </w:rPr>
        <w:t xml:space="preserve">NOTE:  See </w:t>
      </w:r>
      <w:hyperlink r:id="rId23" w:history="1">
        <w:r w:rsidR="000A74AC" w:rsidRPr="000A74AC">
          <w:rPr>
            <w:rStyle w:val="Hyperlink"/>
            <w:i/>
            <w:color w:val="000000"/>
          </w:rPr>
          <w:t>Roam Monitor XDR Specification</w:t>
        </w:r>
      </w:hyperlink>
      <w:r w:rsidR="000A74AC" w:rsidRPr="000A74AC">
        <w:rPr>
          <w:i/>
          <w:color w:val="1F497D"/>
        </w:rPr>
        <w:t xml:space="preserve"> </w:t>
      </w:r>
      <w:r w:rsidR="000A74AC" w:rsidRPr="000A74AC">
        <w:rPr>
          <w:i/>
        </w:rPr>
        <w:t>for more information.</w:t>
      </w:r>
    </w:p>
    <w:p w:rsidR="001A7172" w:rsidRDefault="00C10FFC" w:rsidP="001A7172">
      <w:pPr>
        <w:pStyle w:val="Heading3"/>
      </w:pPr>
      <w:bookmarkStart w:id="61" w:name="_Toc397082109"/>
      <w:r>
        <w:t>RTI</w:t>
      </w:r>
      <w:r w:rsidR="001A7172">
        <w:t xml:space="preserve"> Tracks </w:t>
      </w:r>
      <w:proofErr w:type="spellStart"/>
      <w:r w:rsidR="001A7172">
        <w:t>QoE</w:t>
      </w:r>
      <w:proofErr w:type="spellEnd"/>
      <w:r w:rsidR="001A7172">
        <w:t xml:space="preserve"> KPI Data for Monitored IMSIs</w:t>
      </w:r>
      <w:bookmarkEnd w:id="61"/>
    </w:p>
    <w:p w:rsidR="001A7172" w:rsidRPr="001A17D8" w:rsidRDefault="00C10FFC" w:rsidP="001A7172">
      <w:r>
        <w:t>RTI</w:t>
      </w:r>
      <w:r w:rsidR="00DE1BB2" w:rsidRPr="001A17D8">
        <w:t xml:space="preserve"> shall</w:t>
      </w:r>
      <w:r w:rsidR="001A7172" w:rsidRPr="001A17D8">
        <w:t xml:space="preserve"> have the ability to track the </w:t>
      </w:r>
      <w:proofErr w:type="spellStart"/>
      <w:r w:rsidR="001A7172" w:rsidRPr="001A17D8">
        <w:t>QoE</w:t>
      </w:r>
      <w:proofErr w:type="spellEnd"/>
      <w:r w:rsidR="001A7172" w:rsidRPr="001A17D8">
        <w:t xml:space="preserve"> KPI information received in the data feeds for monitored IMSIs.</w:t>
      </w:r>
    </w:p>
    <w:p w:rsidR="009A4A87" w:rsidRDefault="00DE1BB2" w:rsidP="009A4A87">
      <w:pPr>
        <w:pStyle w:val="Heading4"/>
      </w:pPr>
      <w:r>
        <w:t xml:space="preserve">Data </w:t>
      </w:r>
      <w:proofErr w:type="spellStart"/>
      <w:r>
        <w:t>QoE</w:t>
      </w:r>
      <w:proofErr w:type="spellEnd"/>
      <w:r>
        <w:t xml:space="preserve"> Parameters</w:t>
      </w:r>
    </w:p>
    <w:p w:rsidR="00DE1BB2" w:rsidRDefault="00C10FFC" w:rsidP="00DE1BB2">
      <w:r>
        <w:t>RTI</w:t>
      </w:r>
      <w:r w:rsidR="00DE1BB2" w:rsidRPr="001A17D8">
        <w:t xml:space="preserve"> shall have the ability to track the data </w:t>
      </w:r>
      <w:proofErr w:type="spellStart"/>
      <w:r w:rsidR="00DE1BB2" w:rsidRPr="001A17D8">
        <w:t>QoE</w:t>
      </w:r>
      <w:proofErr w:type="spellEnd"/>
      <w:r w:rsidR="00DE1BB2" w:rsidRPr="001A17D8">
        <w:t xml:space="preserve"> parameters </w:t>
      </w:r>
      <w:r w:rsidR="00A4492A">
        <w:t>by Radio Access Network (ex. 2G, 3G, 4G).  The Radio Access Network information can be obtained through the RAT parameter within the DPM feed.</w:t>
      </w:r>
    </w:p>
    <w:p w:rsidR="00A4492A" w:rsidRDefault="00A4492A" w:rsidP="00DE1BB2"/>
    <w:p w:rsidR="00A4492A" w:rsidRDefault="00A4492A" w:rsidP="00DF4675">
      <w:pPr>
        <w:pStyle w:val="ListParagraph"/>
        <w:numPr>
          <w:ilvl w:val="0"/>
          <w:numId w:val="36"/>
        </w:numPr>
      </w:pPr>
      <w:r>
        <w:t>UTRAN:  UMTS Terrestrial Radio Access Network, i.e., 3G</w:t>
      </w:r>
    </w:p>
    <w:p w:rsidR="00A4492A" w:rsidRDefault="00A4492A" w:rsidP="00DF4675">
      <w:pPr>
        <w:pStyle w:val="ListParagraph"/>
        <w:numPr>
          <w:ilvl w:val="0"/>
          <w:numId w:val="36"/>
        </w:numPr>
      </w:pPr>
      <w:r>
        <w:t>GERNA:  GSM Edge Radio Access Network, i.e., 2G</w:t>
      </w:r>
    </w:p>
    <w:p w:rsidR="00A4492A" w:rsidRDefault="00A4492A" w:rsidP="00DF4675">
      <w:pPr>
        <w:pStyle w:val="ListParagraph"/>
        <w:numPr>
          <w:ilvl w:val="0"/>
          <w:numId w:val="36"/>
        </w:numPr>
      </w:pPr>
      <w:r>
        <w:t>EUTRAN:  4G</w:t>
      </w:r>
    </w:p>
    <w:p w:rsidR="00A4492A" w:rsidRPr="00A4492A" w:rsidRDefault="00C10FFC" w:rsidP="00A4492A">
      <w:pPr>
        <w:pStyle w:val="Heading5"/>
        <w:rPr>
          <w:b w:val="0"/>
        </w:rPr>
      </w:pPr>
      <w:r>
        <w:rPr>
          <w:b w:val="0"/>
        </w:rPr>
        <w:t>RTI</w:t>
      </w:r>
      <w:r w:rsidR="00A4492A" w:rsidRPr="00A4492A">
        <w:rPr>
          <w:b w:val="0"/>
        </w:rPr>
        <w:t xml:space="preserve"> shall have the ability to track the following data </w:t>
      </w:r>
      <w:proofErr w:type="spellStart"/>
      <w:r w:rsidR="00A4492A" w:rsidRPr="00A4492A">
        <w:rPr>
          <w:b w:val="0"/>
        </w:rPr>
        <w:t>QoE</w:t>
      </w:r>
      <w:proofErr w:type="spellEnd"/>
      <w:r w:rsidR="00A4492A" w:rsidRPr="00A4492A">
        <w:rPr>
          <w:b w:val="0"/>
        </w:rPr>
        <w:t xml:space="preserve"> parameters for</w:t>
      </w:r>
      <w:r w:rsidR="00A4492A">
        <w:rPr>
          <w:b w:val="0"/>
        </w:rPr>
        <w:t xml:space="preserve"> monitored IMSIs for 2G, 3G, 4G, and an average for all networks:</w:t>
      </w:r>
    </w:p>
    <w:p w:rsidR="00DE1BB2" w:rsidRPr="001A17D8" w:rsidRDefault="00DE1BB2" w:rsidP="00DE1BB2"/>
    <w:p w:rsidR="00DE1BB2" w:rsidRDefault="00DE1BB2" w:rsidP="00DF4675">
      <w:pPr>
        <w:pStyle w:val="ListParagraph"/>
        <w:numPr>
          <w:ilvl w:val="0"/>
          <w:numId w:val="33"/>
        </w:numPr>
      </w:pPr>
      <w:r w:rsidRPr="001A17D8">
        <w:t>Average bandwidth</w:t>
      </w:r>
    </w:p>
    <w:p w:rsidR="00A4492A" w:rsidRDefault="00A4492A" w:rsidP="00DF4675">
      <w:pPr>
        <w:pStyle w:val="ListParagraph"/>
        <w:numPr>
          <w:ilvl w:val="0"/>
          <w:numId w:val="33"/>
        </w:numPr>
      </w:pPr>
      <w:r>
        <w:t>Maximum bandwidth</w:t>
      </w:r>
    </w:p>
    <w:p w:rsidR="00A4492A" w:rsidRDefault="00A4492A" w:rsidP="00DF4675">
      <w:pPr>
        <w:pStyle w:val="ListParagraph"/>
        <w:numPr>
          <w:ilvl w:val="0"/>
          <w:numId w:val="33"/>
        </w:numPr>
      </w:pPr>
      <w:r>
        <w:t>Average bandwidth for uplink</w:t>
      </w:r>
    </w:p>
    <w:p w:rsidR="00A4492A" w:rsidRDefault="00A4492A" w:rsidP="00DF4675">
      <w:pPr>
        <w:pStyle w:val="ListParagraph"/>
        <w:numPr>
          <w:ilvl w:val="0"/>
          <w:numId w:val="33"/>
        </w:numPr>
      </w:pPr>
      <w:r>
        <w:t>Maximum bandwidth for uplink</w:t>
      </w:r>
    </w:p>
    <w:p w:rsidR="00A4492A" w:rsidRDefault="00A4492A" w:rsidP="00DF4675">
      <w:pPr>
        <w:pStyle w:val="ListParagraph"/>
        <w:numPr>
          <w:ilvl w:val="0"/>
          <w:numId w:val="33"/>
        </w:numPr>
      </w:pPr>
      <w:r>
        <w:t>Average bandwidth for downlink</w:t>
      </w:r>
    </w:p>
    <w:p w:rsidR="00A4492A" w:rsidRPr="001A17D8" w:rsidRDefault="00A4492A" w:rsidP="00DF4675">
      <w:pPr>
        <w:pStyle w:val="ListParagraph"/>
        <w:numPr>
          <w:ilvl w:val="0"/>
          <w:numId w:val="33"/>
        </w:numPr>
      </w:pPr>
      <w:r>
        <w:t>Maximum bandwidth for downlink</w:t>
      </w:r>
    </w:p>
    <w:p w:rsidR="00DE1BB2" w:rsidRPr="001A17D8" w:rsidRDefault="00DE1BB2" w:rsidP="00DF4675">
      <w:pPr>
        <w:pStyle w:val="ListParagraph"/>
        <w:numPr>
          <w:ilvl w:val="0"/>
          <w:numId w:val="33"/>
        </w:numPr>
      </w:pPr>
      <w:r w:rsidRPr="001A17D8">
        <w:t>Average session connect time</w:t>
      </w:r>
    </w:p>
    <w:p w:rsidR="00DE1BB2" w:rsidRPr="001A17D8" w:rsidRDefault="00DE1BB2" w:rsidP="00DF4675">
      <w:pPr>
        <w:pStyle w:val="ListParagraph"/>
        <w:numPr>
          <w:ilvl w:val="0"/>
          <w:numId w:val="33"/>
        </w:numPr>
      </w:pPr>
      <w:r w:rsidRPr="001A17D8">
        <w:t>Total number of data sessions</w:t>
      </w:r>
    </w:p>
    <w:p w:rsidR="00DE1BB2" w:rsidRPr="001A17D8" w:rsidRDefault="00DE1BB2" w:rsidP="00DF4675">
      <w:pPr>
        <w:pStyle w:val="ListParagraph"/>
        <w:numPr>
          <w:ilvl w:val="0"/>
          <w:numId w:val="33"/>
        </w:numPr>
      </w:pPr>
      <w:r w:rsidRPr="001A17D8">
        <w:t>Total number of data session failures</w:t>
      </w:r>
    </w:p>
    <w:p w:rsidR="00DE1BB2" w:rsidRDefault="00DE1BB2" w:rsidP="00DF4675">
      <w:pPr>
        <w:pStyle w:val="ListParagraph"/>
        <w:numPr>
          <w:ilvl w:val="0"/>
          <w:numId w:val="33"/>
        </w:numPr>
      </w:pPr>
      <w:r w:rsidRPr="001A17D8">
        <w:t>Total number of data session successes</w:t>
      </w:r>
    </w:p>
    <w:p w:rsidR="005F1620" w:rsidRDefault="005F1620" w:rsidP="00DF4675">
      <w:pPr>
        <w:pStyle w:val="ListParagraph"/>
        <w:numPr>
          <w:ilvl w:val="0"/>
          <w:numId w:val="33"/>
        </w:numPr>
      </w:pPr>
      <w:r>
        <w:t>Data Session Activation Time</w:t>
      </w:r>
    </w:p>
    <w:p w:rsidR="000A74AC" w:rsidRDefault="00281C09" w:rsidP="00281C09">
      <w:pPr>
        <w:pStyle w:val="Heading5"/>
        <w:rPr>
          <w:b w:val="0"/>
        </w:rPr>
      </w:pPr>
      <w:r w:rsidRPr="00F965C2">
        <w:rPr>
          <w:b w:val="0"/>
        </w:rPr>
        <w:t>RTI shall have the ability to use a weighted algorithm to compute the average bandwidths for aggregate intervals (</w:t>
      </w:r>
      <w:r w:rsidR="00F5772C" w:rsidRPr="00F965C2">
        <w:rPr>
          <w:b w:val="0"/>
        </w:rPr>
        <w:t>30</w:t>
      </w:r>
      <w:r w:rsidRPr="00F965C2">
        <w:rPr>
          <w:b w:val="0"/>
        </w:rPr>
        <w:t xml:space="preserve"> min, 1 hour, 24 hours, </w:t>
      </w:r>
      <w:proofErr w:type="gramStart"/>
      <w:r w:rsidRPr="00F965C2">
        <w:rPr>
          <w:b w:val="0"/>
        </w:rPr>
        <w:t>7</w:t>
      </w:r>
      <w:proofErr w:type="gramEnd"/>
      <w:r w:rsidRPr="00F965C2">
        <w:rPr>
          <w:b w:val="0"/>
        </w:rPr>
        <w:t xml:space="preserve"> days).</w:t>
      </w:r>
    </w:p>
    <w:p w:rsidR="00200DA0" w:rsidRDefault="00200DA0" w:rsidP="00200DA0"/>
    <w:p w:rsidR="00200DA0" w:rsidRPr="00200DA0" w:rsidRDefault="00200DA0" w:rsidP="00200DA0"/>
    <w:p w:rsidR="00DE1BB2" w:rsidRDefault="00DE1BB2" w:rsidP="00DE1BB2">
      <w:pPr>
        <w:pStyle w:val="Heading4"/>
      </w:pPr>
      <w:r>
        <w:lastRenderedPageBreak/>
        <w:t xml:space="preserve">Aggregate </w:t>
      </w:r>
      <w:proofErr w:type="spellStart"/>
      <w:r>
        <w:t>QoE</w:t>
      </w:r>
      <w:proofErr w:type="spellEnd"/>
      <w:r>
        <w:t xml:space="preserve"> Metrics</w:t>
      </w:r>
    </w:p>
    <w:p w:rsidR="00DE1BB2" w:rsidRPr="001A17D8" w:rsidRDefault="00C10FFC" w:rsidP="00DE1BB2">
      <w:r>
        <w:t>RTI</w:t>
      </w:r>
      <w:r w:rsidR="00DE1BB2" w:rsidRPr="001A17D8">
        <w:t xml:space="preserve"> shall have the ability to aggregate the </w:t>
      </w:r>
      <w:proofErr w:type="spellStart"/>
      <w:r w:rsidR="00DE1BB2" w:rsidRPr="001A17D8">
        <w:t>QoE</w:t>
      </w:r>
      <w:proofErr w:type="spellEnd"/>
      <w:r w:rsidR="00DE1BB2" w:rsidRPr="001A17D8">
        <w:t xml:space="preserve"> metrics for</w:t>
      </w:r>
      <w:r w:rsidR="00B50B56">
        <w:t xml:space="preserve"> data </w:t>
      </w:r>
      <w:r w:rsidR="00DE1BB2" w:rsidRPr="001A17D8">
        <w:t>in the following intervals</w:t>
      </w:r>
      <w:r w:rsidR="00F965C2">
        <w:t xml:space="preserve"> based on the end time</w:t>
      </w:r>
      <w:r w:rsidR="00200DA0">
        <w:t xml:space="preserve"> (GMT time)</w:t>
      </w:r>
      <w:r w:rsidR="00DE1BB2" w:rsidRPr="001A17D8">
        <w:t>:</w:t>
      </w:r>
    </w:p>
    <w:p w:rsidR="00DE1BB2" w:rsidRPr="001A17D8" w:rsidRDefault="00DE1BB2" w:rsidP="00DE1BB2"/>
    <w:p w:rsidR="009F25F4" w:rsidRDefault="00F714A9" w:rsidP="00DF4675">
      <w:pPr>
        <w:pStyle w:val="ListParagraph"/>
        <w:numPr>
          <w:ilvl w:val="0"/>
          <w:numId w:val="34"/>
        </w:numPr>
      </w:pPr>
      <w:r>
        <w:t>Last</w:t>
      </w:r>
      <w:r w:rsidR="00A80C18">
        <w:t xml:space="preserve"> Completed</w:t>
      </w:r>
      <w:r>
        <w:t xml:space="preserve"> Session</w:t>
      </w:r>
    </w:p>
    <w:p w:rsidR="00DE1BB2" w:rsidRPr="001A17D8" w:rsidRDefault="00DE1BB2" w:rsidP="00DF4675">
      <w:pPr>
        <w:pStyle w:val="ListParagraph"/>
        <w:numPr>
          <w:ilvl w:val="0"/>
          <w:numId w:val="34"/>
        </w:numPr>
      </w:pPr>
      <w:r w:rsidRPr="00F965C2">
        <w:t xml:space="preserve">Last </w:t>
      </w:r>
      <w:r w:rsidR="00E83EAA" w:rsidRPr="00F965C2">
        <w:t>30</w:t>
      </w:r>
      <w:r w:rsidRPr="00F965C2">
        <w:t xml:space="preserve"> minutes</w:t>
      </w:r>
      <w:r w:rsidR="001A6CD9">
        <w:t xml:space="preserve"> </w:t>
      </w:r>
    </w:p>
    <w:p w:rsidR="00DE1BB2" w:rsidRPr="001A17D8" w:rsidRDefault="00DE1BB2" w:rsidP="00DF4675">
      <w:pPr>
        <w:pStyle w:val="ListParagraph"/>
        <w:numPr>
          <w:ilvl w:val="0"/>
          <w:numId w:val="34"/>
        </w:numPr>
      </w:pPr>
      <w:r w:rsidRPr="001A17D8">
        <w:t>Last hour</w:t>
      </w:r>
    </w:p>
    <w:p w:rsidR="00281C09" w:rsidRDefault="00DE1BB2" w:rsidP="00DF4675">
      <w:pPr>
        <w:pStyle w:val="ListParagraph"/>
        <w:numPr>
          <w:ilvl w:val="0"/>
          <w:numId w:val="34"/>
        </w:numPr>
      </w:pPr>
      <w:r w:rsidRPr="001A17D8">
        <w:t>Last 24 hours</w:t>
      </w:r>
    </w:p>
    <w:p w:rsidR="00281C09" w:rsidRPr="00F965C2" w:rsidRDefault="00281C09" w:rsidP="00DF4675">
      <w:pPr>
        <w:pStyle w:val="ListParagraph"/>
        <w:numPr>
          <w:ilvl w:val="0"/>
          <w:numId w:val="34"/>
        </w:numPr>
      </w:pPr>
      <w:r w:rsidRPr="00F965C2">
        <w:t>Last 7 days</w:t>
      </w:r>
    </w:p>
    <w:p w:rsidR="00281C09" w:rsidRPr="00F965C2" w:rsidRDefault="00281C09" w:rsidP="00281C09"/>
    <w:p w:rsidR="009E39B8" w:rsidRDefault="009E39B8" w:rsidP="009E39B8">
      <w:r w:rsidRPr="00757E0E">
        <w:rPr>
          <w:b/>
        </w:rPr>
        <w:t>Example</w:t>
      </w:r>
      <w:r>
        <w:t>:</w:t>
      </w:r>
    </w:p>
    <w:p w:rsidR="009E39B8" w:rsidRDefault="009E39B8" w:rsidP="009E39B8">
      <w:r>
        <w:t>Data Sessions with their End time (for a particular IMSI)</w:t>
      </w:r>
      <w:r w:rsidR="008D0CA0">
        <w:t>:</w:t>
      </w:r>
    </w:p>
    <w:tbl>
      <w:tblPr>
        <w:tblStyle w:val="TableGrid"/>
        <w:tblW w:w="0" w:type="auto"/>
        <w:tblLook w:val="04A0" w:firstRow="1" w:lastRow="0" w:firstColumn="1" w:lastColumn="0" w:noHBand="0" w:noVBand="1"/>
      </w:tblPr>
      <w:tblGrid>
        <w:gridCol w:w="1347"/>
        <w:gridCol w:w="1985"/>
      </w:tblGrid>
      <w:tr w:rsidR="009E39B8" w:rsidTr="00235EB7">
        <w:tc>
          <w:tcPr>
            <w:tcW w:w="1347" w:type="dxa"/>
            <w:shd w:val="clear" w:color="auto" w:fill="B8CCE4" w:themeFill="accent1" w:themeFillTint="66"/>
          </w:tcPr>
          <w:p w:rsidR="009E39B8" w:rsidRPr="00235EB7" w:rsidRDefault="009E39B8" w:rsidP="00235EB7">
            <w:pPr>
              <w:jc w:val="center"/>
              <w:rPr>
                <w:b/>
              </w:rPr>
            </w:pPr>
            <w:r w:rsidRPr="00235EB7">
              <w:rPr>
                <w:b/>
              </w:rPr>
              <w:t>Data Session</w:t>
            </w:r>
          </w:p>
        </w:tc>
        <w:tc>
          <w:tcPr>
            <w:tcW w:w="1985" w:type="dxa"/>
            <w:shd w:val="clear" w:color="auto" w:fill="B8CCE4" w:themeFill="accent1" w:themeFillTint="66"/>
          </w:tcPr>
          <w:p w:rsidR="009E39B8" w:rsidRPr="00235EB7" w:rsidRDefault="009E39B8" w:rsidP="00235EB7">
            <w:pPr>
              <w:jc w:val="center"/>
              <w:rPr>
                <w:b/>
              </w:rPr>
            </w:pPr>
            <w:r w:rsidRPr="00235EB7">
              <w:rPr>
                <w:b/>
              </w:rPr>
              <w:t>End Time</w:t>
            </w:r>
          </w:p>
        </w:tc>
      </w:tr>
      <w:tr w:rsidR="009E39B8" w:rsidTr="00235EB7">
        <w:tc>
          <w:tcPr>
            <w:tcW w:w="1347" w:type="dxa"/>
          </w:tcPr>
          <w:p w:rsidR="009E39B8" w:rsidRDefault="009E39B8" w:rsidP="00235EB7">
            <w:pPr>
              <w:jc w:val="center"/>
            </w:pPr>
            <w:r>
              <w:t>D1</w:t>
            </w:r>
          </w:p>
        </w:tc>
        <w:tc>
          <w:tcPr>
            <w:tcW w:w="1985" w:type="dxa"/>
          </w:tcPr>
          <w:p w:rsidR="009E39B8" w:rsidRDefault="009E39B8" w:rsidP="00235EB7">
            <w:pPr>
              <w:jc w:val="center"/>
            </w:pPr>
            <w:r>
              <w:t>05/02/2014 8:30 am</w:t>
            </w:r>
          </w:p>
        </w:tc>
      </w:tr>
      <w:tr w:rsidR="009E39B8" w:rsidTr="00235EB7">
        <w:tc>
          <w:tcPr>
            <w:tcW w:w="1347" w:type="dxa"/>
          </w:tcPr>
          <w:p w:rsidR="009E39B8" w:rsidRDefault="009E39B8" w:rsidP="00235EB7">
            <w:pPr>
              <w:jc w:val="center"/>
            </w:pPr>
            <w:r>
              <w:t>D2</w:t>
            </w:r>
          </w:p>
        </w:tc>
        <w:tc>
          <w:tcPr>
            <w:tcW w:w="1985" w:type="dxa"/>
          </w:tcPr>
          <w:p w:rsidR="009E39B8" w:rsidRDefault="009E39B8" w:rsidP="00235EB7">
            <w:pPr>
              <w:jc w:val="center"/>
            </w:pPr>
            <w:r>
              <w:t>05/03/2014 6:00 am</w:t>
            </w:r>
          </w:p>
        </w:tc>
      </w:tr>
      <w:tr w:rsidR="009E39B8" w:rsidTr="00235EB7">
        <w:tc>
          <w:tcPr>
            <w:tcW w:w="1347" w:type="dxa"/>
          </w:tcPr>
          <w:p w:rsidR="009E39B8" w:rsidRDefault="009E39B8" w:rsidP="00235EB7">
            <w:pPr>
              <w:jc w:val="center"/>
            </w:pPr>
            <w:r>
              <w:t>D3</w:t>
            </w:r>
          </w:p>
        </w:tc>
        <w:tc>
          <w:tcPr>
            <w:tcW w:w="1985" w:type="dxa"/>
          </w:tcPr>
          <w:p w:rsidR="009E39B8" w:rsidRDefault="009E39B8" w:rsidP="00235EB7">
            <w:pPr>
              <w:jc w:val="center"/>
            </w:pPr>
            <w:r>
              <w:t>05/03/2014 7:05 am</w:t>
            </w:r>
          </w:p>
        </w:tc>
      </w:tr>
      <w:tr w:rsidR="009E39B8" w:rsidTr="00235EB7">
        <w:tc>
          <w:tcPr>
            <w:tcW w:w="1347" w:type="dxa"/>
          </w:tcPr>
          <w:p w:rsidR="009E39B8" w:rsidRDefault="009E39B8" w:rsidP="00235EB7">
            <w:pPr>
              <w:jc w:val="center"/>
            </w:pPr>
            <w:r>
              <w:t>D4</w:t>
            </w:r>
          </w:p>
        </w:tc>
        <w:tc>
          <w:tcPr>
            <w:tcW w:w="1985" w:type="dxa"/>
          </w:tcPr>
          <w:p w:rsidR="009E39B8" w:rsidRDefault="009E39B8" w:rsidP="00235EB7">
            <w:pPr>
              <w:jc w:val="center"/>
            </w:pPr>
            <w:r>
              <w:t>05/03/2014 7:30 am</w:t>
            </w:r>
          </w:p>
        </w:tc>
      </w:tr>
      <w:tr w:rsidR="009E39B8" w:rsidTr="00235EB7">
        <w:tc>
          <w:tcPr>
            <w:tcW w:w="1347" w:type="dxa"/>
          </w:tcPr>
          <w:p w:rsidR="009E39B8" w:rsidRDefault="009E39B8" w:rsidP="00235EB7">
            <w:pPr>
              <w:jc w:val="center"/>
            </w:pPr>
            <w:r>
              <w:t>D5</w:t>
            </w:r>
          </w:p>
        </w:tc>
        <w:tc>
          <w:tcPr>
            <w:tcW w:w="1985" w:type="dxa"/>
          </w:tcPr>
          <w:p w:rsidR="009E39B8" w:rsidRDefault="009E39B8" w:rsidP="00235EB7">
            <w:pPr>
              <w:jc w:val="center"/>
            </w:pPr>
            <w:r>
              <w:t>05/03/2014 8:05 am</w:t>
            </w:r>
          </w:p>
        </w:tc>
      </w:tr>
      <w:tr w:rsidR="009E39B8" w:rsidTr="00235EB7">
        <w:tc>
          <w:tcPr>
            <w:tcW w:w="1347" w:type="dxa"/>
          </w:tcPr>
          <w:p w:rsidR="009E39B8" w:rsidRDefault="009E39B8" w:rsidP="00235EB7">
            <w:pPr>
              <w:jc w:val="center"/>
            </w:pPr>
            <w:r>
              <w:t>D6</w:t>
            </w:r>
          </w:p>
        </w:tc>
        <w:tc>
          <w:tcPr>
            <w:tcW w:w="1985" w:type="dxa"/>
          </w:tcPr>
          <w:p w:rsidR="009E39B8" w:rsidRDefault="009E39B8" w:rsidP="00235EB7">
            <w:pPr>
              <w:jc w:val="center"/>
            </w:pPr>
            <w:r>
              <w:t>05/03/2014 8:10 am</w:t>
            </w:r>
          </w:p>
        </w:tc>
      </w:tr>
      <w:tr w:rsidR="009E39B8" w:rsidTr="00235EB7">
        <w:tc>
          <w:tcPr>
            <w:tcW w:w="1347" w:type="dxa"/>
          </w:tcPr>
          <w:p w:rsidR="009E39B8" w:rsidRDefault="009E39B8" w:rsidP="00235EB7">
            <w:pPr>
              <w:jc w:val="center"/>
            </w:pPr>
            <w:r>
              <w:t>D7</w:t>
            </w:r>
          </w:p>
        </w:tc>
        <w:tc>
          <w:tcPr>
            <w:tcW w:w="1985" w:type="dxa"/>
          </w:tcPr>
          <w:p w:rsidR="009E39B8" w:rsidRDefault="009E39B8" w:rsidP="00235EB7">
            <w:pPr>
              <w:jc w:val="center"/>
            </w:pPr>
            <w:r>
              <w:t>05/03/2014 8:14 am</w:t>
            </w:r>
          </w:p>
        </w:tc>
      </w:tr>
    </w:tbl>
    <w:p w:rsidR="009E39B8" w:rsidRDefault="009E39B8" w:rsidP="009E39B8"/>
    <w:tbl>
      <w:tblPr>
        <w:tblStyle w:val="TableGrid"/>
        <w:tblW w:w="0" w:type="auto"/>
        <w:tblLook w:val="04A0" w:firstRow="1" w:lastRow="0" w:firstColumn="1" w:lastColumn="0" w:noHBand="0" w:noVBand="1"/>
      </w:tblPr>
      <w:tblGrid>
        <w:gridCol w:w="1985"/>
        <w:gridCol w:w="1312"/>
        <w:gridCol w:w="1618"/>
        <w:gridCol w:w="1596"/>
        <w:gridCol w:w="2458"/>
      </w:tblGrid>
      <w:tr w:rsidR="00847472" w:rsidTr="00235EB7">
        <w:tc>
          <w:tcPr>
            <w:tcW w:w="1985" w:type="dxa"/>
            <w:shd w:val="clear" w:color="auto" w:fill="B8CCE4" w:themeFill="accent1" w:themeFillTint="66"/>
          </w:tcPr>
          <w:p w:rsidR="00847472" w:rsidRPr="00235EB7" w:rsidRDefault="00847472" w:rsidP="00235EB7">
            <w:pPr>
              <w:jc w:val="center"/>
              <w:rPr>
                <w:b/>
              </w:rPr>
            </w:pPr>
            <w:r w:rsidRPr="00235EB7">
              <w:rPr>
                <w:b/>
              </w:rPr>
              <w:t>Current Time</w:t>
            </w:r>
          </w:p>
        </w:tc>
        <w:tc>
          <w:tcPr>
            <w:tcW w:w="1312" w:type="dxa"/>
            <w:shd w:val="clear" w:color="auto" w:fill="B8CCE4" w:themeFill="accent1" w:themeFillTint="66"/>
          </w:tcPr>
          <w:p w:rsidR="00847472" w:rsidRPr="00235EB7" w:rsidRDefault="00847472" w:rsidP="00235EB7">
            <w:pPr>
              <w:jc w:val="center"/>
              <w:rPr>
                <w:b/>
              </w:rPr>
            </w:pPr>
            <w:r w:rsidRPr="00235EB7">
              <w:rPr>
                <w:b/>
              </w:rPr>
              <w:t>Last Session</w:t>
            </w:r>
          </w:p>
        </w:tc>
        <w:tc>
          <w:tcPr>
            <w:tcW w:w="1618" w:type="dxa"/>
            <w:shd w:val="clear" w:color="auto" w:fill="B8CCE4" w:themeFill="accent1" w:themeFillTint="66"/>
          </w:tcPr>
          <w:p w:rsidR="00847472" w:rsidRPr="00235EB7" w:rsidRDefault="00847472" w:rsidP="00F965C2">
            <w:pPr>
              <w:jc w:val="center"/>
              <w:rPr>
                <w:b/>
              </w:rPr>
            </w:pPr>
            <w:r w:rsidRPr="00235EB7">
              <w:rPr>
                <w:b/>
              </w:rPr>
              <w:t xml:space="preserve">Last </w:t>
            </w:r>
            <w:r w:rsidR="00F965C2">
              <w:rPr>
                <w:b/>
              </w:rPr>
              <w:t>30</w:t>
            </w:r>
            <w:r w:rsidRPr="00235EB7">
              <w:rPr>
                <w:b/>
              </w:rPr>
              <w:t xml:space="preserve"> minutes</w:t>
            </w:r>
          </w:p>
        </w:tc>
        <w:tc>
          <w:tcPr>
            <w:tcW w:w="1596" w:type="dxa"/>
            <w:shd w:val="clear" w:color="auto" w:fill="B8CCE4" w:themeFill="accent1" w:themeFillTint="66"/>
          </w:tcPr>
          <w:p w:rsidR="00847472" w:rsidRPr="00235EB7" w:rsidRDefault="00847472" w:rsidP="00235EB7">
            <w:pPr>
              <w:jc w:val="center"/>
              <w:rPr>
                <w:b/>
              </w:rPr>
            </w:pPr>
            <w:r w:rsidRPr="00235EB7">
              <w:rPr>
                <w:b/>
              </w:rPr>
              <w:t>Last Hour</w:t>
            </w:r>
          </w:p>
        </w:tc>
        <w:tc>
          <w:tcPr>
            <w:tcW w:w="2458" w:type="dxa"/>
            <w:shd w:val="clear" w:color="auto" w:fill="B8CCE4" w:themeFill="accent1" w:themeFillTint="66"/>
          </w:tcPr>
          <w:p w:rsidR="00847472" w:rsidRPr="00235EB7" w:rsidRDefault="00847472" w:rsidP="00235EB7">
            <w:pPr>
              <w:jc w:val="center"/>
              <w:rPr>
                <w:b/>
              </w:rPr>
            </w:pPr>
            <w:r w:rsidRPr="00235EB7">
              <w:rPr>
                <w:b/>
              </w:rPr>
              <w:t>Last 24 Hours</w:t>
            </w:r>
          </w:p>
        </w:tc>
      </w:tr>
      <w:tr w:rsidR="00847472" w:rsidTr="00235EB7">
        <w:tc>
          <w:tcPr>
            <w:tcW w:w="1985" w:type="dxa"/>
          </w:tcPr>
          <w:p w:rsidR="00847472" w:rsidRDefault="00847472" w:rsidP="00235EB7">
            <w:pPr>
              <w:jc w:val="center"/>
            </w:pPr>
            <w:r>
              <w:t>05/03/2014 8:15 am</w:t>
            </w:r>
          </w:p>
        </w:tc>
        <w:tc>
          <w:tcPr>
            <w:tcW w:w="1312" w:type="dxa"/>
          </w:tcPr>
          <w:p w:rsidR="00847472" w:rsidRDefault="00387951" w:rsidP="00235EB7">
            <w:pPr>
              <w:jc w:val="center"/>
            </w:pPr>
            <w:r>
              <w:t>D7</w:t>
            </w:r>
          </w:p>
        </w:tc>
        <w:tc>
          <w:tcPr>
            <w:tcW w:w="1618" w:type="dxa"/>
          </w:tcPr>
          <w:p w:rsidR="00847472" w:rsidRDefault="00387951" w:rsidP="00235EB7">
            <w:pPr>
              <w:jc w:val="center"/>
            </w:pPr>
            <w:r>
              <w:t>D7, D6, D5</w:t>
            </w:r>
          </w:p>
        </w:tc>
        <w:tc>
          <w:tcPr>
            <w:tcW w:w="1596" w:type="dxa"/>
          </w:tcPr>
          <w:p w:rsidR="00847472" w:rsidRDefault="00387951" w:rsidP="00235EB7">
            <w:pPr>
              <w:jc w:val="center"/>
            </w:pPr>
            <w:r>
              <w:t>D7, D6, D5, D4</w:t>
            </w:r>
          </w:p>
        </w:tc>
        <w:tc>
          <w:tcPr>
            <w:tcW w:w="2458" w:type="dxa"/>
          </w:tcPr>
          <w:p w:rsidR="00847472" w:rsidRDefault="00387951" w:rsidP="00235EB7">
            <w:pPr>
              <w:jc w:val="center"/>
            </w:pPr>
            <w:r>
              <w:t>D7, D6, D5, D4, D3, D2, D1</w:t>
            </w:r>
          </w:p>
        </w:tc>
      </w:tr>
      <w:tr w:rsidR="00847472" w:rsidTr="00235EB7">
        <w:tc>
          <w:tcPr>
            <w:tcW w:w="1985" w:type="dxa"/>
          </w:tcPr>
          <w:p w:rsidR="00847472" w:rsidRDefault="00D42D14" w:rsidP="00235EB7">
            <w:pPr>
              <w:jc w:val="center"/>
            </w:pPr>
            <w:r>
              <w:t>05/03/2014 9:00 am</w:t>
            </w:r>
          </w:p>
        </w:tc>
        <w:tc>
          <w:tcPr>
            <w:tcW w:w="1312" w:type="dxa"/>
          </w:tcPr>
          <w:p w:rsidR="00847472" w:rsidRDefault="00D42D14" w:rsidP="00235EB7">
            <w:pPr>
              <w:jc w:val="center"/>
            </w:pPr>
            <w:r>
              <w:t>D7</w:t>
            </w:r>
          </w:p>
        </w:tc>
        <w:tc>
          <w:tcPr>
            <w:tcW w:w="1618" w:type="dxa"/>
          </w:tcPr>
          <w:p w:rsidR="00847472" w:rsidRDefault="00847472" w:rsidP="00235EB7">
            <w:pPr>
              <w:jc w:val="center"/>
            </w:pPr>
          </w:p>
        </w:tc>
        <w:tc>
          <w:tcPr>
            <w:tcW w:w="1596" w:type="dxa"/>
          </w:tcPr>
          <w:p w:rsidR="00847472" w:rsidRDefault="00D42D14" w:rsidP="00235EB7">
            <w:pPr>
              <w:jc w:val="center"/>
            </w:pPr>
            <w:r>
              <w:t>D7, D6, D5</w:t>
            </w:r>
          </w:p>
        </w:tc>
        <w:tc>
          <w:tcPr>
            <w:tcW w:w="2458" w:type="dxa"/>
          </w:tcPr>
          <w:p w:rsidR="00847472" w:rsidRDefault="00D42D14" w:rsidP="00235EB7">
            <w:pPr>
              <w:jc w:val="center"/>
            </w:pPr>
            <w:r>
              <w:t>D7, D6, D5, D4, D3, D2</w:t>
            </w:r>
          </w:p>
        </w:tc>
      </w:tr>
    </w:tbl>
    <w:p w:rsidR="00DE1BB2" w:rsidRDefault="00DE1BB2" w:rsidP="00DE1BB2">
      <w:pPr>
        <w:pStyle w:val="Heading4"/>
      </w:pPr>
      <w:r>
        <w:t xml:space="preserve">Provision </w:t>
      </w:r>
      <w:proofErr w:type="spellStart"/>
      <w:r>
        <w:t>QoE</w:t>
      </w:r>
      <w:proofErr w:type="spellEnd"/>
      <w:r>
        <w:t xml:space="preserve"> KPI Threshold Values</w:t>
      </w:r>
    </w:p>
    <w:p w:rsidR="00DE1BB2" w:rsidRPr="00F965C2" w:rsidRDefault="00C10FFC" w:rsidP="00DE1BB2">
      <w:r>
        <w:t>RTI</w:t>
      </w:r>
      <w:r w:rsidR="00DE1BB2" w:rsidRPr="001A17D8">
        <w:t xml:space="preserve"> shall provide the user with the ability to provision a threshold value which is configurable for each </w:t>
      </w:r>
      <w:proofErr w:type="spellStart"/>
      <w:r w:rsidR="00DE1BB2" w:rsidRPr="001A17D8">
        <w:t>QoE</w:t>
      </w:r>
      <w:proofErr w:type="spellEnd"/>
      <w:r w:rsidR="00DE1BB2" w:rsidRPr="001A17D8">
        <w:t xml:space="preserve"> KPI.  This threshold value will be used to report the experience of the subscriber</w:t>
      </w:r>
      <w:r w:rsidR="00DE1BB2" w:rsidRPr="00B50B56">
        <w:t>.</w:t>
      </w:r>
      <w:r w:rsidR="001A6CD9" w:rsidRPr="00B50B56">
        <w:t xml:space="preserve"> RTI will update template to accept the threshold value for each </w:t>
      </w:r>
      <w:proofErr w:type="spellStart"/>
      <w:r w:rsidR="001A6CD9" w:rsidRPr="00B50B56">
        <w:t>QoE</w:t>
      </w:r>
      <w:proofErr w:type="spellEnd"/>
      <w:r w:rsidR="001A6CD9" w:rsidRPr="00B50B56">
        <w:t xml:space="preserve"> </w:t>
      </w:r>
      <w:r w:rsidR="001A6CD9" w:rsidRPr="00F965C2">
        <w:t>KPI.</w:t>
      </w:r>
      <w:r w:rsidR="00281C09" w:rsidRPr="00F965C2">
        <w:t xml:space="preserve">  The thresholds will be set up per time interval per network type.</w:t>
      </w:r>
      <w:r w:rsidR="00451273" w:rsidRPr="00F965C2">
        <w:t xml:space="preserve"> The following are the KPIs:</w:t>
      </w:r>
    </w:p>
    <w:p w:rsidR="00451273" w:rsidRPr="00F965C2" w:rsidRDefault="00451273" w:rsidP="00DE1BB2"/>
    <w:p w:rsidR="00451273" w:rsidRDefault="00451273" w:rsidP="00935802">
      <w:pPr>
        <w:pStyle w:val="ListParagraph"/>
        <w:numPr>
          <w:ilvl w:val="0"/>
          <w:numId w:val="46"/>
        </w:numPr>
      </w:pPr>
      <w:r w:rsidRPr="00F965C2">
        <w:t>Data Session</w:t>
      </w:r>
      <w:r w:rsidR="000B2772" w:rsidRPr="00F965C2">
        <w:t xml:space="preserve"> - % of failed data sessions compared to the threshold </w:t>
      </w:r>
      <w:r w:rsidR="005F1620">
        <w:t>–</w:t>
      </w:r>
      <w:r w:rsidR="000B2772" w:rsidRPr="00F965C2">
        <w:t xml:space="preserve"> </w:t>
      </w:r>
      <w:proofErr w:type="spellStart"/>
      <w:r w:rsidR="000B2772" w:rsidRPr="00F965C2">
        <w:t>GPTc</w:t>
      </w:r>
      <w:proofErr w:type="spellEnd"/>
    </w:p>
    <w:p w:rsidR="005F1620" w:rsidRPr="00677A20" w:rsidRDefault="005F1620" w:rsidP="00935802">
      <w:pPr>
        <w:pStyle w:val="ListParagraph"/>
        <w:numPr>
          <w:ilvl w:val="0"/>
          <w:numId w:val="46"/>
        </w:numPr>
      </w:pPr>
      <w:r>
        <w:t xml:space="preserve">Data Session Activation time – Time between the sending the </w:t>
      </w:r>
      <w:r w:rsidR="00C21077" w:rsidRPr="0085545C">
        <w:t xml:space="preserve">Create </w:t>
      </w:r>
      <w:r w:rsidRPr="0085545C">
        <w:t>PDP Context</w:t>
      </w:r>
      <w:r w:rsidR="00321B73" w:rsidRPr="0085545C">
        <w:t>/Create Session Context</w:t>
      </w:r>
      <w:r>
        <w:t xml:space="preserve"> request and receiving the notification of </w:t>
      </w:r>
      <w:r w:rsidR="00C21077">
        <w:t>successful</w:t>
      </w:r>
      <w:r>
        <w:t xml:space="preserve"> completion of that activation</w:t>
      </w:r>
      <w:r w:rsidR="00524745">
        <w:t xml:space="preserve"> </w:t>
      </w:r>
      <w:r w:rsidR="00524745" w:rsidRPr="00677A20">
        <w:t xml:space="preserve">– </w:t>
      </w:r>
      <w:proofErr w:type="spellStart"/>
      <w:r w:rsidR="00524745" w:rsidRPr="00677A20">
        <w:t>GTPc</w:t>
      </w:r>
      <w:proofErr w:type="spellEnd"/>
      <w:r w:rsidRPr="00677A20">
        <w:t xml:space="preserve"> </w:t>
      </w:r>
    </w:p>
    <w:p w:rsidR="00451273" w:rsidRPr="00F965C2" w:rsidRDefault="00451273" w:rsidP="00935802">
      <w:pPr>
        <w:pStyle w:val="ListParagraph"/>
        <w:numPr>
          <w:ilvl w:val="0"/>
          <w:numId w:val="46"/>
        </w:numPr>
      </w:pPr>
      <w:r w:rsidRPr="00F965C2">
        <w:t>Average Bandwidth</w:t>
      </w:r>
      <w:r w:rsidR="000B2772" w:rsidRPr="00F965C2">
        <w:t xml:space="preserve"> - DPM</w:t>
      </w:r>
    </w:p>
    <w:p w:rsidR="00451273" w:rsidRPr="00F965C2" w:rsidRDefault="00451273" w:rsidP="00935802">
      <w:pPr>
        <w:pStyle w:val="ListParagraph"/>
        <w:numPr>
          <w:ilvl w:val="0"/>
          <w:numId w:val="46"/>
        </w:numPr>
      </w:pPr>
      <w:r w:rsidRPr="00F965C2">
        <w:t>Average Uplink Bandwidth</w:t>
      </w:r>
      <w:r w:rsidR="000B2772" w:rsidRPr="00F965C2">
        <w:t xml:space="preserve"> - DPM</w:t>
      </w:r>
    </w:p>
    <w:p w:rsidR="00451273" w:rsidRPr="00F965C2" w:rsidRDefault="00451273" w:rsidP="00935802">
      <w:pPr>
        <w:pStyle w:val="ListParagraph"/>
        <w:numPr>
          <w:ilvl w:val="0"/>
          <w:numId w:val="46"/>
        </w:numPr>
      </w:pPr>
      <w:r w:rsidRPr="00F965C2">
        <w:t>Average Downlink Bandwidth</w:t>
      </w:r>
      <w:r w:rsidR="000B2772" w:rsidRPr="00F965C2">
        <w:t xml:space="preserve"> - DPM</w:t>
      </w:r>
    </w:p>
    <w:p w:rsidR="00FC4BCD" w:rsidRDefault="00FC4BCD" w:rsidP="00FC4BCD">
      <w:pPr>
        <w:pStyle w:val="Heading4"/>
      </w:pPr>
      <w:r>
        <w:t xml:space="preserve">Determine Status for Data </w:t>
      </w:r>
      <w:proofErr w:type="spellStart"/>
      <w:r>
        <w:t>QoE</w:t>
      </w:r>
      <w:proofErr w:type="spellEnd"/>
    </w:p>
    <w:p w:rsidR="00FC4BCD" w:rsidRDefault="00FC4BCD" w:rsidP="00FC4BCD">
      <w:r>
        <w:t xml:space="preserve">RTI shall have the ability to determine the status for the data </w:t>
      </w:r>
      <w:proofErr w:type="spellStart"/>
      <w:r>
        <w:t>QoE</w:t>
      </w:r>
      <w:proofErr w:type="spellEnd"/>
      <w:r>
        <w:t xml:space="preserve"> by using the following guidelines:</w:t>
      </w:r>
    </w:p>
    <w:p w:rsidR="00FC4BCD" w:rsidRDefault="00FC4BCD" w:rsidP="00FC4BCD"/>
    <w:p w:rsidR="00FC4BCD" w:rsidRDefault="00FC4BCD" w:rsidP="00935802">
      <w:pPr>
        <w:pStyle w:val="ListParagraph"/>
        <w:numPr>
          <w:ilvl w:val="0"/>
          <w:numId w:val="38"/>
        </w:numPr>
      </w:pPr>
      <w:r w:rsidRPr="00535000">
        <w:rPr>
          <w:b/>
          <w:color w:val="FF0000"/>
        </w:rPr>
        <w:t>Red</w:t>
      </w:r>
      <w:r>
        <w:t>:</w:t>
      </w:r>
    </w:p>
    <w:p w:rsidR="00FC4BCD" w:rsidRPr="00B50B56" w:rsidRDefault="00FC4BCD" w:rsidP="00935802">
      <w:pPr>
        <w:pStyle w:val="ListParagraph"/>
        <w:numPr>
          <w:ilvl w:val="1"/>
          <w:numId w:val="38"/>
        </w:numPr>
      </w:pPr>
      <w:r>
        <w:t xml:space="preserve">If the average bandwidth in </w:t>
      </w:r>
      <w:r w:rsidRPr="00F965C2">
        <w:t xml:space="preserve">the </w:t>
      </w:r>
      <w:r w:rsidR="00F965C2">
        <w:t>&lt;</w:t>
      </w:r>
      <w:r w:rsidR="0084414B" w:rsidRPr="00F965C2">
        <w:t>i</w:t>
      </w:r>
      <w:r w:rsidR="00F965C2">
        <w:t>n</w:t>
      </w:r>
      <w:r w:rsidR="0084414B" w:rsidRPr="00F965C2">
        <w:t>terval</w:t>
      </w:r>
      <w:r w:rsidR="00F965C2">
        <w:t>&gt;</w:t>
      </w:r>
      <w:r>
        <w:t xml:space="preserve"> is less </w:t>
      </w:r>
      <w:r w:rsidRPr="00B50B56">
        <w:t>than or equal to the threshold value</w:t>
      </w:r>
    </w:p>
    <w:p w:rsidR="00FC4BCD" w:rsidRPr="00B50B56" w:rsidRDefault="00FC4BCD" w:rsidP="00935802">
      <w:pPr>
        <w:pStyle w:val="ListParagraph"/>
        <w:numPr>
          <w:ilvl w:val="1"/>
          <w:numId w:val="38"/>
        </w:numPr>
      </w:pPr>
      <w:r w:rsidRPr="00B50B56">
        <w:t>If the average session connect time in the last 15 minutes is greater than or equal to the threshold value</w:t>
      </w:r>
    </w:p>
    <w:p w:rsidR="00FC4BCD" w:rsidRPr="00B50B56" w:rsidRDefault="00FC4BCD" w:rsidP="00935802">
      <w:pPr>
        <w:pStyle w:val="ListParagraph"/>
        <w:numPr>
          <w:ilvl w:val="0"/>
          <w:numId w:val="38"/>
        </w:numPr>
      </w:pPr>
      <w:r w:rsidRPr="00B50B56">
        <w:rPr>
          <w:b/>
          <w:color w:val="00B050"/>
        </w:rPr>
        <w:t>Green</w:t>
      </w:r>
      <w:r>
        <w:t xml:space="preserve"> - </w:t>
      </w:r>
      <w:r w:rsidRPr="00B50B56">
        <w:t xml:space="preserve">If the average bandwidth in the </w:t>
      </w:r>
      <w:r w:rsidR="00F965C2">
        <w:t>&lt;</w:t>
      </w:r>
      <w:r w:rsidR="00F965C2" w:rsidRPr="00F965C2">
        <w:t>i</w:t>
      </w:r>
      <w:r w:rsidR="00F965C2">
        <w:t>n</w:t>
      </w:r>
      <w:r w:rsidR="00F965C2" w:rsidRPr="00F965C2">
        <w:t>terval</w:t>
      </w:r>
      <w:r w:rsidR="00F965C2">
        <w:t>&gt;</w:t>
      </w:r>
      <w:r w:rsidRPr="00B50B56">
        <w:t xml:space="preserve"> is greater than the threshold value AND if the average session connect time </w:t>
      </w:r>
      <w:r w:rsidR="00200DA0" w:rsidRPr="00B50B56">
        <w:t xml:space="preserve">in the </w:t>
      </w:r>
      <w:r w:rsidR="00200DA0">
        <w:t>&lt;</w:t>
      </w:r>
      <w:r w:rsidR="00200DA0" w:rsidRPr="00F965C2">
        <w:t>i</w:t>
      </w:r>
      <w:r w:rsidR="00200DA0">
        <w:t>n</w:t>
      </w:r>
      <w:r w:rsidR="00200DA0" w:rsidRPr="00F965C2">
        <w:t>terval</w:t>
      </w:r>
      <w:r w:rsidR="00200DA0">
        <w:t xml:space="preserve">&gt; </w:t>
      </w:r>
      <w:r w:rsidRPr="00B50B56">
        <w:t>is less than the threshold value</w:t>
      </w:r>
    </w:p>
    <w:p w:rsidR="000B2772" w:rsidRPr="003071A8" w:rsidRDefault="00FC4BCD" w:rsidP="003071A8">
      <w:pPr>
        <w:pStyle w:val="ListParagraph"/>
        <w:numPr>
          <w:ilvl w:val="0"/>
          <w:numId w:val="38"/>
        </w:numPr>
      </w:pPr>
      <w:r w:rsidRPr="00B50B56">
        <w:rPr>
          <w:b/>
          <w:color w:val="808080" w:themeColor="background1" w:themeShade="80"/>
        </w:rPr>
        <w:t>Grey</w:t>
      </w:r>
      <w:r w:rsidRPr="00B50B56">
        <w:t xml:space="preserve"> – No activity in the last </w:t>
      </w:r>
      <w:r w:rsidR="007336B6" w:rsidRPr="003071A8">
        <w:t xml:space="preserve">30 minutes </w:t>
      </w:r>
    </w:p>
    <w:p w:rsidR="00321B73" w:rsidRDefault="000B2772" w:rsidP="00F965C2">
      <w:pPr>
        <w:pStyle w:val="Heading5"/>
        <w:rPr>
          <w:b w:val="0"/>
        </w:rPr>
      </w:pPr>
      <w:r w:rsidRPr="00F965C2">
        <w:rPr>
          <w:b w:val="0"/>
        </w:rPr>
        <w:lastRenderedPageBreak/>
        <w:t xml:space="preserve">RTI shall have the ability to create a rules matrix where by the user can select any </w:t>
      </w:r>
      <w:r w:rsidRPr="00677A20">
        <w:rPr>
          <w:b w:val="0"/>
        </w:rPr>
        <w:t xml:space="preserve">of the </w:t>
      </w:r>
      <w:r w:rsidR="00524745" w:rsidRPr="00677A20">
        <w:rPr>
          <w:b w:val="0"/>
        </w:rPr>
        <w:t>5</w:t>
      </w:r>
      <w:r w:rsidRPr="00677A20">
        <w:rPr>
          <w:b w:val="0"/>
        </w:rPr>
        <w:t xml:space="preserve"> KPIs in</w:t>
      </w:r>
      <w:r w:rsidRPr="00F965C2">
        <w:rPr>
          <w:b w:val="0"/>
        </w:rPr>
        <w:t xml:space="preserve"> any combination to calculate the overall data quality status based on the 30 minute bucket.</w:t>
      </w:r>
    </w:p>
    <w:p w:rsidR="00321B73" w:rsidRPr="0085545C" w:rsidRDefault="00584ECD" w:rsidP="00321B73">
      <w:pPr>
        <w:pStyle w:val="Heading3"/>
      </w:pPr>
      <w:bookmarkStart w:id="62" w:name="_Toc397082110"/>
      <w:r w:rsidRPr="0085545C">
        <w:t>Updating Templates</w:t>
      </w:r>
      <w:bookmarkEnd w:id="62"/>
    </w:p>
    <w:p w:rsidR="00584ECD" w:rsidRPr="00584ECD" w:rsidRDefault="00584ECD" w:rsidP="00584ECD">
      <w:r w:rsidRPr="0085545C">
        <w:t>RTI shall ensure that no legacy groups will be broken when updating templates.</w:t>
      </w:r>
    </w:p>
    <w:p w:rsidR="00584ECD" w:rsidRDefault="00584ECD" w:rsidP="00584ECD"/>
    <w:p w:rsidR="00584ECD" w:rsidRPr="00584ECD" w:rsidRDefault="00584ECD" w:rsidP="00584ECD"/>
    <w:p w:rsidR="00321B73" w:rsidRDefault="00321B73" w:rsidP="00321B73"/>
    <w:p w:rsidR="00FC4BCD" w:rsidRPr="00F965C2" w:rsidRDefault="00FC4BCD" w:rsidP="00321B73">
      <w:pPr>
        <w:pStyle w:val="Heading3"/>
      </w:pPr>
      <w:r w:rsidRPr="00F965C2">
        <w:br w:type="page"/>
      </w:r>
    </w:p>
    <w:p w:rsidR="009A4A87" w:rsidRPr="00B50B56" w:rsidRDefault="009A4A87" w:rsidP="009A4A87">
      <w:pPr>
        <w:pStyle w:val="Heading2"/>
      </w:pPr>
      <w:bookmarkStart w:id="63" w:name="_Toc397082111"/>
      <w:r w:rsidRPr="00B50B56">
        <w:lastRenderedPageBreak/>
        <w:t>PCS GUI</w:t>
      </w:r>
      <w:bookmarkEnd w:id="63"/>
    </w:p>
    <w:p w:rsidR="005E329B" w:rsidRPr="008F154C" w:rsidRDefault="005E329B" w:rsidP="001F0C4C">
      <w:pPr>
        <w:pStyle w:val="Heading3"/>
      </w:pPr>
      <w:bookmarkStart w:id="64" w:name="_Toc397082112"/>
      <w:r w:rsidRPr="008F154C">
        <w:t>Monitor My Subscriber</w:t>
      </w:r>
      <w:bookmarkEnd w:id="64"/>
      <w:r w:rsidRPr="008F154C">
        <w:t xml:space="preserve"> </w:t>
      </w:r>
    </w:p>
    <w:p w:rsidR="005E329B" w:rsidRPr="005E329B" w:rsidRDefault="005E329B" w:rsidP="005E329B">
      <w:r w:rsidRPr="008F154C">
        <w:t>The requirements in this section pertain to the Monitor My Subscriber page.</w:t>
      </w:r>
    </w:p>
    <w:p w:rsidR="009F25F4" w:rsidRDefault="009F25F4" w:rsidP="005E329B">
      <w:pPr>
        <w:pStyle w:val="Heading4"/>
      </w:pPr>
      <w:r>
        <w:t>Network Level View</w:t>
      </w:r>
    </w:p>
    <w:p w:rsidR="009F25F4" w:rsidRPr="009F25F4" w:rsidRDefault="009F25F4" w:rsidP="009F25F4">
      <w:r>
        <w:t xml:space="preserve">PCS GUI shall have the ability to </w:t>
      </w:r>
      <w:r w:rsidR="007336B6" w:rsidRPr="003071A8">
        <w:t xml:space="preserve">rename </w:t>
      </w:r>
      <w:r w:rsidRPr="003071A8">
        <w:t xml:space="preserve">the current Subscriber Detail view </w:t>
      </w:r>
      <w:r w:rsidR="007336B6" w:rsidRPr="003071A8">
        <w:t xml:space="preserve">to </w:t>
      </w:r>
      <w:r w:rsidRPr="003071A8">
        <w:t>the Network</w:t>
      </w:r>
      <w:r>
        <w:t xml:space="preserve"> Level view.  The Network Level view and all details associated with it should continue to be supported.</w:t>
      </w:r>
    </w:p>
    <w:p w:rsidR="009A4A87" w:rsidRDefault="001F0C4C" w:rsidP="005E329B">
      <w:pPr>
        <w:pStyle w:val="Heading4"/>
      </w:pPr>
      <w:bookmarkStart w:id="65" w:name="ServiceLevelView"/>
      <w:bookmarkEnd w:id="65"/>
      <w:r>
        <w:t>Service Level View</w:t>
      </w:r>
    </w:p>
    <w:p w:rsidR="001141B8" w:rsidRDefault="001F0C4C" w:rsidP="001F0C4C">
      <w:r w:rsidRPr="001A17D8">
        <w:t xml:space="preserve">PCS GUI shall have the ability to display a </w:t>
      </w:r>
      <w:r w:rsidR="009F25F4">
        <w:t xml:space="preserve">new </w:t>
      </w:r>
      <w:r w:rsidRPr="001A17D8">
        <w:t xml:space="preserve">Service Level view </w:t>
      </w:r>
      <w:r w:rsidR="009F25F4">
        <w:t>for the IMSIs in the group or groups to report on</w:t>
      </w:r>
      <w:r w:rsidRPr="001A17D8">
        <w:t xml:space="preserve"> data </w:t>
      </w:r>
      <w:proofErr w:type="spellStart"/>
      <w:r w:rsidR="001A17D8" w:rsidRPr="001A17D8">
        <w:t>Q</w:t>
      </w:r>
      <w:r w:rsidRPr="001A17D8">
        <w:t>oE</w:t>
      </w:r>
      <w:proofErr w:type="spellEnd"/>
      <w:r w:rsidRPr="001A17D8">
        <w:t xml:space="preserve"> metrics.</w:t>
      </w:r>
      <w:r w:rsidR="00A8486F">
        <w:t xml:space="preserve">  </w:t>
      </w:r>
    </w:p>
    <w:p w:rsidR="001141B8" w:rsidRDefault="001141B8" w:rsidP="005E329B">
      <w:pPr>
        <w:pStyle w:val="Heading5"/>
      </w:pPr>
      <w:r>
        <w:t>Service Level View Search Criteria</w:t>
      </w:r>
    </w:p>
    <w:p w:rsidR="001141B8" w:rsidRDefault="001141B8" w:rsidP="001141B8">
      <w:r>
        <w:t>PCS GUI shall provide the user with the ability to search for IMSIs in the service level view by the following criteria:</w:t>
      </w:r>
    </w:p>
    <w:p w:rsidR="001141B8" w:rsidRDefault="001141B8" w:rsidP="001141B8"/>
    <w:p w:rsidR="001141B8" w:rsidRDefault="001141B8" w:rsidP="00935802">
      <w:pPr>
        <w:pStyle w:val="ListParagraph"/>
        <w:numPr>
          <w:ilvl w:val="0"/>
          <w:numId w:val="47"/>
        </w:numPr>
      </w:pPr>
      <w:r>
        <w:t>Group</w:t>
      </w:r>
    </w:p>
    <w:p w:rsidR="001141B8" w:rsidRPr="00677A20" w:rsidRDefault="001141B8" w:rsidP="00935802">
      <w:pPr>
        <w:pStyle w:val="ListParagraph"/>
        <w:numPr>
          <w:ilvl w:val="0"/>
          <w:numId w:val="47"/>
        </w:numPr>
      </w:pPr>
      <w:r>
        <w:t>Location</w:t>
      </w:r>
      <w:r w:rsidR="00524745">
        <w:t xml:space="preserve"> </w:t>
      </w:r>
      <w:r w:rsidR="00524745" w:rsidRPr="00677A20">
        <w:t>– country</w:t>
      </w:r>
    </w:p>
    <w:p w:rsidR="001141B8" w:rsidRPr="00677A20" w:rsidRDefault="001141B8" w:rsidP="005E329B">
      <w:pPr>
        <w:pStyle w:val="Heading6"/>
      </w:pPr>
      <w:r w:rsidRPr="00677A20">
        <w:t>Service Level View Data</w:t>
      </w:r>
    </w:p>
    <w:p w:rsidR="001F0C4C" w:rsidRPr="00677A20" w:rsidRDefault="001141B8" w:rsidP="001141B8">
      <w:r w:rsidRPr="00677A20">
        <w:t>PCS GUI shall have the ability to display the following service level view data in a table that will allow filtering in all columns</w:t>
      </w:r>
      <w:r w:rsidR="003A59E7" w:rsidRPr="00677A20">
        <w:t xml:space="preserve"> based on the search criteria</w:t>
      </w:r>
      <w:r w:rsidRPr="00677A20">
        <w:t xml:space="preserve">.  </w:t>
      </w:r>
      <w:r w:rsidR="00A8486F" w:rsidRPr="00677A20">
        <w:t>The following shall be displayed:</w:t>
      </w:r>
    </w:p>
    <w:p w:rsidR="006166CB" w:rsidRPr="00677A20" w:rsidRDefault="006166CB" w:rsidP="001F0C4C"/>
    <w:p w:rsidR="00A8486F" w:rsidRDefault="00A8486F" w:rsidP="00935802">
      <w:pPr>
        <w:pStyle w:val="ListParagraph"/>
        <w:numPr>
          <w:ilvl w:val="0"/>
          <w:numId w:val="38"/>
        </w:numPr>
      </w:pPr>
      <w:r w:rsidRPr="00677A20">
        <w:t>Group</w:t>
      </w:r>
      <w:r w:rsidR="00E83EAA" w:rsidRPr="00677A20">
        <w:t xml:space="preserve"> </w:t>
      </w:r>
      <w:r w:rsidR="001141B8" w:rsidRPr="00677A20">
        <w:t>–</w:t>
      </w:r>
      <w:r w:rsidR="00E83EAA" w:rsidRPr="00677A20">
        <w:t xml:space="preserve"> Provisioning</w:t>
      </w:r>
    </w:p>
    <w:p w:rsidR="00800793" w:rsidRPr="003071A8" w:rsidRDefault="00800793" w:rsidP="00935802">
      <w:pPr>
        <w:pStyle w:val="ListParagraph"/>
        <w:numPr>
          <w:ilvl w:val="0"/>
          <w:numId w:val="38"/>
        </w:numPr>
      </w:pPr>
      <w:r w:rsidRPr="003071A8">
        <w:t>Location – country</w:t>
      </w:r>
    </w:p>
    <w:p w:rsidR="00A8486F" w:rsidRPr="003071A8" w:rsidRDefault="00A8486F" w:rsidP="00935802">
      <w:pPr>
        <w:pStyle w:val="ListParagraph"/>
        <w:numPr>
          <w:ilvl w:val="0"/>
          <w:numId w:val="38"/>
        </w:numPr>
      </w:pPr>
      <w:r w:rsidRPr="003071A8">
        <w:t>IMSI</w:t>
      </w:r>
      <w:r w:rsidR="0084414B" w:rsidRPr="003071A8">
        <w:t>/MIN</w:t>
      </w:r>
      <w:r w:rsidR="00E83EAA" w:rsidRPr="003071A8">
        <w:t xml:space="preserve"> </w:t>
      </w:r>
      <w:r w:rsidR="001141B8" w:rsidRPr="003071A8">
        <w:t>–</w:t>
      </w:r>
      <w:r w:rsidR="00E83EAA" w:rsidRPr="003071A8">
        <w:t xml:space="preserve"> Provisioning</w:t>
      </w:r>
    </w:p>
    <w:p w:rsidR="0084414B" w:rsidRPr="003071A8" w:rsidRDefault="0084414B" w:rsidP="00935802">
      <w:pPr>
        <w:pStyle w:val="ListParagraph"/>
        <w:numPr>
          <w:ilvl w:val="0"/>
          <w:numId w:val="38"/>
        </w:numPr>
      </w:pPr>
      <w:r w:rsidRPr="003071A8">
        <w:t>MSISDN/MDN</w:t>
      </w:r>
      <w:r w:rsidR="00E83EAA" w:rsidRPr="003071A8">
        <w:t xml:space="preserve"> </w:t>
      </w:r>
      <w:r w:rsidR="001141B8" w:rsidRPr="003071A8">
        <w:t>–</w:t>
      </w:r>
      <w:r w:rsidR="00E83EAA" w:rsidRPr="003071A8">
        <w:t xml:space="preserve"> Provisioning</w:t>
      </w:r>
    </w:p>
    <w:p w:rsidR="00070F8C" w:rsidRPr="003071A8" w:rsidRDefault="00070F8C" w:rsidP="00935802">
      <w:pPr>
        <w:pStyle w:val="ListParagraph"/>
        <w:numPr>
          <w:ilvl w:val="0"/>
          <w:numId w:val="38"/>
        </w:numPr>
      </w:pPr>
      <w:r w:rsidRPr="003071A8">
        <w:t>Last Session Attempt Successful? –</w:t>
      </w:r>
      <w:r w:rsidR="006704C5" w:rsidRPr="003071A8">
        <w:t xml:space="preserve"> SUCC</w:t>
      </w:r>
      <w:r w:rsidRPr="003071A8">
        <w:t>/</w:t>
      </w:r>
      <w:r w:rsidR="006704C5" w:rsidRPr="003071A8">
        <w:t>ERR</w:t>
      </w:r>
      <w:r w:rsidRPr="003071A8">
        <w:t xml:space="preserve"> - </w:t>
      </w:r>
      <w:proofErr w:type="spellStart"/>
      <w:r w:rsidRPr="003071A8">
        <w:t>GTPc</w:t>
      </w:r>
      <w:proofErr w:type="spellEnd"/>
    </w:p>
    <w:p w:rsidR="00070F8C" w:rsidRPr="003071A8" w:rsidRDefault="00070F8C" w:rsidP="00935802">
      <w:pPr>
        <w:pStyle w:val="ListParagraph"/>
        <w:numPr>
          <w:ilvl w:val="0"/>
          <w:numId w:val="38"/>
        </w:numPr>
      </w:pPr>
      <w:r w:rsidRPr="003071A8">
        <w:t xml:space="preserve">Last Session Attempt Failure Reason – </w:t>
      </w:r>
      <w:proofErr w:type="spellStart"/>
      <w:r w:rsidRPr="003071A8">
        <w:t>GTPc</w:t>
      </w:r>
      <w:proofErr w:type="spellEnd"/>
    </w:p>
    <w:p w:rsidR="00070F8C" w:rsidRPr="003071A8" w:rsidRDefault="00070F8C" w:rsidP="00935802">
      <w:pPr>
        <w:pStyle w:val="ListParagraph"/>
        <w:numPr>
          <w:ilvl w:val="0"/>
          <w:numId w:val="38"/>
        </w:numPr>
      </w:pPr>
      <w:r w:rsidRPr="003071A8">
        <w:t xml:space="preserve">Last Session Attempt Start Time - </w:t>
      </w:r>
      <w:proofErr w:type="spellStart"/>
      <w:r w:rsidRPr="003071A8">
        <w:t>GTPc</w:t>
      </w:r>
      <w:proofErr w:type="spellEnd"/>
    </w:p>
    <w:p w:rsidR="00070F8C" w:rsidRPr="003071A8" w:rsidRDefault="00070F8C" w:rsidP="00070F8C">
      <w:pPr>
        <w:pStyle w:val="ListParagraph"/>
        <w:numPr>
          <w:ilvl w:val="0"/>
          <w:numId w:val="38"/>
        </w:numPr>
      </w:pPr>
      <w:r w:rsidRPr="003071A8">
        <w:t xml:space="preserve">Last Session Attempt Network Type </w:t>
      </w:r>
      <w:r w:rsidR="0032210F" w:rsidRPr="003071A8">
        <w:t>–</w:t>
      </w:r>
      <w:r w:rsidRPr="003071A8">
        <w:t xml:space="preserve"> </w:t>
      </w:r>
      <w:proofErr w:type="spellStart"/>
      <w:r w:rsidRPr="003071A8">
        <w:t>GTPc</w:t>
      </w:r>
      <w:proofErr w:type="spellEnd"/>
    </w:p>
    <w:p w:rsidR="0032210F" w:rsidRPr="003071A8" w:rsidRDefault="0032210F" w:rsidP="0032210F">
      <w:pPr>
        <w:pStyle w:val="ListParagraph"/>
        <w:numPr>
          <w:ilvl w:val="0"/>
          <w:numId w:val="38"/>
        </w:numPr>
      </w:pPr>
      <w:r w:rsidRPr="003071A8">
        <w:t xml:space="preserve">Last Session Attempt </w:t>
      </w:r>
      <w:r w:rsidR="00480107" w:rsidRPr="003071A8">
        <w:t>Activation</w:t>
      </w:r>
      <w:r w:rsidRPr="003071A8">
        <w:t xml:space="preserve"> time </w:t>
      </w:r>
      <w:r w:rsidR="009D440E" w:rsidRPr="003071A8">
        <w:t>–</w:t>
      </w:r>
      <w:r w:rsidRPr="003071A8">
        <w:t xml:space="preserve"> </w:t>
      </w:r>
      <w:proofErr w:type="spellStart"/>
      <w:r w:rsidRPr="003071A8">
        <w:t>GTPc</w:t>
      </w:r>
      <w:proofErr w:type="spellEnd"/>
    </w:p>
    <w:p w:rsidR="009D440E" w:rsidRPr="003071A8" w:rsidRDefault="009D440E" w:rsidP="0032210F">
      <w:pPr>
        <w:pStyle w:val="ListParagraph"/>
        <w:numPr>
          <w:ilvl w:val="0"/>
          <w:numId w:val="38"/>
        </w:numPr>
      </w:pPr>
      <w:r w:rsidRPr="003071A8">
        <w:t>Last Action</w:t>
      </w:r>
      <w:r w:rsidR="00800793" w:rsidRPr="003071A8">
        <w:t xml:space="preserve"> – this is the last action no matter what type of action (i.e. network, service, provisioning, etc.)</w:t>
      </w:r>
    </w:p>
    <w:p w:rsidR="00A8486F" w:rsidRPr="003071A8" w:rsidRDefault="00A8486F" w:rsidP="00935802">
      <w:pPr>
        <w:pStyle w:val="ListParagraph"/>
        <w:numPr>
          <w:ilvl w:val="0"/>
          <w:numId w:val="38"/>
        </w:numPr>
      </w:pPr>
      <w:r w:rsidRPr="003071A8">
        <w:t>Data Quality</w:t>
      </w:r>
      <w:r w:rsidR="0076378B" w:rsidRPr="003071A8">
        <w:t xml:space="preserve"> (based on last 30 minute interval threshold status)</w:t>
      </w:r>
      <w:r w:rsidRPr="003071A8">
        <w:t xml:space="preserve"> – color indicator (red, green</w:t>
      </w:r>
      <w:r w:rsidR="00D42D14" w:rsidRPr="003071A8">
        <w:t>, grey</w:t>
      </w:r>
      <w:r w:rsidRPr="003071A8">
        <w:t>)</w:t>
      </w:r>
      <w:r w:rsidR="00451273" w:rsidRPr="003071A8">
        <w:t xml:space="preserve"> </w:t>
      </w:r>
    </w:p>
    <w:p w:rsidR="009E39B8" w:rsidRPr="003071A8" w:rsidRDefault="009E39B8" w:rsidP="00935802">
      <w:pPr>
        <w:pStyle w:val="ListParagraph"/>
        <w:numPr>
          <w:ilvl w:val="1"/>
          <w:numId w:val="38"/>
        </w:numPr>
      </w:pPr>
      <w:r w:rsidRPr="003071A8">
        <w:rPr>
          <w:b/>
          <w:color w:val="FF0000"/>
        </w:rPr>
        <w:t>Red</w:t>
      </w:r>
      <w:r w:rsidR="00451273" w:rsidRPr="003071A8">
        <w:rPr>
          <w:b/>
          <w:color w:val="FF0000"/>
        </w:rPr>
        <w:t xml:space="preserve"> (example only)</w:t>
      </w:r>
      <w:r w:rsidRPr="003071A8">
        <w:t>:</w:t>
      </w:r>
    </w:p>
    <w:p w:rsidR="009E39B8" w:rsidRPr="003071A8" w:rsidRDefault="009E39B8" w:rsidP="00935802">
      <w:pPr>
        <w:pStyle w:val="ListParagraph"/>
        <w:numPr>
          <w:ilvl w:val="2"/>
          <w:numId w:val="38"/>
        </w:numPr>
      </w:pPr>
      <w:r w:rsidRPr="003071A8">
        <w:t xml:space="preserve">If the average bandwidth in the last </w:t>
      </w:r>
      <w:r w:rsidR="0076378B" w:rsidRPr="003071A8">
        <w:t>30</w:t>
      </w:r>
      <w:r w:rsidRPr="003071A8">
        <w:t xml:space="preserve"> minutes is less than or equal to the threshold value</w:t>
      </w:r>
    </w:p>
    <w:p w:rsidR="009E39B8" w:rsidRPr="001141B8" w:rsidRDefault="009E39B8" w:rsidP="00935802">
      <w:pPr>
        <w:pStyle w:val="ListParagraph"/>
        <w:numPr>
          <w:ilvl w:val="2"/>
          <w:numId w:val="38"/>
        </w:numPr>
      </w:pPr>
      <w:r w:rsidRPr="003071A8">
        <w:t xml:space="preserve">If the average session connect time in the last </w:t>
      </w:r>
      <w:r w:rsidR="0076378B" w:rsidRPr="003071A8">
        <w:t>30</w:t>
      </w:r>
      <w:r w:rsidRPr="003071A8">
        <w:t xml:space="preserve"> minutes is greater than or equal</w:t>
      </w:r>
      <w:r w:rsidRPr="001141B8">
        <w:t xml:space="preserve"> to the threshold value</w:t>
      </w:r>
    </w:p>
    <w:p w:rsidR="009E39B8" w:rsidRPr="001141B8" w:rsidRDefault="009E39B8" w:rsidP="00935802">
      <w:pPr>
        <w:pStyle w:val="ListParagraph"/>
        <w:numPr>
          <w:ilvl w:val="1"/>
          <w:numId w:val="38"/>
        </w:numPr>
      </w:pPr>
      <w:r w:rsidRPr="001141B8">
        <w:rPr>
          <w:b/>
          <w:color w:val="00B050"/>
        </w:rPr>
        <w:t>Green</w:t>
      </w:r>
      <w:r w:rsidR="00451273" w:rsidRPr="001141B8">
        <w:rPr>
          <w:b/>
          <w:color w:val="00B050"/>
        </w:rPr>
        <w:t xml:space="preserve"> (example only)</w:t>
      </w:r>
      <w:r w:rsidRPr="001141B8">
        <w:t xml:space="preserve"> - If the average bandwidth in the last </w:t>
      </w:r>
      <w:r w:rsidR="0076378B" w:rsidRPr="001141B8">
        <w:t>30</w:t>
      </w:r>
      <w:r w:rsidRPr="001141B8">
        <w:t xml:space="preserve"> minutes is greater than the threshold value AND if the average session connect time in the last </w:t>
      </w:r>
      <w:r w:rsidR="0076378B" w:rsidRPr="001141B8">
        <w:t>30</w:t>
      </w:r>
      <w:r w:rsidRPr="001141B8">
        <w:t xml:space="preserve"> minutes is less than the threshold value</w:t>
      </w:r>
    </w:p>
    <w:p w:rsidR="009E39B8" w:rsidRPr="003071A8" w:rsidRDefault="009E39B8" w:rsidP="00935802">
      <w:pPr>
        <w:pStyle w:val="ListParagraph"/>
        <w:numPr>
          <w:ilvl w:val="1"/>
          <w:numId w:val="38"/>
        </w:numPr>
      </w:pPr>
      <w:r w:rsidRPr="001141B8">
        <w:rPr>
          <w:b/>
          <w:color w:val="808080" w:themeColor="background1" w:themeShade="80"/>
        </w:rPr>
        <w:t>Grey</w:t>
      </w:r>
      <w:r w:rsidRPr="001141B8">
        <w:t xml:space="preserve"> – No activity in the </w:t>
      </w:r>
      <w:r w:rsidRPr="003071A8">
        <w:t xml:space="preserve">last </w:t>
      </w:r>
      <w:r w:rsidR="007336B6" w:rsidRPr="003071A8">
        <w:t xml:space="preserve">30 minutes </w:t>
      </w:r>
    </w:p>
    <w:tbl>
      <w:tblPr>
        <w:tblStyle w:val="TableGrid"/>
        <w:tblW w:w="0" w:type="auto"/>
        <w:jc w:val="right"/>
        <w:tblLook w:val="04A0" w:firstRow="1" w:lastRow="0" w:firstColumn="1" w:lastColumn="0" w:noHBand="0" w:noVBand="1"/>
      </w:tblPr>
      <w:tblGrid>
        <w:gridCol w:w="1711"/>
        <w:gridCol w:w="684"/>
      </w:tblGrid>
      <w:tr w:rsidR="003A59E7" w:rsidTr="00780CD0">
        <w:trPr>
          <w:jc w:val="right"/>
        </w:trPr>
        <w:tc>
          <w:tcPr>
            <w:tcW w:w="1711" w:type="dxa"/>
          </w:tcPr>
          <w:p w:rsidR="003A59E7" w:rsidRPr="003A59E7" w:rsidRDefault="003A59E7" w:rsidP="003A59E7">
            <w:pPr>
              <w:jc w:val="center"/>
              <w:rPr>
                <w:b/>
              </w:rPr>
            </w:pPr>
            <w:r w:rsidRPr="003A59E7">
              <w:rPr>
                <w:b/>
              </w:rPr>
              <w:t>Color</w:t>
            </w:r>
          </w:p>
        </w:tc>
        <w:tc>
          <w:tcPr>
            <w:tcW w:w="684" w:type="dxa"/>
          </w:tcPr>
          <w:p w:rsidR="003A59E7" w:rsidRPr="003A59E7" w:rsidRDefault="003A59E7" w:rsidP="00780CD0">
            <w:pPr>
              <w:jc w:val="center"/>
              <w:rPr>
                <w:b/>
              </w:rPr>
            </w:pPr>
            <w:r w:rsidRPr="003A59E7">
              <w:rPr>
                <w:b/>
              </w:rPr>
              <w:t>Icon</w:t>
            </w:r>
          </w:p>
        </w:tc>
      </w:tr>
      <w:tr w:rsidR="00800793" w:rsidTr="00780CD0">
        <w:trPr>
          <w:jc w:val="right"/>
        </w:trPr>
        <w:tc>
          <w:tcPr>
            <w:tcW w:w="1711" w:type="dxa"/>
          </w:tcPr>
          <w:p w:rsidR="00800793" w:rsidRDefault="00800793" w:rsidP="003A59E7">
            <w:r>
              <w:t>Red</w:t>
            </w:r>
          </w:p>
        </w:tc>
        <w:tc>
          <w:tcPr>
            <w:tcW w:w="684" w:type="dxa"/>
          </w:tcPr>
          <w:p w:rsidR="00800793" w:rsidRDefault="00800793" w:rsidP="00533DBC">
            <w:pPr>
              <w:pStyle w:val="AxureTableNormalText"/>
              <w:spacing w:before="0" w:after="0"/>
              <w:jc w:val="center"/>
              <w:rPr>
                <w:sz w:val="20"/>
                <w:szCs w:val="20"/>
              </w:rPr>
            </w:pPr>
            <w:r>
              <w:rPr>
                <w:noProof/>
              </w:rPr>
              <w:drawing>
                <wp:inline distT="0" distB="0" distL="0" distR="0" wp14:anchorId="2E5DC972" wp14:editId="5F05DDFF">
                  <wp:extent cx="164592" cy="15362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164592" cy="153620"/>
                          </a:xfrm>
                          <a:prstGeom prst="rect">
                            <a:avLst/>
                          </a:prstGeom>
                        </pic:spPr>
                      </pic:pic>
                    </a:graphicData>
                  </a:graphic>
                </wp:inline>
              </w:drawing>
            </w:r>
          </w:p>
        </w:tc>
      </w:tr>
      <w:tr w:rsidR="00800793" w:rsidTr="00780CD0">
        <w:trPr>
          <w:jc w:val="right"/>
        </w:trPr>
        <w:tc>
          <w:tcPr>
            <w:tcW w:w="1711" w:type="dxa"/>
          </w:tcPr>
          <w:p w:rsidR="00800793" w:rsidRDefault="00800793" w:rsidP="003A59E7">
            <w:r>
              <w:t>Green</w:t>
            </w:r>
          </w:p>
        </w:tc>
        <w:tc>
          <w:tcPr>
            <w:tcW w:w="684" w:type="dxa"/>
          </w:tcPr>
          <w:p w:rsidR="00800793" w:rsidRDefault="00800793" w:rsidP="00533DBC">
            <w:pPr>
              <w:pStyle w:val="AxureTableNormalText"/>
              <w:spacing w:before="0" w:after="0"/>
              <w:jc w:val="center"/>
              <w:rPr>
                <w:sz w:val="20"/>
                <w:szCs w:val="20"/>
              </w:rPr>
            </w:pPr>
            <w:r>
              <w:rPr>
                <w:noProof/>
              </w:rPr>
              <w:drawing>
                <wp:inline distT="0" distB="0" distL="0" distR="0" wp14:anchorId="7F2279B1" wp14:editId="68A37761">
                  <wp:extent cx="146304" cy="146304"/>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p>
        </w:tc>
      </w:tr>
      <w:tr w:rsidR="003A59E7" w:rsidTr="00780CD0">
        <w:trPr>
          <w:jc w:val="right"/>
        </w:trPr>
        <w:tc>
          <w:tcPr>
            <w:tcW w:w="1711" w:type="dxa"/>
          </w:tcPr>
          <w:p w:rsidR="003A59E7" w:rsidRDefault="003A59E7" w:rsidP="003A59E7">
            <w:r>
              <w:t>Grey (no activity)</w:t>
            </w:r>
          </w:p>
        </w:tc>
        <w:tc>
          <w:tcPr>
            <w:tcW w:w="684" w:type="dxa"/>
          </w:tcPr>
          <w:p w:rsidR="003A59E7" w:rsidRDefault="003A59E7" w:rsidP="00780CD0">
            <w:pPr>
              <w:jc w:val="center"/>
            </w:pPr>
            <w:r>
              <w:rPr>
                <w:noProof/>
              </w:rPr>
              <w:drawing>
                <wp:inline distT="0" distB="0" distL="0" distR="0" wp14:anchorId="6227BCA5" wp14:editId="297D022D">
                  <wp:extent cx="175749" cy="153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flipV="1">
                            <a:off x="0" y="0"/>
                            <a:ext cx="175749" cy="153619"/>
                          </a:xfrm>
                          <a:prstGeom prst="rect">
                            <a:avLst/>
                          </a:prstGeom>
                        </pic:spPr>
                      </pic:pic>
                    </a:graphicData>
                  </a:graphic>
                </wp:inline>
              </w:drawing>
            </w:r>
          </w:p>
        </w:tc>
      </w:tr>
    </w:tbl>
    <w:p w:rsidR="001141B8" w:rsidRDefault="001141B8" w:rsidP="001141B8">
      <w:pPr>
        <w:rPr>
          <w:i/>
        </w:rPr>
      </w:pPr>
      <w:r w:rsidRPr="001141B8">
        <w:rPr>
          <w:i/>
        </w:rPr>
        <w:t xml:space="preserve">NOTE:  Types of records to consider for </w:t>
      </w:r>
      <w:proofErr w:type="spellStart"/>
      <w:r w:rsidRPr="001141B8">
        <w:rPr>
          <w:i/>
        </w:rPr>
        <w:t>GTPc</w:t>
      </w:r>
      <w:proofErr w:type="spellEnd"/>
      <w:r w:rsidRPr="001141B8">
        <w:rPr>
          <w:i/>
        </w:rPr>
        <w:t xml:space="preserve">:  16, 20, 32, </w:t>
      </w:r>
      <w:proofErr w:type="gramStart"/>
      <w:r w:rsidRPr="001141B8">
        <w:rPr>
          <w:i/>
        </w:rPr>
        <w:t>36</w:t>
      </w:r>
      <w:proofErr w:type="gramEnd"/>
    </w:p>
    <w:p w:rsidR="001141B8" w:rsidRDefault="001141B8" w:rsidP="005E329B">
      <w:pPr>
        <w:pStyle w:val="Heading6"/>
      </w:pPr>
      <w:r>
        <w:lastRenderedPageBreak/>
        <w:t>Display Most Recent Session</w:t>
      </w:r>
      <w:r w:rsidR="00070F8C">
        <w:t xml:space="preserve"> Attempt</w:t>
      </w:r>
    </w:p>
    <w:p w:rsidR="001141B8" w:rsidRDefault="001141B8" w:rsidP="001141B8">
      <w:r>
        <w:t>Since multiple open sessions can exist, PCS GUI shall have the ability to display the most recent session</w:t>
      </w:r>
      <w:r w:rsidR="00070F8C">
        <w:t xml:space="preserve"> attempt</w:t>
      </w:r>
      <w:r>
        <w:t xml:space="preserve"> </w:t>
      </w:r>
    </w:p>
    <w:p w:rsidR="001141B8" w:rsidRDefault="001141B8" w:rsidP="005E329B">
      <w:pPr>
        <w:pStyle w:val="Heading6"/>
      </w:pPr>
      <w:r>
        <w:t>Move IMSI to Working Area</w:t>
      </w:r>
    </w:p>
    <w:p w:rsidR="001141B8" w:rsidRDefault="001141B8" w:rsidP="001141B8">
      <w:r>
        <w:t>PCS GUI shall ensure that the Service Level View behaves the same way as the Network Level View which provides the user with the ability to move an IMSI to the working area.</w:t>
      </w:r>
      <w:r w:rsidR="00732E5B">
        <w:t xml:space="preserve">  The following columns should be displayed:</w:t>
      </w:r>
    </w:p>
    <w:p w:rsidR="00732E5B" w:rsidRDefault="00732E5B" w:rsidP="001141B8"/>
    <w:p w:rsidR="00732E5B" w:rsidRDefault="00732E5B" w:rsidP="00935802">
      <w:pPr>
        <w:pStyle w:val="ListParagraph"/>
        <w:numPr>
          <w:ilvl w:val="0"/>
          <w:numId w:val="48"/>
        </w:numPr>
      </w:pPr>
      <w:r>
        <w:t>IMSI</w:t>
      </w:r>
    </w:p>
    <w:p w:rsidR="00732E5B" w:rsidRDefault="00732E5B" w:rsidP="00935802">
      <w:pPr>
        <w:pStyle w:val="ListParagraph"/>
        <w:numPr>
          <w:ilvl w:val="0"/>
          <w:numId w:val="48"/>
        </w:numPr>
      </w:pPr>
      <w:r>
        <w:t>MIN</w:t>
      </w:r>
    </w:p>
    <w:p w:rsidR="00732E5B" w:rsidRDefault="00732E5B" w:rsidP="00935802">
      <w:pPr>
        <w:pStyle w:val="ListParagraph"/>
        <w:numPr>
          <w:ilvl w:val="0"/>
          <w:numId w:val="48"/>
        </w:numPr>
      </w:pPr>
      <w:r>
        <w:t xml:space="preserve">Data </w:t>
      </w:r>
      <w:proofErr w:type="spellStart"/>
      <w:r>
        <w:t>QoE</w:t>
      </w:r>
      <w:proofErr w:type="spellEnd"/>
      <w:r>
        <w:t xml:space="preserve"> Status</w:t>
      </w:r>
    </w:p>
    <w:p w:rsidR="00732E5B" w:rsidRDefault="00732E5B" w:rsidP="00935802">
      <w:pPr>
        <w:pStyle w:val="ListParagraph"/>
        <w:numPr>
          <w:ilvl w:val="0"/>
          <w:numId w:val="48"/>
        </w:numPr>
      </w:pPr>
      <w:r>
        <w:t>Last Action (only related to actions…not traffic)</w:t>
      </w:r>
    </w:p>
    <w:p w:rsidR="00780CD0" w:rsidRPr="00EC36D1" w:rsidRDefault="00780CD0" w:rsidP="005E329B">
      <w:pPr>
        <w:pStyle w:val="Heading6"/>
      </w:pPr>
      <w:r w:rsidRPr="00EC36D1">
        <w:t>Display Summary Statistics</w:t>
      </w:r>
    </w:p>
    <w:p w:rsidR="00780CD0" w:rsidRDefault="00732E5B" w:rsidP="00780CD0">
      <w:r w:rsidRPr="00EC36D1">
        <w:t>PCS GUI shall have the ability to display the following Summary Statistics</w:t>
      </w:r>
      <w:r>
        <w:t xml:space="preserve"> information for the Service Level View:</w:t>
      </w:r>
    </w:p>
    <w:p w:rsidR="00EC36D1" w:rsidRDefault="00EC36D1" w:rsidP="00780CD0"/>
    <w:p w:rsidR="00EC36D1" w:rsidRDefault="00EC36D1" w:rsidP="00935802">
      <w:pPr>
        <w:pStyle w:val="ListParagraph"/>
        <w:numPr>
          <w:ilvl w:val="0"/>
          <w:numId w:val="49"/>
        </w:numPr>
      </w:pPr>
      <w:r>
        <w:t>Number of Subscribers</w:t>
      </w:r>
    </w:p>
    <w:p w:rsidR="00800793" w:rsidRPr="003071A8" w:rsidRDefault="00800793" w:rsidP="00935802">
      <w:pPr>
        <w:pStyle w:val="ListParagraph"/>
        <w:numPr>
          <w:ilvl w:val="0"/>
          <w:numId w:val="49"/>
        </w:numPr>
      </w:pPr>
      <w:r w:rsidRPr="003071A8">
        <w:t>Acceptable Data Quality</w:t>
      </w:r>
    </w:p>
    <w:p w:rsidR="00800793" w:rsidRPr="003071A8" w:rsidRDefault="00800793" w:rsidP="00935802">
      <w:pPr>
        <w:pStyle w:val="ListParagraph"/>
        <w:numPr>
          <w:ilvl w:val="0"/>
          <w:numId w:val="49"/>
        </w:numPr>
      </w:pPr>
      <w:r w:rsidRPr="003071A8">
        <w:t>Unacceptable Data Quality</w:t>
      </w:r>
    </w:p>
    <w:p w:rsidR="00800793" w:rsidRPr="003071A8" w:rsidRDefault="00800793" w:rsidP="00935802">
      <w:pPr>
        <w:pStyle w:val="ListParagraph"/>
        <w:numPr>
          <w:ilvl w:val="0"/>
          <w:numId w:val="49"/>
        </w:numPr>
      </w:pPr>
      <w:r w:rsidRPr="003071A8">
        <w:t>No Data Activity</w:t>
      </w:r>
    </w:p>
    <w:p w:rsidR="00732E5B" w:rsidRPr="003071A8" w:rsidRDefault="00EC36D1" w:rsidP="00935802">
      <w:pPr>
        <w:pStyle w:val="ListParagraph"/>
        <w:numPr>
          <w:ilvl w:val="0"/>
          <w:numId w:val="49"/>
        </w:numPr>
      </w:pPr>
      <w:r w:rsidRPr="003071A8">
        <w:t>Last Status Change</w:t>
      </w:r>
    </w:p>
    <w:p w:rsidR="009F25F4" w:rsidRDefault="009F25F4" w:rsidP="005E329B">
      <w:pPr>
        <w:pStyle w:val="Heading4"/>
      </w:pPr>
      <w:r>
        <w:t xml:space="preserve">Service Level </w:t>
      </w:r>
      <w:r w:rsidR="00A8486F">
        <w:t xml:space="preserve">Summary </w:t>
      </w:r>
      <w:r>
        <w:t>View Information</w:t>
      </w:r>
    </w:p>
    <w:p w:rsidR="009F25F4" w:rsidRDefault="009F25F4" w:rsidP="009F25F4">
      <w:r>
        <w:t xml:space="preserve">PCS GUI shall have the ability to display information </w:t>
      </w:r>
      <w:r w:rsidR="00A8486F">
        <w:t>for a selected IMSI for the following time intervals</w:t>
      </w:r>
      <w:r>
        <w:t>:</w:t>
      </w:r>
    </w:p>
    <w:p w:rsidR="00A8486F" w:rsidRDefault="00A8486F" w:rsidP="009F25F4"/>
    <w:p w:rsidR="00A8486F" w:rsidRDefault="00A8486F" w:rsidP="00935802">
      <w:pPr>
        <w:pStyle w:val="ListParagraph"/>
        <w:numPr>
          <w:ilvl w:val="0"/>
          <w:numId w:val="39"/>
        </w:numPr>
      </w:pPr>
      <w:r>
        <w:t>Last</w:t>
      </w:r>
      <w:r w:rsidR="00A80C18">
        <w:t xml:space="preserve"> Completed</w:t>
      </w:r>
      <w:r>
        <w:t xml:space="preserve"> Session</w:t>
      </w:r>
      <w:r w:rsidR="00EE3B79">
        <w:t xml:space="preserve"> </w:t>
      </w:r>
    </w:p>
    <w:p w:rsidR="00A8486F" w:rsidRPr="00F965C2" w:rsidRDefault="0076378B" w:rsidP="00935802">
      <w:pPr>
        <w:pStyle w:val="ListParagraph"/>
        <w:numPr>
          <w:ilvl w:val="0"/>
          <w:numId w:val="39"/>
        </w:numPr>
      </w:pPr>
      <w:r w:rsidRPr="00F965C2">
        <w:t>30</w:t>
      </w:r>
      <w:r w:rsidR="00A8486F" w:rsidRPr="00F965C2">
        <w:t xml:space="preserve"> minutes</w:t>
      </w:r>
      <w:r w:rsidR="000F0FB1" w:rsidRPr="00F965C2">
        <w:t xml:space="preserve"> – default view</w:t>
      </w:r>
    </w:p>
    <w:p w:rsidR="00A8486F" w:rsidRDefault="00A8486F" w:rsidP="00935802">
      <w:pPr>
        <w:pStyle w:val="ListParagraph"/>
        <w:numPr>
          <w:ilvl w:val="0"/>
          <w:numId w:val="39"/>
        </w:numPr>
      </w:pPr>
      <w:r>
        <w:t>1 hour</w:t>
      </w:r>
    </w:p>
    <w:p w:rsidR="00A8486F" w:rsidRDefault="00A8486F" w:rsidP="00935802">
      <w:pPr>
        <w:pStyle w:val="ListParagraph"/>
        <w:numPr>
          <w:ilvl w:val="0"/>
          <w:numId w:val="39"/>
        </w:numPr>
      </w:pPr>
      <w:r>
        <w:t>24 hours</w:t>
      </w:r>
    </w:p>
    <w:p w:rsidR="00A8486F" w:rsidRDefault="00A8486F" w:rsidP="00935802">
      <w:pPr>
        <w:pStyle w:val="ListParagraph"/>
        <w:numPr>
          <w:ilvl w:val="0"/>
          <w:numId w:val="39"/>
        </w:numPr>
      </w:pPr>
      <w:r>
        <w:t>7 days</w:t>
      </w:r>
    </w:p>
    <w:p w:rsidR="00A8486F" w:rsidRDefault="00A8486F" w:rsidP="005E329B">
      <w:pPr>
        <w:pStyle w:val="Heading5"/>
      </w:pPr>
      <w:r>
        <w:t>Last</w:t>
      </w:r>
      <w:r w:rsidR="00A80C18">
        <w:t xml:space="preserve"> Completed</w:t>
      </w:r>
      <w:r>
        <w:t xml:space="preserve"> Session</w:t>
      </w:r>
    </w:p>
    <w:p w:rsidR="00A8486F" w:rsidRPr="00F965C2" w:rsidRDefault="00A8486F" w:rsidP="00235EB7">
      <w:r>
        <w:t>PCS GUI shall have the ability to display the following information</w:t>
      </w:r>
      <w:r w:rsidR="00EE3B79">
        <w:t>, on one page,</w:t>
      </w:r>
      <w:r>
        <w:t xml:space="preserve"> for the Last</w:t>
      </w:r>
      <w:r w:rsidR="0032210F">
        <w:t xml:space="preserve"> completed</w:t>
      </w:r>
      <w:r>
        <w:t xml:space="preserve"> </w:t>
      </w:r>
      <w:r w:rsidRPr="00321B73">
        <w:t xml:space="preserve">Session </w:t>
      </w:r>
      <w:r w:rsidR="004A463A" w:rsidRPr="00321B73">
        <w:t>(based</w:t>
      </w:r>
      <w:r w:rsidR="004A463A" w:rsidRPr="00F965C2">
        <w:t xml:space="preserve"> on the end time) </w:t>
      </w:r>
      <w:r w:rsidRPr="00F965C2">
        <w:t>view for a selected IMSI:</w:t>
      </w:r>
    </w:p>
    <w:p w:rsidR="00A8486F" w:rsidRPr="00F965C2" w:rsidRDefault="00A8486F" w:rsidP="00235EB7"/>
    <w:p w:rsidR="00A8486F" w:rsidRPr="00F965C2" w:rsidRDefault="00A8486F" w:rsidP="00935802">
      <w:pPr>
        <w:pStyle w:val="ListParagraph"/>
        <w:numPr>
          <w:ilvl w:val="0"/>
          <w:numId w:val="40"/>
        </w:numPr>
      </w:pPr>
      <w:r w:rsidRPr="00F965C2">
        <w:t>IMSI/MIN</w:t>
      </w:r>
    </w:p>
    <w:p w:rsidR="00A8486F" w:rsidRDefault="004F7F2B" w:rsidP="00935802">
      <w:pPr>
        <w:pStyle w:val="ListParagraph"/>
        <w:numPr>
          <w:ilvl w:val="0"/>
          <w:numId w:val="40"/>
        </w:numPr>
      </w:pPr>
      <w:r w:rsidRPr="00E364EB">
        <w:t>MSISDN/</w:t>
      </w:r>
      <w:r w:rsidR="00A8486F" w:rsidRPr="00F965C2">
        <w:t>MDN</w:t>
      </w:r>
    </w:p>
    <w:p w:rsidR="006704C5" w:rsidRPr="001602BB" w:rsidRDefault="006704C5" w:rsidP="006704C5">
      <w:pPr>
        <w:pStyle w:val="ListParagraph"/>
        <w:numPr>
          <w:ilvl w:val="0"/>
          <w:numId w:val="40"/>
        </w:numPr>
      </w:pPr>
      <w:r w:rsidRPr="001602BB">
        <w:t>Last Session Attempt</w:t>
      </w:r>
      <w:r w:rsidR="00480107" w:rsidRPr="001602BB">
        <w:t>ed</w:t>
      </w:r>
      <w:r w:rsidRPr="001602BB">
        <w:t xml:space="preserve"> </w:t>
      </w:r>
    </w:p>
    <w:p w:rsidR="006704C5" w:rsidRPr="001602BB" w:rsidRDefault="006704C5" w:rsidP="004B73DD">
      <w:pPr>
        <w:pStyle w:val="ListParagraph"/>
        <w:numPr>
          <w:ilvl w:val="1"/>
          <w:numId w:val="40"/>
        </w:numPr>
      </w:pPr>
      <w:r w:rsidRPr="001602BB">
        <w:t xml:space="preserve">Successful? </w:t>
      </w:r>
    </w:p>
    <w:p w:rsidR="006704C5" w:rsidRPr="001602BB" w:rsidRDefault="006704C5" w:rsidP="004B73DD">
      <w:pPr>
        <w:pStyle w:val="ListParagraph"/>
        <w:numPr>
          <w:ilvl w:val="1"/>
          <w:numId w:val="40"/>
        </w:numPr>
      </w:pPr>
      <w:r w:rsidRPr="001602BB">
        <w:t xml:space="preserve">Failure Reason </w:t>
      </w:r>
    </w:p>
    <w:p w:rsidR="006704C5" w:rsidRPr="001602BB" w:rsidRDefault="004B73DD" w:rsidP="004B73DD">
      <w:pPr>
        <w:pStyle w:val="ListParagraph"/>
        <w:numPr>
          <w:ilvl w:val="1"/>
          <w:numId w:val="40"/>
        </w:numPr>
      </w:pPr>
      <w:r w:rsidRPr="001602BB">
        <w:t xml:space="preserve">Session </w:t>
      </w:r>
      <w:r w:rsidR="006704C5" w:rsidRPr="001602BB">
        <w:t xml:space="preserve">Start Time </w:t>
      </w:r>
    </w:p>
    <w:p w:rsidR="006704C5" w:rsidRPr="001602BB" w:rsidRDefault="006704C5" w:rsidP="004B73DD">
      <w:pPr>
        <w:pStyle w:val="ListParagraph"/>
        <w:numPr>
          <w:ilvl w:val="1"/>
          <w:numId w:val="40"/>
        </w:numPr>
      </w:pPr>
      <w:r w:rsidRPr="001602BB">
        <w:t>Network Type</w:t>
      </w:r>
      <w:r w:rsidR="004B73DD" w:rsidRPr="001602BB">
        <w:t xml:space="preserve"> – 2G,</w:t>
      </w:r>
      <w:r w:rsidR="001D783C" w:rsidRPr="001602BB">
        <w:t xml:space="preserve"> </w:t>
      </w:r>
      <w:r w:rsidR="004B73DD" w:rsidRPr="001602BB">
        <w:t>3G,</w:t>
      </w:r>
      <w:r w:rsidR="001D783C" w:rsidRPr="001602BB">
        <w:t xml:space="preserve"> </w:t>
      </w:r>
      <w:r w:rsidR="004B73DD" w:rsidRPr="001602BB">
        <w:t>4G</w:t>
      </w:r>
      <w:r w:rsidRPr="001602BB">
        <w:t xml:space="preserve"> </w:t>
      </w:r>
    </w:p>
    <w:p w:rsidR="006704C5" w:rsidRPr="001602BB" w:rsidRDefault="004B73DD" w:rsidP="004B73DD">
      <w:pPr>
        <w:pStyle w:val="ListParagraph"/>
        <w:numPr>
          <w:ilvl w:val="1"/>
          <w:numId w:val="40"/>
        </w:numPr>
      </w:pPr>
      <w:r w:rsidRPr="001602BB">
        <w:t xml:space="preserve">Session </w:t>
      </w:r>
      <w:r w:rsidR="00480107" w:rsidRPr="001602BB">
        <w:t>Activation</w:t>
      </w:r>
      <w:r w:rsidRPr="001602BB">
        <w:t xml:space="preserve"> T</w:t>
      </w:r>
      <w:r w:rsidR="006704C5" w:rsidRPr="001602BB">
        <w:t xml:space="preserve">ime </w:t>
      </w:r>
    </w:p>
    <w:p w:rsidR="004B73DD" w:rsidRDefault="004B73DD" w:rsidP="004B73DD">
      <w:pPr>
        <w:pStyle w:val="ListParagraph"/>
        <w:numPr>
          <w:ilvl w:val="1"/>
          <w:numId w:val="40"/>
        </w:numPr>
      </w:pPr>
      <w:r>
        <w:t>Roaming Country</w:t>
      </w:r>
    </w:p>
    <w:p w:rsidR="004B73DD" w:rsidRDefault="004B73DD" w:rsidP="004B73DD">
      <w:pPr>
        <w:pStyle w:val="ListParagraph"/>
        <w:numPr>
          <w:ilvl w:val="1"/>
          <w:numId w:val="40"/>
        </w:numPr>
      </w:pPr>
      <w:r>
        <w:t xml:space="preserve">Visited Operator </w:t>
      </w:r>
    </w:p>
    <w:p w:rsidR="004B73DD" w:rsidRDefault="004B73DD" w:rsidP="004B73DD">
      <w:pPr>
        <w:pStyle w:val="ListParagraph"/>
        <w:numPr>
          <w:ilvl w:val="1"/>
          <w:numId w:val="40"/>
        </w:numPr>
      </w:pPr>
      <w:r w:rsidRPr="005C51F5">
        <w:rPr>
          <w:rFonts w:asciiTheme="minorHAnsi" w:hAnsiTheme="minorHAnsi"/>
        </w:rPr>
        <w:t xml:space="preserve">APN Node </w:t>
      </w:r>
    </w:p>
    <w:p w:rsidR="004B73DD" w:rsidRPr="00F965C2" w:rsidRDefault="004B73DD" w:rsidP="004B73DD">
      <w:pPr>
        <w:pStyle w:val="ListParagraph"/>
        <w:numPr>
          <w:ilvl w:val="1"/>
          <w:numId w:val="40"/>
        </w:numPr>
      </w:pPr>
      <w:r w:rsidRPr="00F965C2">
        <w:t>SGSN</w:t>
      </w:r>
    </w:p>
    <w:p w:rsidR="00EE3B79" w:rsidRPr="00F965C2" w:rsidRDefault="00EE3B79" w:rsidP="00935802">
      <w:pPr>
        <w:pStyle w:val="ListParagraph"/>
        <w:numPr>
          <w:ilvl w:val="0"/>
          <w:numId w:val="40"/>
        </w:numPr>
      </w:pPr>
      <w:r w:rsidRPr="00F965C2">
        <w:t>Session</w:t>
      </w:r>
      <w:r w:rsidR="000F0FB1" w:rsidRPr="00F965C2">
        <w:t xml:space="preserve"> Status</w:t>
      </w:r>
      <w:r w:rsidR="002C0087" w:rsidRPr="00F965C2">
        <w:t xml:space="preserve"> </w:t>
      </w:r>
    </w:p>
    <w:p w:rsidR="00351671" w:rsidRDefault="00351671" w:rsidP="00351671">
      <w:pPr>
        <w:pStyle w:val="ListParagraph"/>
        <w:numPr>
          <w:ilvl w:val="1"/>
          <w:numId w:val="40"/>
        </w:numPr>
      </w:pPr>
      <w:r>
        <w:t>Last Completed Session Start Time – Date/Time</w:t>
      </w:r>
    </w:p>
    <w:p w:rsidR="00351671" w:rsidRDefault="00351671" w:rsidP="00351671">
      <w:pPr>
        <w:pStyle w:val="ListParagraph"/>
        <w:numPr>
          <w:ilvl w:val="1"/>
          <w:numId w:val="40"/>
        </w:numPr>
      </w:pPr>
      <w:r>
        <w:t>Last Completed Session End Time – Date/Time</w:t>
      </w:r>
    </w:p>
    <w:p w:rsidR="00480107" w:rsidRPr="001602BB" w:rsidRDefault="00480107" w:rsidP="00480107">
      <w:pPr>
        <w:pStyle w:val="ListParagraph"/>
        <w:numPr>
          <w:ilvl w:val="1"/>
          <w:numId w:val="40"/>
        </w:numPr>
      </w:pPr>
      <w:r w:rsidRPr="001602BB">
        <w:t xml:space="preserve">Network Type – 2G,3G,4G </w:t>
      </w:r>
    </w:p>
    <w:p w:rsidR="00480107" w:rsidRDefault="00480107" w:rsidP="00351671">
      <w:pPr>
        <w:pStyle w:val="ListParagraph"/>
        <w:numPr>
          <w:ilvl w:val="1"/>
          <w:numId w:val="40"/>
        </w:numPr>
      </w:pPr>
      <w:r>
        <w:lastRenderedPageBreak/>
        <w:t>APN Node</w:t>
      </w:r>
    </w:p>
    <w:p w:rsidR="00480107" w:rsidRDefault="00480107" w:rsidP="00480107">
      <w:pPr>
        <w:pStyle w:val="ListParagraph"/>
        <w:numPr>
          <w:ilvl w:val="1"/>
          <w:numId w:val="40"/>
        </w:numPr>
      </w:pPr>
      <w:r>
        <w:t>Roaming Country</w:t>
      </w:r>
    </w:p>
    <w:p w:rsidR="00480107" w:rsidRPr="00F965C2" w:rsidRDefault="00480107" w:rsidP="00480107">
      <w:pPr>
        <w:pStyle w:val="ListParagraph"/>
        <w:numPr>
          <w:ilvl w:val="1"/>
          <w:numId w:val="40"/>
        </w:numPr>
      </w:pPr>
      <w:r>
        <w:t xml:space="preserve">Visited Operator </w:t>
      </w:r>
    </w:p>
    <w:p w:rsidR="00C00AA5" w:rsidRPr="001602BB" w:rsidRDefault="00C00AA5" w:rsidP="00935802">
      <w:pPr>
        <w:pStyle w:val="ListParagraph"/>
        <w:numPr>
          <w:ilvl w:val="1"/>
          <w:numId w:val="40"/>
        </w:numPr>
      </w:pPr>
      <w:r w:rsidRPr="00F965C2">
        <w:t>Link to view Detailed Information</w:t>
      </w:r>
      <w:r w:rsidR="0012727E">
        <w:t xml:space="preserve"> </w:t>
      </w:r>
      <w:r w:rsidR="0012727E" w:rsidRPr="001602BB">
        <w:t>(</w:t>
      </w:r>
      <w:hyperlink w:anchor="DataSessionContextReport" w:history="1">
        <w:r w:rsidR="0012727E" w:rsidRPr="001602BB">
          <w:rPr>
            <w:rStyle w:val="Hyperlink"/>
          </w:rPr>
          <w:t>secti</w:t>
        </w:r>
        <w:r w:rsidR="0012727E" w:rsidRPr="001602BB">
          <w:rPr>
            <w:rStyle w:val="Hyperlink"/>
          </w:rPr>
          <w:t>o</w:t>
        </w:r>
        <w:r w:rsidR="0012727E" w:rsidRPr="001602BB">
          <w:rPr>
            <w:rStyle w:val="Hyperlink"/>
          </w:rPr>
          <w:t>n 3.3.2</w:t>
        </w:r>
      </w:hyperlink>
      <w:r w:rsidR="0012727E" w:rsidRPr="001602BB">
        <w:t>)</w:t>
      </w:r>
    </w:p>
    <w:p w:rsidR="00EE3B79" w:rsidRPr="001602BB" w:rsidRDefault="00EE3B79" w:rsidP="00935802">
      <w:pPr>
        <w:pStyle w:val="ListParagraph"/>
        <w:numPr>
          <w:ilvl w:val="0"/>
          <w:numId w:val="40"/>
        </w:numPr>
      </w:pPr>
      <w:r w:rsidRPr="001602BB">
        <w:t>Average Session Bandwidth</w:t>
      </w:r>
    </w:p>
    <w:p w:rsidR="00EE3B79" w:rsidRPr="001602BB" w:rsidRDefault="00EE3B79" w:rsidP="00935802">
      <w:pPr>
        <w:pStyle w:val="ListParagraph"/>
        <w:numPr>
          <w:ilvl w:val="1"/>
          <w:numId w:val="40"/>
        </w:numPr>
      </w:pPr>
      <w:r w:rsidRPr="001602BB">
        <w:t xml:space="preserve">Visual display </w:t>
      </w:r>
      <w:r w:rsidR="00D77530" w:rsidRPr="001602BB">
        <w:t xml:space="preserve">of </w:t>
      </w:r>
      <w:proofErr w:type="spellStart"/>
      <w:r w:rsidR="00D77530" w:rsidRPr="001602BB">
        <w:t>QoE</w:t>
      </w:r>
      <w:proofErr w:type="spellEnd"/>
      <w:r w:rsidR="00D77530" w:rsidRPr="001602BB">
        <w:t xml:space="preserve"> metric (i.e. gauge with thresholds)</w:t>
      </w:r>
    </w:p>
    <w:p w:rsidR="00D77530" w:rsidRPr="001602BB" w:rsidRDefault="00D77530" w:rsidP="00935802">
      <w:pPr>
        <w:pStyle w:val="ListParagraph"/>
        <w:numPr>
          <w:ilvl w:val="1"/>
          <w:numId w:val="40"/>
        </w:numPr>
      </w:pPr>
      <w:r w:rsidRPr="001602BB">
        <w:t>Average Bandwidth</w:t>
      </w:r>
    </w:p>
    <w:p w:rsidR="00D77530" w:rsidRPr="001602BB" w:rsidRDefault="00D77530" w:rsidP="00935802">
      <w:pPr>
        <w:pStyle w:val="ListParagraph"/>
        <w:numPr>
          <w:ilvl w:val="1"/>
          <w:numId w:val="40"/>
        </w:numPr>
      </w:pPr>
      <w:r w:rsidRPr="001602BB">
        <w:t>Maximum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D77530" w:rsidRPr="001602BB" w:rsidRDefault="00D77530" w:rsidP="00935802">
      <w:pPr>
        <w:pStyle w:val="ListParagraph"/>
        <w:numPr>
          <w:ilvl w:val="0"/>
          <w:numId w:val="40"/>
        </w:numPr>
      </w:pPr>
      <w:r w:rsidRPr="001602BB">
        <w:t>Average Uplink Bandwidth</w:t>
      </w:r>
    </w:p>
    <w:p w:rsidR="00D77530" w:rsidRPr="001602BB" w:rsidRDefault="00D77530"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D77530" w:rsidRPr="001602BB" w:rsidRDefault="00D77530" w:rsidP="00935802">
      <w:pPr>
        <w:pStyle w:val="ListParagraph"/>
        <w:numPr>
          <w:ilvl w:val="1"/>
          <w:numId w:val="40"/>
        </w:numPr>
      </w:pPr>
      <w:r w:rsidRPr="001602BB">
        <w:t>Average Uplink Bandwidth</w:t>
      </w:r>
    </w:p>
    <w:p w:rsidR="00D77530" w:rsidRPr="001602BB" w:rsidRDefault="00D77530" w:rsidP="00935802">
      <w:pPr>
        <w:pStyle w:val="ListParagraph"/>
        <w:numPr>
          <w:ilvl w:val="1"/>
          <w:numId w:val="40"/>
        </w:numPr>
      </w:pPr>
      <w:r w:rsidRPr="001602BB">
        <w:t>Maximum Uplink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D77530" w:rsidRPr="001602BB" w:rsidRDefault="00D77530" w:rsidP="00935802">
      <w:pPr>
        <w:pStyle w:val="ListParagraph"/>
        <w:numPr>
          <w:ilvl w:val="0"/>
          <w:numId w:val="40"/>
        </w:numPr>
      </w:pPr>
      <w:r w:rsidRPr="001602BB">
        <w:t>Average Downlink Bandwidth</w:t>
      </w:r>
      <w:r w:rsidR="002C0087" w:rsidRPr="001602BB">
        <w:t xml:space="preserve"> </w:t>
      </w:r>
    </w:p>
    <w:p w:rsidR="00D77530" w:rsidRPr="001602BB" w:rsidRDefault="00D77530"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D77530" w:rsidRPr="001602BB" w:rsidRDefault="00D77530" w:rsidP="00935802">
      <w:pPr>
        <w:pStyle w:val="ListParagraph"/>
        <w:numPr>
          <w:ilvl w:val="1"/>
          <w:numId w:val="40"/>
        </w:numPr>
      </w:pPr>
      <w:r w:rsidRPr="001602BB">
        <w:t>Average Downlink Bandwidth</w:t>
      </w:r>
    </w:p>
    <w:p w:rsidR="00D77530" w:rsidRPr="001602BB" w:rsidRDefault="00D77530" w:rsidP="00935802">
      <w:pPr>
        <w:pStyle w:val="ListParagraph"/>
        <w:numPr>
          <w:ilvl w:val="1"/>
          <w:numId w:val="40"/>
        </w:numPr>
      </w:pPr>
      <w:r w:rsidRPr="001602BB">
        <w:t>Maximum Downlink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2019EE" w:rsidRDefault="002019EE" w:rsidP="002019EE">
      <w:r w:rsidRPr="00757E0E">
        <w:rPr>
          <w:b/>
        </w:rPr>
        <w:t>Example</w:t>
      </w:r>
      <w:r>
        <w:t>:</w:t>
      </w:r>
    </w:p>
    <w:p w:rsidR="002019EE" w:rsidRDefault="00677A20" w:rsidP="002019EE">
      <w:r>
        <w:rPr>
          <w:noProof/>
        </w:rPr>
        <w:drawing>
          <wp:inline distT="0" distB="0" distL="0" distR="0" wp14:anchorId="3BC931F8" wp14:editId="308EC4B9">
            <wp:extent cx="5234975" cy="36230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5557" cy="3651181"/>
                    </a:xfrm>
                    <a:prstGeom prst="rect">
                      <a:avLst/>
                    </a:prstGeom>
                  </pic:spPr>
                </pic:pic>
              </a:graphicData>
            </a:graphic>
          </wp:inline>
        </w:drawing>
      </w:r>
    </w:p>
    <w:p w:rsidR="00D77530" w:rsidRPr="00F965C2" w:rsidRDefault="00F5772C" w:rsidP="005E329B">
      <w:pPr>
        <w:pStyle w:val="Heading5"/>
      </w:pPr>
      <w:r w:rsidRPr="00F965C2">
        <w:lastRenderedPageBreak/>
        <w:t>30</w:t>
      </w:r>
      <w:r w:rsidR="00D77530" w:rsidRPr="00F965C2">
        <w:t xml:space="preserve"> min, 1 </w:t>
      </w:r>
      <w:proofErr w:type="spellStart"/>
      <w:r w:rsidR="00D77530" w:rsidRPr="00F965C2">
        <w:t>hr</w:t>
      </w:r>
      <w:proofErr w:type="spellEnd"/>
      <w:r w:rsidR="00D77530" w:rsidRPr="00F965C2">
        <w:t xml:space="preserve">, 24 </w:t>
      </w:r>
      <w:proofErr w:type="spellStart"/>
      <w:r w:rsidR="00D77530" w:rsidRPr="00F965C2">
        <w:t>hr</w:t>
      </w:r>
      <w:proofErr w:type="spellEnd"/>
      <w:r w:rsidR="00D77530" w:rsidRPr="00F965C2">
        <w:t xml:space="preserve">, 7 days </w:t>
      </w:r>
    </w:p>
    <w:p w:rsidR="00D77530" w:rsidRPr="00F965C2" w:rsidRDefault="00D77530" w:rsidP="00235EB7">
      <w:r w:rsidRPr="00F965C2">
        <w:t>PCS GUI shall have the ability to display the following information, on one page, for a selected IMSI for each of the time intervals (</w:t>
      </w:r>
      <w:r w:rsidR="007336B6" w:rsidRPr="003071A8">
        <w:t>30</w:t>
      </w:r>
      <w:r w:rsidRPr="003071A8">
        <w:t xml:space="preserve"> min</w:t>
      </w:r>
      <w:r w:rsidRPr="00F965C2">
        <w:t xml:space="preserve">, 1 </w:t>
      </w:r>
      <w:proofErr w:type="spellStart"/>
      <w:r w:rsidRPr="00F965C2">
        <w:t>hr</w:t>
      </w:r>
      <w:proofErr w:type="spellEnd"/>
      <w:r w:rsidRPr="00F965C2">
        <w:t xml:space="preserve">, 24 </w:t>
      </w:r>
      <w:proofErr w:type="spellStart"/>
      <w:r w:rsidRPr="00F965C2">
        <w:t>hr</w:t>
      </w:r>
      <w:proofErr w:type="spellEnd"/>
      <w:r w:rsidRPr="00F965C2">
        <w:t xml:space="preserve">, </w:t>
      </w:r>
      <w:proofErr w:type="gramStart"/>
      <w:r w:rsidRPr="00F965C2">
        <w:t>7</w:t>
      </w:r>
      <w:proofErr w:type="gramEnd"/>
      <w:r w:rsidRPr="00F965C2">
        <w:t xml:space="preserve"> days)</w:t>
      </w:r>
      <w:r w:rsidR="004A463A" w:rsidRPr="00F965C2">
        <w:t xml:space="preserve"> based on the end times of the sessions</w:t>
      </w:r>
      <w:r w:rsidRPr="00F965C2">
        <w:t>:</w:t>
      </w:r>
    </w:p>
    <w:p w:rsidR="00D77530" w:rsidRPr="00F965C2" w:rsidRDefault="00D77530" w:rsidP="00235EB7"/>
    <w:p w:rsidR="00D77530" w:rsidRPr="00F965C2" w:rsidRDefault="00D77530" w:rsidP="00935802">
      <w:pPr>
        <w:pStyle w:val="ListParagraph"/>
        <w:numPr>
          <w:ilvl w:val="0"/>
          <w:numId w:val="40"/>
        </w:numPr>
      </w:pPr>
      <w:r w:rsidRPr="00F965C2">
        <w:t>IMSI/MIN</w:t>
      </w:r>
    </w:p>
    <w:p w:rsidR="00D77530" w:rsidRPr="00E364EB" w:rsidRDefault="004F7F2B" w:rsidP="00935802">
      <w:pPr>
        <w:pStyle w:val="ListParagraph"/>
        <w:numPr>
          <w:ilvl w:val="0"/>
          <w:numId w:val="40"/>
        </w:numPr>
      </w:pPr>
      <w:r w:rsidRPr="00E364EB">
        <w:t>MSISDN/</w:t>
      </w:r>
      <w:r w:rsidR="00D77530" w:rsidRPr="00E364EB">
        <w:t>MDN</w:t>
      </w:r>
    </w:p>
    <w:p w:rsidR="001D783C" w:rsidRPr="001602BB" w:rsidRDefault="001D783C" w:rsidP="001D783C">
      <w:pPr>
        <w:pStyle w:val="ListParagraph"/>
        <w:numPr>
          <w:ilvl w:val="0"/>
          <w:numId w:val="40"/>
        </w:numPr>
      </w:pPr>
      <w:bookmarkStart w:id="66" w:name="_GoBack"/>
      <w:bookmarkEnd w:id="66"/>
      <w:r w:rsidRPr="001602BB">
        <w:t xml:space="preserve">Last Session Attempt </w:t>
      </w:r>
    </w:p>
    <w:p w:rsidR="001D783C" w:rsidRPr="001602BB" w:rsidRDefault="001D783C" w:rsidP="001D783C">
      <w:pPr>
        <w:pStyle w:val="ListParagraph"/>
        <w:numPr>
          <w:ilvl w:val="1"/>
          <w:numId w:val="40"/>
        </w:numPr>
      </w:pPr>
      <w:r w:rsidRPr="001602BB">
        <w:t xml:space="preserve">Successful? </w:t>
      </w:r>
    </w:p>
    <w:p w:rsidR="001D783C" w:rsidRPr="001602BB" w:rsidRDefault="001D783C" w:rsidP="001D783C">
      <w:pPr>
        <w:pStyle w:val="ListParagraph"/>
        <w:numPr>
          <w:ilvl w:val="1"/>
          <w:numId w:val="40"/>
        </w:numPr>
      </w:pPr>
      <w:r w:rsidRPr="001602BB">
        <w:t xml:space="preserve">Failure Reason </w:t>
      </w:r>
    </w:p>
    <w:p w:rsidR="001D783C" w:rsidRPr="001602BB" w:rsidRDefault="001D783C" w:rsidP="001D783C">
      <w:pPr>
        <w:pStyle w:val="ListParagraph"/>
        <w:numPr>
          <w:ilvl w:val="1"/>
          <w:numId w:val="40"/>
        </w:numPr>
      </w:pPr>
      <w:r w:rsidRPr="001602BB">
        <w:t xml:space="preserve">Session Start Time </w:t>
      </w:r>
    </w:p>
    <w:p w:rsidR="001D783C" w:rsidRPr="001602BB" w:rsidRDefault="001D783C" w:rsidP="001D783C">
      <w:pPr>
        <w:pStyle w:val="ListParagraph"/>
        <w:numPr>
          <w:ilvl w:val="1"/>
          <w:numId w:val="40"/>
        </w:numPr>
      </w:pPr>
      <w:r w:rsidRPr="001602BB">
        <w:t xml:space="preserve">Network Type – 2G,3G,4G </w:t>
      </w:r>
    </w:p>
    <w:p w:rsidR="001D783C" w:rsidRPr="00677A20" w:rsidRDefault="001D783C" w:rsidP="001D783C">
      <w:pPr>
        <w:pStyle w:val="ListParagraph"/>
        <w:numPr>
          <w:ilvl w:val="1"/>
          <w:numId w:val="40"/>
        </w:numPr>
      </w:pPr>
      <w:r w:rsidRPr="001602BB">
        <w:t xml:space="preserve">Session </w:t>
      </w:r>
      <w:r w:rsidR="00566F66" w:rsidRPr="00677A20">
        <w:t xml:space="preserve">Activation </w:t>
      </w:r>
      <w:r w:rsidRPr="00677A20">
        <w:t xml:space="preserve">Time </w:t>
      </w:r>
    </w:p>
    <w:p w:rsidR="001D783C" w:rsidRPr="00677A20" w:rsidRDefault="001D783C" w:rsidP="001D783C">
      <w:pPr>
        <w:pStyle w:val="ListParagraph"/>
        <w:numPr>
          <w:ilvl w:val="1"/>
          <w:numId w:val="40"/>
        </w:numPr>
      </w:pPr>
      <w:r w:rsidRPr="00677A20">
        <w:t>Roaming Country</w:t>
      </w:r>
    </w:p>
    <w:p w:rsidR="001D783C" w:rsidRPr="00677A20" w:rsidRDefault="001D783C" w:rsidP="001D783C">
      <w:pPr>
        <w:pStyle w:val="ListParagraph"/>
        <w:numPr>
          <w:ilvl w:val="1"/>
          <w:numId w:val="40"/>
        </w:numPr>
      </w:pPr>
      <w:r w:rsidRPr="00677A20">
        <w:t xml:space="preserve">Visited Operator </w:t>
      </w:r>
    </w:p>
    <w:p w:rsidR="001D783C" w:rsidRPr="00677A20" w:rsidRDefault="001D783C" w:rsidP="001D783C">
      <w:pPr>
        <w:pStyle w:val="ListParagraph"/>
        <w:numPr>
          <w:ilvl w:val="1"/>
          <w:numId w:val="40"/>
        </w:numPr>
      </w:pPr>
      <w:r w:rsidRPr="00677A20">
        <w:rPr>
          <w:rFonts w:asciiTheme="minorHAnsi" w:hAnsiTheme="minorHAnsi"/>
        </w:rPr>
        <w:t xml:space="preserve">APN Node </w:t>
      </w:r>
    </w:p>
    <w:p w:rsidR="001D783C" w:rsidRPr="00677A20" w:rsidRDefault="001D783C" w:rsidP="001D783C">
      <w:pPr>
        <w:pStyle w:val="ListParagraph"/>
        <w:numPr>
          <w:ilvl w:val="1"/>
          <w:numId w:val="40"/>
        </w:numPr>
      </w:pPr>
      <w:r w:rsidRPr="00677A20">
        <w:t>SGSN</w:t>
      </w:r>
    </w:p>
    <w:p w:rsidR="00D77530" w:rsidRPr="00677A20" w:rsidRDefault="00D77530" w:rsidP="00935802">
      <w:pPr>
        <w:pStyle w:val="ListParagraph"/>
        <w:numPr>
          <w:ilvl w:val="0"/>
          <w:numId w:val="40"/>
        </w:numPr>
      </w:pPr>
      <w:r w:rsidRPr="00677A20">
        <w:t>Data Sessions</w:t>
      </w:r>
    </w:p>
    <w:p w:rsidR="00D77530" w:rsidRPr="00677A20" w:rsidRDefault="00D77530" w:rsidP="00935802">
      <w:pPr>
        <w:pStyle w:val="ListParagraph"/>
        <w:numPr>
          <w:ilvl w:val="1"/>
          <w:numId w:val="40"/>
        </w:numPr>
      </w:pPr>
      <w:r w:rsidRPr="00677A20">
        <w:t xml:space="preserve">Visual display of </w:t>
      </w:r>
      <w:proofErr w:type="spellStart"/>
      <w:r w:rsidRPr="00677A20">
        <w:t>QoE</w:t>
      </w:r>
      <w:proofErr w:type="spellEnd"/>
      <w:r w:rsidRPr="00677A20">
        <w:t xml:space="preserve"> metric</w:t>
      </w:r>
      <w:r w:rsidR="00697BB9" w:rsidRPr="00677A20">
        <w:t xml:space="preserve"> – based on failure percentage</w:t>
      </w:r>
    </w:p>
    <w:p w:rsidR="00D77530" w:rsidRPr="00677A20" w:rsidRDefault="00D77530" w:rsidP="00935802">
      <w:pPr>
        <w:pStyle w:val="ListParagraph"/>
        <w:numPr>
          <w:ilvl w:val="1"/>
          <w:numId w:val="40"/>
        </w:numPr>
      </w:pPr>
      <w:r w:rsidRPr="00677A20">
        <w:t>Total Data Session Failures</w:t>
      </w:r>
    </w:p>
    <w:p w:rsidR="00D77530" w:rsidRPr="00677A20" w:rsidRDefault="00D77530" w:rsidP="00935802">
      <w:pPr>
        <w:pStyle w:val="ListParagraph"/>
        <w:numPr>
          <w:ilvl w:val="1"/>
          <w:numId w:val="40"/>
        </w:numPr>
      </w:pPr>
      <w:r w:rsidRPr="00677A20">
        <w:t>Total Data Session Successes</w:t>
      </w:r>
    </w:p>
    <w:p w:rsidR="00D77530" w:rsidRPr="00677A20" w:rsidRDefault="00D77530" w:rsidP="00935802">
      <w:pPr>
        <w:pStyle w:val="ListParagraph"/>
        <w:numPr>
          <w:ilvl w:val="1"/>
          <w:numId w:val="40"/>
        </w:numPr>
      </w:pPr>
      <w:r w:rsidRPr="00677A20">
        <w:t>Success Percentage</w:t>
      </w:r>
    </w:p>
    <w:p w:rsidR="00C00AA5" w:rsidRPr="00677A20" w:rsidRDefault="00C00AA5" w:rsidP="00935802">
      <w:pPr>
        <w:pStyle w:val="ListParagraph"/>
        <w:numPr>
          <w:ilvl w:val="1"/>
          <w:numId w:val="40"/>
        </w:numPr>
      </w:pPr>
      <w:r w:rsidRPr="00677A20">
        <w:t>Link to view Detailed Information</w:t>
      </w:r>
      <w:r w:rsidR="00A42D7E" w:rsidRPr="00677A20">
        <w:t xml:space="preserve"> (</w:t>
      </w:r>
      <w:hyperlink w:anchor="DataSessionContextReport" w:history="1">
        <w:r w:rsidR="00A42D7E" w:rsidRPr="00677A20">
          <w:rPr>
            <w:rStyle w:val="Hyperlink"/>
          </w:rPr>
          <w:t>section 3.3.2</w:t>
        </w:r>
      </w:hyperlink>
      <w:r w:rsidR="00A42D7E" w:rsidRPr="00677A20">
        <w:t>)</w:t>
      </w:r>
    </w:p>
    <w:p w:rsidR="006F3B76" w:rsidRPr="00677A20" w:rsidRDefault="006F3B76" w:rsidP="00935802">
      <w:pPr>
        <w:pStyle w:val="ListParagraph"/>
        <w:numPr>
          <w:ilvl w:val="0"/>
          <w:numId w:val="40"/>
        </w:numPr>
      </w:pPr>
      <w:r w:rsidRPr="00677A20">
        <w:t>Data Session Activation time</w:t>
      </w:r>
    </w:p>
    <w:p w:rsidR="006F3B76" w:rsidRPr="00677A20" w:rsidRDefault="006F3B76" w:rsidP="00935802">
      <w:pPr>
        <w:pStyle w:val="ListParagraph"/>
        <w:numPr>
          <w:ilvl w:val="1"/>
          <w:numId w:val="40"/>
        </w:numPr>
      </w:pPr>
      <w:r w:rsidRPr="00677A20">
        <w:t xml:space="preserve">Visual display of </w:t>
      </w:r>
      <w:proofErr w:type="spellStart"/>
      <w:r w:rsidRPr="00677A20">
        <w:t>QoE</w:t>
      </w:r>
      <w:proofErr w:type="spellEnd"/>
      <w:r w:rsidRPr="00677A20">
        <w:t xml:space="preserve"> metric (i.e. gauge with thresholds)</w:t>
      </w:r>
    </w:p>
    <w:p w:rsidR="006F3B76" w:rsidRPr="00677A20" w:rsidRDefault="006F3B76" w:rsidP="00935802">
      <w:pPr>
        <w:pStyle w:val="ListParagraph"/>
        <w:numPr>
          <w:ilvl w:val="1"/>
          <w:numId w:val="40"/>
        </w:numPr>
      </w:pPr>
      <w:r w:rsidRPr="00677A20">
        <w:t>Average Session Activation time</w:t>
      </w:r>
    </w:p>
    <w:p w:rsidR="006F3B76" w:rsidRPr="00677A20" w:rsidRDefault="006F3B76" w:rsidP="00935802">
      <w:pPr>
        <w:pStyle w:val="ListParagraph"/>
        <w:numPr>
          <w:ilvl w:val="1"/>
          <w:numId w:val="40"/>
        </w:numPr>
      </w:pPr>
      <w:r w:rsidRPr="00677A20">
        <w:t>Maximum Session Activation time</w:t>
      </w:r>
    </w:p>
    <w:p w:rsidR="006F3B76" w:rsidRPr="00677A20" w:rsidRDefault="006F3B76" w:rsidP="00935802">
      <w:pPr>
        <w:pStyle w:val="ListParagraph"/>
        <w:numPr>
          <w:ilvl w:val="1"/>
          <w:numId w:val="40"/>
        </w:numPr>
      </w:pPr>
      <w:r w:rsidRPr="00677A20">
        <w:t>Minimum Session Activation time</w:t>
      </w:r>
    </w:p>
    <w:p w:rsidR="006F3B76" w:rsidRPr="00677A20" w:rsidRDefault="006F3B76" w:rsidP="00935802">
      <w:pPr>
        <w:pStyle w:val="ListParagraph"/>
        <w:numPr>
          <w:ilvl w:val="1"/>
          <w:numId w:val="40"/>
        </w:numPr>
      </w:pPr>
      <w:r w:rsidRPr="00677A20">
        <w:t>Link to view Detailed Information</w:t>
      </w:r>
      <w:r w:rsidR="00A42D7E" w:rsidRPr="00677A20">
        <w:t xml:space="preserve"> (</w:t>
      </w:r>
      <w:hyperlink w:anchor="DataSessionActiviationReport" w:history="1">
        <w:r w:rsidR="00A42D7E" w:rsidRPr="00677A20">
          <w:rPr>
            <w:rStyle w:val="Hyperlink"/>
          </w:rPr>
          <w:t>section 3.3.3</w:t>
        </w:r>
      </w:hyperlink>
      <w:r w:rsidR="00A42D7E" w:rsidRPr="00677A20">
        <w:t>)</w:t>
      </w:r>
    </w:p>
    <w:p w:rsidR="00D77530" w:rsidRPr="00677A20" w:rsidRDefault="00D77530" w:rsidP="00935802">
      <w:pPr>
        <w:pStyle w:val="ListParagraph"/>
        <w:numPr>
          <w:ilvl w:val="0"/>
          <w:numId w:val="40"/>
        </w:numPr>
      </w:pPr>
      <w:r w:rsidRPr="00677A20">
        <w:t>Average Session Bandwidth</w:t>
      </w:r>
    </w:p>
    <w:p w:rsidR="00D77530" w:rsidRPr="00677A20" w:rsidRDefault="00D77530" w:rsidP="00935802">
      <w:pPr>
        <w:pStyle w:val="ListParagraph"/>
        <w:numPr>
          <w:ilvl w:val="1"/>
          <w:numId w:val="40"/>
        </w:numPr>
      </w:pPr>
      <w:r w:rsidRPr="00677A20">
        <w:t xml:space="preserve">Visual display of </w:t>
      </w:r>
      <w:proofErr w:type="spellStart"/>
      <w:r w:rsidRPr="00677A20">
        <w:t>QoE</w:t>
      </w:r>
      <w:proofErr w:type="spellEnd"/>
      <w:r w:rsidRPr="00677A20">
        <w:t xml:space="preserve"> metric (i.e. gauge with thresholds)</w:t>
      </w:r>
    </w:p>
    <w:p w:rsidR="00C00AA5" w:rsidRPr="00677A20" w:rsidRDefault="00C00AA5" w:rsidP="00935802">
      <w:pPr>
        <w:pStyle w:val="ListParagraph"/>
        <w:numPr>
          <w:ilvl w:val="1"/>
          <w:numId w:val="40"/>
        </w:numPr>
      </w:pPr>
      <w:r w:rsidRPr="00677A20">
        <w:t>Average Bandwidth</w:t>
      </w:r>
    </w:p>
    <w:p w:rsidR="00C00AA5" w:rsidRPr="00677A20" w:rsidRDefault="00C00AA5" w:rsidP="00935802">
      <w:pPr>
        <w:pStyle w:val="ListParagraph"/>
        <w:numPr>
          <w:ilvl w:val="1"/>
          <w:numId w:val="40"/>
        </w:numPr>
      </w:pPr>
      <w:r w:rsidRPr="00677A20">
        <w:t>Maximum Bandwidth</w:t>
      </w:r>
      <w:r w:rsidR="00566F66" w:rsidRPr="00677A20">
        <w:t xml:space="preserve"> (average of the Max Bandwidth across all sessions)</w:t>
      </w:r>
    </w:p>
    <w:p w:rsidR="00C00AA5" w:rsidRPr="00677A20" w:rsidRDefault="00C00AA5" w:rsidP="00935802">
      <w:pPr>
        <w:pStyle w:val="ListParagraph"/>
        <w:numPr>
          <w:ilvl w:val="1"/>
          <w:numId w:val="40"/>
        </w:numPr>
      </w:pPr>
      <w:r w:rsidRPr="00677A20">
        <w:t>Volume</w:t>
      </w:r>
    </w:p>
    <w:p w:rsidR="00C00AA5" w:rsidRPr="001602BB" w:rsidRDefault="00C00AA5"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A42D7E" w:rsidRPr="001602BB">
        <w:t xml:space="preserve"> (</w:t>
      </w:r>
      <w:hyperlink w:anchor="BandwidthReport" w:history="1">
        <w:r w:rsidR="00A42D7E" w:rsidRPr="001602BB">
          <w:rPr>
            <w:rStyle w:val="Hyperlink"/>
          </w:rPr>
          <w:t>section 3.3.1</w:t>
        </w:r>
      </w:hyperlink>
      <w:r w:rsidR="00A42D7E" w:rsidRPr="001602BB">
        <w:t>)</w:t>
      </w:r>
    </w:p>
    <w:p w:rsidR="00C00AA5" w:rsidRPr="001602BB" w:rsidRDefault="00C00AA5" w:rsidP="00935802">
      <w:pPr>
        <w:pStyle w:val="ListParagraph"/>
        <w:numPr>
          <w:ilvl w:val="0"/>
          <w:numId w:val="40"/>
        </w:numPr>
      </w:pPr>
      <w:r w:rsidRPr="001602BB">
        <w:t>Average Uplink Bandwidth</w:t>
      </w:r>
    </w:p>
    <w:p w:rsidR="00C00AA5" w:rsidRPr="001602BB" w:rsidRDefault="00C00AA5"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C00AA5" w:rsidRPr="001602BB" w:rsidRDefault="00C00AA5" w:rsidP="00935802">
      <w:pPr>
        <w:pStyle w:val="ListParagraph"/>
        <w:numPr>
          <w:ilvl w:val="1"/>
          <w:numId w:val="40"/>
        </w:numPr>
      </w:pPr>
      <w:r w:rsidRPr="001602BB">
        <w:t xml:space="preserve">Average </w:t>
      </w:r>
      <w:r w:rsidR="009E39B8" w:rsidRPr="001602BB">
        <w:t xml:space="preserve">Uplink </w:t>
      </w:r>
      <w:r w:rsidRPr="001602BB">
        <w:t>Bandwidth</w:t>
      </w:r>
    </w:p>
    <w:p w:rsidR="00C00AA5" w:rsidRPr="00677A20" w:rsidRDefault="00C00AA5" w:rsidP="00935802">
      <w:pPr>
        <w:pStyle w:val="ListParagraph"/>
        <w:numPr>
          <w:ilvl w:val="1"/>
          <w:numId w:val="40"/>
        </w:numPr>
      </w:pPr>
      <w:r w:rsidRPr="001602BB">
        <w:t xml:space="preserve">Maximum </w:t>
      </w:r>
      <w:r w:rsidR="009E39B8" w:rsidRPr="001602BB">
        <w:t xml:space="preserve">Uplink </w:t>
      </w:r>
      <w:r w:rsidRPr="00677A20">
        <w:t>Bandwidth</w:t>
      </w:r>
      <w:r w:rsidR="00566F66" w:rsidRPr="00677A20">
        <w:t xml:space="preserve"> (average of the Max Bandwidth across all sessions)</w:t>
      </w:r>
    </w:p>
    <w:p w:rsidR="00C00AA5" w:rsidRPr="00677A20" w:rsidRDefault="00C00AA5" w:rsidP="00935802">
      <w:pPr>
        <w:pStyle w:val="ListParagraph"/>
        <w:numPr>
          <w:ilvl w:val="1"/>
          <w:numId w:val="40"/>
        </w:numPr>
      </w:pPr>
      <w:r w:rsidRPr="00677A20">
        <w:t>Volume</w:t>
      </w:r>
    </w:p>
    <w:p w:rsidR="00C00AA5" w:rsidRPr="00677A20" w:rsidRDefault="00C00AA5" w:rsidP="00935802">
      <w:pPr>
        <w:pStyle w:val="ListParagraph"/>
        <w:numPr>
          <w:ilvl w:val="1"/>
          <w:numId w:val="40"/>
        </w:numPr>
      </w:pPr>
      <w:r w:rsidRPr="00677A20">
        <w:t>Duration</w:t>
      </w:r>
    </w:p>
    <w:p w:rsidR="002019EE" w:rsidRPr="00677A20" w:rsidRDefault="002019EE" w:rsidP="00935802">
      <w:pPr>
        <w:pStyle w:val="ListParagraph"/>
        <w:numPr>
          <w:ilvl w:val="1"/>
          <w:numId w:val="40"/>
        </w:numPr>
      </w:pPr>
      <w:r w:rsidRPr="00677A20">
        <w:t>% Idle Time</w:t>
      </w:r>
    </w:p>
    <w:p w:rsidR="00C00AA5" w:rsidRPr="00677A20" w:rsidRDefault="00C00AA5" w:rsidP="00935802">
      <w:pPr>
        <w:pStyle w:val="ListParagraph"/>
        <w:numPr>
          <w:ilvl w:val="1"/>
          <w:numId w:val="40"/>
        </w:numPr>
      </w:pPr>
      <w:r w:rsidRPr="00677A20">
        <w:t>Link to view Detailed Information</w:t>
      </w:r>
      <w:r w:rsidR="00A42D7E" w:rsidRPr="00677A20">
        <w:t xml:space="preserve"> (</w:t>
      </w:r>
      <w:hyperlink w:anchor="BandwidthReport" w:history="1">
        <w:r w:rsidR="00A42D7E" w:rsidRPr="00677A20">
          <w:rPr>
            <w:rStyle w:val="Hyperlink"/>
          </w:rPr>
          <w:t>section 3.3.1</w:t>
        </w:r>
      </w:hyperlink>
      <w:r w:rsidR="00A42D7E" w:rsidRPr="00677A20">
        <w:t>)</w:t>
      </w:r>
    </w:p>
    <w:p w:rsidR="009E39B8" w:rsidRPr="00677A20" w:rsidRDefault="009E39B8" w:rsidP="00935802">
      <w:pPr>
        <w:pStyle w:val="ListParagraph"/>
        <w:numPr>
          <w:ilvl w:val="0"/>
          <w:numId w:val="40"/>
        </w:numPr>
      </w:pPr>
      <w:r w:rsidRPr="00677A20">
        <w:t>Average Downlink Bandwidth</w:t>
      </w:r>
    </w:p>
    <w:p w:rsidR="009E39B8" w:rsidRPr="00677A20" w:rsidRDefault="009E39B8" w:rsidP="00935802">
      <w:pPr>
        <w:pStyle w:val="ListParagraph"/>
        <w:numPr>
          <w:ilvl w:val="1"/>
          <w:numId w:val="40"/>
        </w:numPr>
      </w:pPr>
      <w:r w:rsidRPr="00677A20">
        <w:t xml:space="preserve">Visual display of </w:t>
      </w:r>
      <w:proofErr w:type="spellStart"/>
      <w:r w:rsidRPr="00677A20">
        <w:t>QoE</w:t>
      </w:r>
      <w:proofErr w:type="spellEnd"/>
      <w:r w:rsidRPr="00677A20">
        <w:t xml:space="preserve"> metric (i.e. gauge with thresholds)</w:t>
      </w:r>
    </w:p>
    <w:p w:rsidR="009E39B8" w:rsidRPr="00677A20" w:rsidRDefault="009E39B8" w:rsidP="00935802">
      <w:pPr>
        <w:pStyle w:val="ListParagraph"/>
        <w:numPr>
          <w:ilvl w:val="1"/>
          <w:numId w:val="40"/>
        </w:numPr>
      </w:pPr>
      <w:r w:rsidRPr="00677A20">
        <w:t>Average Downlink Bandwidth</w:t>
      </w:r>
    </w:p>
    <w:p w:rsidR="009E39B8" w:rsidRPr="00677A20" w:rsidRDefault="009E39B8" w:rsidP="00935802">
      <w:pPr>
        <w:pStyle w:val="ListParagraph"/>
        <w:numPr>
          <w:ilvl w:val="1"/>
          <w:numId w:val="40"/>
        </w:numPr>
      </w:pPr>
      <w:r w:rsidRPr="00677A20">
        <w:t>Maximum Downlink Bandwidth</w:t>
      </w:r>
      <w:r w:rsidR="00566F66" w:rsidRPr="00677A20">
        <w:t xml:space="preserve"> (average of the Max Bandwidth across all sessions)</w:t>
      </w:r>
    </w:p>
    <w:p w:rsidR="009E39B8" w:rsidRPr="00677A20" w:rsidRDefault="009E39B8" w:rsidP="00935802">
      <w:pPr>
        <w:pStyle w:val="ListParagraph"/>
        <w:numPr>
          <w:ilvl w:val="1"/>
          <w:numId w:val="40"/>
        </w:numPr>
      </w:pPr>
      <w:r w:rsidRPr="00677A20">
        <w:t>Volume</w:t>
      </w:r>
    </w:p>
    <w:p w:rsidR="009E39B8" w:rsidRPr="001602BB" w:rsidRDefault="009E39B8"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9E39B8" w:rsidRPr="001602BB" w:rsidRDefault="009E39B8" w:rsidP="00935802">
      <w:pPr>
        <w:pStyle w:val="ListParagraph"/>
        <w:numPr>
          <w:ilvl w:val="1"/>
          <w:numId w:val="40"/>
        </w:numPr>
      </w:pPr>
      <w:r w:rsidRPr="001602BB">
        <w:t>Link to view Detailed Information</w:t>
      </w:r>
      <w:r w:rsidR="00A42D7E" w:rsidRPr="001602BB">
        <w:t xml:space="preserve"> (</w:t>
      </w:r>
      <w:hyperlink w:anchor="BandwidthReport" w:history="1">
        <w:r w:rsidR="00A42D7E" w:rsidRPr="001602BB">
          <w:rPr>
            <w:rStyle w:val="Hyperlink"/>
          </w:rPr>
          <w:t>section 3.3.1</w:t>
        </w:r>
      </w:hyperlink>
      <w:r w:rsidR="00A42D7E" w:rsidRPr="001602BB">
        <w:t>)</w:t>
      </w:r>
    </w:p>
    <w:p w:rsidR="002019EE" w:rsidRDefault="002019EE" w:rsidP="002019EE">
      <w:r w:rsidRPr="00757E0E">
        <w:rPr>
          <w:b/>
        </w:rPr>
        <w:lastRenderedPageBreak/>
        <w:t>Example</w:t>
      </w:r>
      <w:r>
        <w:t>:</w:t>
      </w:r>
    </w:p>
    <w:p w:rsidR="002019EE" w:rsidRDefault="00677A20" w:rsidP="002019EE">
      <w:r>
        <w:rPr>
          <w:noProof/>
        </w:rPr>
        <w:drawing>
          <wp:inline distT="0" distB="0" distL="0" distR="0" wp14:anchorId="701DA793" wp14:editId="3CB29F59">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19450"/>
                    </a:xfrm>
                    <a:prstGeom prst="rect">
                      <a:avLst/>
                    </a:prstGeom>
                  </pic:spPr>
                </pic:pic>
              </a:graphicData>
            </a:graphic>
          </wp:inline>
        </w:drawing>
      </w:r>
    </w:p>
    <w:p w:rsidR="00CE118E" w:rsidRPr="00677A20" w:rsidRDefault="00CE118E" w:rsidP="003071A8">
      <w:pPr>
        <w:pStyle w:val="Heading4"/>
      </w:pPr>
      <w:r w:rsidRPr="00677A20">
        <w:t>Existing Actions Tab</w:t>
      </w:r>
    </w:p>
    <w:p w:rsidR="00CE118E" w:rsidRPr="00677A20" w:rsidRDefault="00CE118E" w:rsidP="00CE118E">
      <w:r w:rsidRPr="00677A20">
        <w:t>PCS GUI shall have the ability to display action details for Network and Service level views depending on the user’s permissions.</w:t>
      </w:r>
    </w:p>
    <w:p w:rsidR="00433A85" w:rsidRPr="003071A8" w:rsidRDefault="00CE118E" w:rsidP="003071A8">
      <w:pPr>
        <w:pStyle w:val="Heading5"/>
        <w:rPr>
          <w:b w:val="0"/>
        </w:rPr>
      </w:pPr>
      <w:r w:rsidRPr="003071A8">
        <w:rPr>
          <w:b w:val="0"/>
        </w:rPr>
        <w:t xml:space="preserve">If a user only has permission for Network level view then on the actions tab the user will only see details for Network Level.  </w:t>
      </w:r>
    </w:p>
    <w:p w:rsidR="00CE118E" w:rsidRPr="003071A8" w:rsidRDefault="00CE118E" w:rsidP="003071A8">
      <w:pPr>
        <w:pStyle w:val="Heading5"/>
        <w:rPr>
          <w:b w:val="0"/>
        </w:rPr>
      </w:pPr>
      <w:r w:rsidRPr="003071A8">
        <w:rPr>
          <w:b w:val="0"/>
        </w:rPr>
        <w:t>If a user has permission for Service level view then on the actions tab the user will see both Network and Service level view.</w:t>
      </w:r>
    </w:p>
    <w:p w:rsidR="005E329B" w:rsidRPr="008F154C" w:rsidRDefault="005E329B" w:rsidP="005E329B">
      <w:pPr>
        <w:pStyle w:val="Heading3"/>
      </w:pPr>
      <w:bookmarkStart w:id="67" w:name="_Toc397082113"/>
      <w:r w:rsidRPr="008F154C">
        <w:t>Monitor My Groups</w:t>
      </w:r>
      <w:bookmarkEnd w:id="67"/>
    </w:p>
    <w:p w:rsidR="005E329B" w:rsidRPr="008F154C" w:rsidRDefault="005E329B" w:rsidP="005E329B">
      <w:r w:rsidRPr="008F154C">
        <w:t>The requirements in this section pertain to the Monitor My Groups page.</w:t>
      </w:r>
    </w:p>
    <w:p w:rsidR="00800793" w:rsidRPr="003071A8" w:rsidRDefault="00800793" w:rsidP="005E329B">
      <w:pPr>
        <w:pStyle w:val="Heading4"/>
      </w:pPr>
      <w:r w:rsidRPr="003071A8">
        <w:t>New Columns for Service Level</w:t>
      </w:r>
    </w:p>
    <w:p w:rsidR="00800793" w:rsidRPr="003071A8" w:rsidRDefault="00800793" w:rsidP="00800793">
      <w:r w:rsidRPr="003071A8">
        <w:t>PCS GUI shall have the ability to display the following columns on the Monitor My Groups page:</w:t>
      </w:r>
    </w:p>
    <w:p w:rsidR="00800793" w:rsidRPr="003071A8" w:rsidRDefault="00800793" w:rsidP="00800793"/>
    <w:p w:rsidR="00800793" w:rsidRPr="003071A8" w:rsidRDefault="00800793" w:rsidP="00CC2507">
      <w:pPr>
        <w:pStyle w:val="ListParagraph"/>
        <w:numPr>
          <w:ilvl w:val="0"/>
          <w:numId w:val="65"/>
        </w:numPr>
      </w:pPr>
      <w:r w:rsidRPr="003071A8">
        <w:t>Acceptable Data Quality</w:t>
      </w:r>
    </w:p>
    <w:p w:rsidR="00800793" w:rsidRPr="003071A8" w:rsidRDefault="00800793" w:rsidP="00CC2507">
      <w:pPr>
        <w:pStyle w:val="ListParagraph"/>
        <w:numPr>
          <w:ilvl w:val="0"/>
          <w:numId w:val="65"/>
        </w:numPr>
      </w:pPr>
      <w:r w:rsidRPr="003071A8">
        <w:t>Unacceptable Data Quality</w:t>
      </w:r>
    </w:p>
    <w:p w:rsidR="00800793" w:rsidRPr="003071A8" w:rsidRDefault="00800793" w:rsidP="00CC2507">
      <w:pPr>
        <w:pStyle w:val="ListParagraph"/>
        <w:numPr>
          <w:ilvl w:val="0"/>
          <w:numId w:val="65"/>
        </w:numPr>
      </w:pPr>
      <w:r w:rsidRPr="003071A8">
        <w:t>No Data Activity</w:t>
      </w:r>
    </w:p>
    <w:p w:rsidR="005E329B" w:rsidRPr="003071A8" w:rsidRDefault="005E329B" w:rsidP="005E329B">
      <w:pPr>
        <w:pStyle w:val="Heading5"/>
      </w:pPr>
      <w:r w:rsidRPr="003071A8">
        <w:t>Link to Service Level View</w:t>
      </w:r>
    </w:p>
    <w:p w:rsidR="005E329B" w:rsidRDefault="005E329B" w:rsidP="005E329B">
      <w:r w:rsidRPr="003071A8">
        <w:t xml:space="preserve">PCS GUI shall have the ability to hyperlink each count in the </w:t>
      </w:r>
      <w:r w:rsidR="00800793" w:rsidRPr="003071A8">
        <w:t xml:space="preserve">Unacceptable Data Quality </w:t>
      </w:r>
      <w:r w:rsidRPr="003071A8">
        <w:t>column.  This link shall navigate the user to the Service Level View (</w:t>
      </w:r>
      <w:hyperlink w:anchor="ServiceLevelView" w:history="1">
        <w:r w:rsidRPr="003071A8">
          <w:rPr>
            <w:rStyle w:val="Hyperlink"/>
          </w:rPr>
          <w:t>section 3.2.1.2</w:t>
        </w:r>
      </w:hyperlink>
      <w:r w:rsidRPr="003071A8">
        <w:t>) on the Monitor My Subscribers page and display the list of IMSIs of the group that was selected from the</w:t>
      </w:r>
      <w:r w:rsidR="00800793" w:rsidRPr="003071A8">
        <w:t xml:space="preserve"> Unacceptable Data Quality</w:t>
      </w:r>
      <w:r w:rsidRPr="003071A8">
        <w:t xml:space="preserve"> column. </w:t>
      </w:r>
    </w:p>
    <w:p w:rsidR="003071A8" w:rsidRPr="003071A8" w:rsidRDefault="003071A8" w:rsidP="005E329B"/>
    <w:p w:rsidR="003B16B5" w:rsidRPr="003071A8" w:rsidRDefault="003B16B5" w:rsidP="003B16B5">
      <w:pPr>
        <w:pStyle w:val="Heading3"/>
      </w:pPr>
      <w:bookmarkStart w:id="68" w:name="_Toc397082114"/>
      <w:r w:rsidRPr="003071A8">
        <w:lastRenderedPageBreak/>
        <w:t>Escalation Alerts</w:t>
      </w:r>
      <w:bookmarkEnd w:id="68"/>
    </w:p>
    <w:p w:rsidR="003B16B5" w:rsidRPr="003071A8" w:rsidRDefault="003B16B5" w:rsidP="003B16B5">
      <w:r w:rsidRPr="003071A8">
        <w:t>PCS GUI shall have the ability to display escalation alerts for service level.  The following shall be displayed for each alert:</w:t>
      </w:r>
    </w:p>
    <w:p w:rsidR="003B16B5" w:rsidRPr="003071A8" w:rsidRDefault="003B16B5" w:rsidP="003B16B5"/>
    <w:p w:rsidR="003B16B5" w:rsidRPr="003071A8" w:rsidRDefault="003B16B5" w:rsidP="00CC2507">
      <w:pPr>
        <w:pStyle w:val="ListParagraph"/>
        <w:numPr>
          <w:ilvl w:val="0"/>
          <w:numId w:val="66"/>
        </w:numPr>
      </w:pPr>
      <w:r w:rsidRPr="003071A8">
        <w:t>IMSI</w:t>
      </w:r>
    </w:p>
    <w:p w:rsidR="003B16B5" w:rsidRPr="003071A8" w:rsidRDefault="003B16B5" w:rsidP="00CC2507">
      <w:pPr>
        <w:pStyle w:val="ListParagraph"/>
        <w:numPr>
          <w:ilvl w:val="0"/>
          <w:numId w:val="66"/>
        </w:numPr>
      </w:pPr>
      <w:r w:rsidRPr="003071A8">
        <w:t>MIN</w:t>
      </w:r>
    </w:p>
    <w:p w:rsidR="003B16B5" w:rsidRPr="003071A8" w:rsidRDefault="003B16B5" w:rsidP="00CC2507">
      <w:pPr>
        <w:pStyle w:val="ListParagraph"/>
        <w:numPr>
          <w:ilvl w:val="0"/>
          <w:numId w:val="66"/>
        </w:numPr>
      </w:pPr>
      <w:r w:rsidRPr="003071A8">
        <w:t>Action Type</w:t>
      </w:r>
    </w:p>
    <w:p w:rsidR="003B16B5" w:rsidRPr="003071A8" w:rsidRDefault="003B16B5" w:rsidP="00CC2507">
      <w:pPr>
        <w:pStyle w:val="ListParagraph"/>
        <w:numPr>
          <w:ilvl w:val="0"/>
          <w:numId w:val="66"/>
        </w:numPr>
      </w:pPr>
      <w:r w:rsidRPr="003071A8">
        <w:t>Data Quality (visual indicator)</w:t>
      </w:r>
    </w:p>
    <w:p w:rsidR="003B16B5" w:rsidRPr="003071A8" w:rsidRDefault="003B16B5" w:rsidP="00CC2507">
      <w:pPr>
        <w:pStyle w:val="ListParagraph"/>
        <w:numPr>
          <w:ilvl w:val="0"/>
          <w:numId w:val="66"/>
        </w:numPr>
      </w:pPr>
      <w:r w:rsidRPr="003071A8">
        <w:t>Last Country</w:t>
      </w:r>
    </w:p>
    <w:p w:rsidR="003B16B5" w:rsidRPr="003071A8" w:rsidRDefault="003B16B5" w:rsidP="00CC2507">
      <w:pPr>
        <w:pStyle w:val="ListParagraph"/>
        <w:numPr>
          <w:ilvl w:val="0"/>
          <w:numId w:val="66"/>
        </w:numPr>
      </w:pPr>
      <w:r w:rsidRPr="003071A8">
        <w:t>Notification Recipient</w:t>
      </w:r>
    </w:p>
    <w:p w:rsidR="003B16B5" w:rsidRPr="003071A8" w:rsidRDefault="003B16B5" w:rsidP="00CC2507">
      <w:pPr>
        <w:pStyle w:val="ListParagraph"/>
        <w:numPr>
          <w:ilvl w:val="0"/>
          <w:numId w:val="66"/>
        </w:numPr>
      </w:pPr>
      <w:r w:rsidRPr="003071A8">
        <w:t>Notification Sent Timestamp</w:t>
      </w:r>
    </w:p>
    <w:p w:rsidR="003B16B5" w:rsidRPr="003071A8" w:rsidRDefault="003B16B5" w:rsidP="00CC2507">
      <w:pPr>
        <w:pStyle w:val="ListParagraph"/>
        <w:numPr>
          <w:ilvl w:val="0"/>
          <w:numId w:val="66"/>
        </w:numPr>
      </w:pPr>
      <w:r w:rsidRPr="003071A8">
        <w:t>Group</w:t>
      </w:r>
    </w:p>
    <w:p w:rsidR="003B16B5" w:rsidRPr="003071A8" w:rsidRDefault="003B16B5" w:rsidP="003B16B5">
      <w:pPr>
        <w:pStyle w:val="Heading4"/>
      </w:pPr>
      <w:r w:rsidRPr="003071A8">
        <w:t>Add to Working Area</w:t>
      </w:r>
    </w:p>
    <w:p w:rsidR="003B16B5" w:rsidRPr="003071A8" w:rsidRDefault="003B16B5" w:rsidP="003B16B5">
      <w:r w:rsidRPr="003071A8">
        <w:t>PCS GUI shall provide the user with the ability to add the IMSI with the service level escalation alert to the working area on the service level view.</w:t>
      </w:r>
    </w:p>
    <w:p w:rsidR="003B16B5" w:rsidRPr="003071A8" w:rsidRDefault="003B16B5" w:rsidP="003B16B5">
      <w:pPr>
        <w:pStyle w:val="Heading4"/>
      </w:pPr>
      <w:r w:rsidRPr="003071A8">
        <w:t>Dismiss Alert</w:t>
      </w:r>
    </w:p>
    <w:p w:rsidR="003B16B5" w:rsidRPr="003071A8" w:rsidRDefault="003B16B5" w:rsidP="003B16B5">
      <w:r w:rsidRPr="003071A8">
        <w:t>PCS GUI shall provide the user with the ability to dismiss a service level escalation alert.</w:t>
      </w:r>
    </w:p>
    <w:p w:rsidR="007C17AE" w:rsidRPr="003071A8" w:rsidRDefault="007C17AE" w:rsidP="00CE118E">
      <w:pPr>
        <w:pStyle w:val="Heading4"/>
      </w:pPr>
      <w:r w:rsidRPr="003071A8">
        <w:br w:type="page"/>
      </w:r>
    </w:p>
    <w:p w:rsidR="00F90B56" w:rsidRPr="003A59E7" w:rsidRDefault="00EC36D1" w:rsidP="007C17AE">
      <w:pPr>
        <w:pStyle w:val="Heading2"/>
      </w:pPr>
      <w:bookmarkStart w:id="69" w:name="_Toc397082115"/>
      <w:r>
        <w:lastRenderedPageBreak/>
        <w:t>Service Level Detail View Information</w:t>
      </w:r>
      <w:bookmarkEnd w:id="69"/>
    </w:p>
    <w:p w:rsidR="00F90B56" w:rsidRPr="003A59E7" w:rsidRDefault="00F90B56" w:rsidP="00F90B56">
      <w:pPr>
        <w:pStyle w:val="Heading3"/>
      </w:pPr>
      <w:bookmarkStart w:id="70" w:name="BandwidthReport"/>
      <w:bookmarkStart w:id="71" w:name="_Toc397082116"/>
      <w:bookmarkEnd w:id="70"/>
      <w:r w:rsidRPr="003A59E7">
        <w:t>Bandwidth Reports</w:t>
      </w:r>
      <w:bookmarkEnd w:id="71"/>
    </w:p>
    <w:p w:rsidR="00F90B56" w:rsidRPr="001602BB" w:rsidRDefault="007C17AE" w:rsidP="00F90B56">
      <w:r>
        <w:t>The system</w:t>
      </w:r>
      <w:r w:rsidR="00917768" w:rsidRPr="003A59E7">
        <w:t xml:space="preserve"> </w:t>
      </w:r>
      <w:r w:rsidR="00F90B56" w:rsidRPr="003A59E7">
        <w:t xml:space="preserve">shall </w:t>
      </w:r>
      <w:r w:rsidR="00EC36D1">
        <w:t xml:space="preserve">have the ability to display detailed information </w:t>
      </w:r>
      <w:r w:rsidR="00321B73">
        <w:t xml:space="preserve">for </w:t>
      </w:r>
      <w:r w:rsidR="00321B73" w:rsidRPr="003A59E7">
        <w:t>the</w:t>
      </w:r>
      <w:r w:rsidR="00917768" w:rsidRPr="003A59E7">
        <w:t xml:space="preserve"> </w:t>
      </w:r>
      <w:r w:rsidR="00F90B56" w:rsidRPr="003A59E7">
        <w:t xml:space="preserve">following bandwidth reports for the selected </w:t>
      </w:r>
      <w:r w:rsidR="00F90B56" w:rsidRPr="001602BB">
        <w:t>IMSI</w:t>
      </w:r>
      <w:r w:rsidR="007B5E80" w:rsidRPr="001602BB">
        <w:t xml:space="preserve"> with a default of the last 7 days</w:t>
      </w:r>
      <w:r w:rsidR="00F90B56" w:rsidRPr="001602BB">
        <w:t>:</w:t>
      </w:r>
    </w:p>
    <w:p w:rsidR="00F90B56" w:rsidRPr="001602BB" w:rsidRDefault="00F90B56" w:rsidP="00F90B56"/>
    <w:p w:rsidR="00F90B56" w:rsidRPr="001602BB" w:rsidRDefault="00F90B56" w:rsidP="00935802">
      <w:pPr>
        <w:pStyle w:val="ListParagraph"/>
        <w:numPr>
          <w:ilvl w:val="0"/>
          <w:numId w:val="41"/>
        </w:numPr>
      </w:pPr>
      <w:r w:rsidRPr="001602BB">
        <w:t>Average Bandwidth</w:t>
      </w:r>
    </w:p>
    <w:p w:rsidR="00F90B56" w:rsidRPr="001602BB" w:rsidRDefault="00F90B56" w:rsidP="00935802">
      <w:pPr>
        <w:pStyle w:val="ListParagraph"/>
        <w:numPr>
          <w:ilvl w:val="0"/>
          <w:numId w:val="41"/>
        </w:numPr>
      </w:pPr>
      <w:r w:rsidRPr="001602BB">
        <w:t>Average Uplink Bandwidth</w:t>
      </w:r>
    </w:p>
    <w:p w:rsidR="00F90B56" w:rsidRPr="001602BB" w:rsidRDefault="00F90B56" w:rsidP="00935802">
      <w:pPr>
        <w:pStyle w:val="ListParagraph"/>
        <w:numPr>
          <w:ilvl w:val="0"/>
          <w:numId w:val="41"/>
        </w:numPr>
      </w:pPr>
      <w:r w:rsidRPr="001602BB">
        <w:t>Average Downlink Bandwidth</w:t>
      </w:r>
    </w:p>
    <w:p w:rsidR="00F90B56" w:rsidRPr="001602BB" w:rsidRDefault="00F90B56" w:rsidP="00F90B56">
      <w:pPr>
        <w:pStyle w:val="Heading4"/>
      </w:pPr>
      <w:r w:rsidRPr="001602BB">
        <w:t xml:space="preserve">Filter </w:t>
      </w:r>
      <w:proofErr w:type="gramStart"/>
      <w:r w:rsidRPr="001602BB">
        <w:t>By</w:t>
      </w:r>
      <w:proofErr w:type="gramEnd"/>
      <w:r w:rsidR="00AD5029" w:rsidRPr="001602BB">
        <w:t xml:space="preserve"> Criteria for Bandwidth Report</w:t>
      </w:r>
    </w:p>
    <w:p w:rsidR="00F90B56" w:rsidRPr="001602BB" w:rsidRDefault="00887718" w:rsidP="00F90B56">
      <w:r w:rsidRPr="001602BB">
        <w:t>PCS GUI</w:t>
      </w:r>
      <w:r w:rsidR="00917768" w:rsidRPr="001602BB">
        <w:t xml:space="preserve"> </w:t>
      </w:r>
      <w:r w:rsidR="00F90B56" w:rsidRPr="001602BB">
        <w:t>shall provide the user with the ability to filter the report by the following</w:t>
      </w:r>
    </w:p>
    <w:p w:rsidR="00F90B56" w:rsidRPr="001602BB" w:rsidRDefault="00F90B56" w:rsidP="00F90B56"/>
    <w:p w:rsidR="00DA1DD6" w:rsidRPr="001602BB" w:rsidRDefault="00DA1DD6" w:rsidP="00935802">
      <w:pPr>
        <w:pStyle w:val="ListParagraph"/>
        <w:numPr>
          <w:ilvl w:val="0"/>
          <w:numId w:val="42"/>
        </w:numPr>
      </w:pPr>
      <w:r w:rsidRPr="001602BB">
        <w:t>Start/End Date</w:t>
      </w:r>
      <w:r w:rsidR="00F5123B" w:rsidRPr="001602BB">
        <w:t xml:space="preserve"> – up to 12 months</w:t>
      </w:r>
    </w:p>
    <w:p w:rsidR="00F90B56" w:rsidRPr="001602BB" w:rsidRDefault="00F90B56" w:rsidP="00935802">
      <w:pPr>
        <w:pStyle w:val="ListParagraph"/>
        <w:numPr>
          <w:ilvl w:val="0"/>
          <w:numId w:val="42"/>
        </w:numPr>
      </w:pPr>
      <w:r w:rsidRPr="001602BB">
        <w:t>RAN Type (Radio Access Network)</w:t>
      </w:r>
    </w:p>
    <w:p w:rsidR="00F90B56" w:rsidRPr="001602BB" w:rsidRDefault="00F90B56" w:rsidP="00935802">
      <w:pPr>
        <w:pStyle w:val="ListParagraph"/>
        <w:numPr>
          <w:ilvl w:val="0"/>
          <w:numId w:val="42"/>
        </w:numPr>
      </w:pPr>
      <w:r w:rsidRPr="001602BB">
        <w:t>APN</w:t>
      </w:r>
      <w:r w:rsidR="008B792E" w:rsidRPr="001602BB">
        <w:t>/Realm</w:t>
      </w:r>
      <w:r w:rsidRPr="001602BB">
        <w:t xml:space="preserve"> </w:t>
      </w:r>
    </w:p>
    <w:p w:rsidR="00F90B56" w:rsidRPr="001602BB" w:rsidRDefault="008B792E" w:rsidP="00935802">
      <w:pPr>
        <w:pStyle w:val="ListParagraph"/>
        <w:numPr>
          <w:ilvl w:val="0"/>
          <w:numId w:val="42"/>
        </w:numPr>
      </w:pPr>
      <w:r w:rsidRPr="001602BB">
        <w:t xml:space="preserve">Their </w:t>
      </w:r>
      <w:r w:rsidR="00F90B56" w:rsidRPr="001602BB">
        <w:t>Country</w:t>
      </w:r>
    </w:p>
    <w:p w:rsidR="00F90B56" w:rsidRPr="001602BB" w:rsidRDefault="008B792E" w:rsidP="00935802">
      <w:pPr>
        <w:pStyle w:val="ListParagraph"/>
        <w:numPr>
          <w:ilvl w:val="0"/>
          <w:numId w:val="42"/>
        </w:numPr>
      </w:pPr>
      <w:r w:rsidRPr="001602BB">
        <w:t xml:space="preserve">Their </w:t>
      </w:r>
      <w:r w:rsidR="00F90B56" w:rsidRPr="001602BB">
        <w:t>Name</w:t>
      </w:r>
    </w:p>
    <w:p w:rsidR="00425884" w:rsidRPr="003A59E7" w:rsidRDefault="00425884" w:rsidP="00F90B56">
      <w:pPr>
        <w:pStyle w:val="Heading4"/>
      </w:pPr>
      <w:r w:rsidRPr="003A59E7">
        <w:t>Display Trending Information for Bandwidth Report</w:t>
      </w:r>
    </w:p>
    <w:p w:rsidR="00CF6727" w:rsidRPr="001602BB" w:rsidRDefault="007C17AE" w:rsidP="00CF6727">
      <w:r>
        <w:t>The system</w:t>
      </w:r>
      <w:r w:rsidR="00CF6727" w:rsidRPr="003A59E7">
        <w:t xml:space="preserve"> shall have the ability to </w:t>
      </w:r>
      <w:r w:rsidR="00CF6727">
        <w:t xml:space="preserve">have a visual </w:t>
      </w:r>
      <w:r w:rsidR="00CF6727" w:rsidRPr="003A59E7">
        <w:t>display with the trending information for the specified time interval</w:t>
      </w:r>
      <w:r w:rsidR="00CF6727">
        <w:t xml:space="preserve">. </w:t>
      </w:r>
      <w:r w:rsidR="0012727E">
        <w:t xml:space="preserve"> </w:t>
      </w:r>
      <w:r w:rsidR="00DA1DD6" w:rsidRPr="001602BB">
        <w:t xml:space="preserve">The default view will be the last 7 days.  </w:t>
      </w:r>
      <w:r w:rsidR="0012727E" w:rsidRPr="001602BB">
        <w:t>The trending information shall be aggregated as follows:</w:t>
      </w:r>
    </w:p>
    <w:p w:rsidR="008B792E" w:rsidRPr="001602BB" w:rsidRDefault="008B792E" w:rsidP="00CF6727"/>
    <w:p w:rsidR="008B792E" w:rsidRPr="001602BB" w:rsidRDefault="008B792E" w:rsidP="00CC2507">
      <w:pPr>
        <w:pStyle w:val="ListParagraph"/>
        <w:numPr>
          <w:ilvl w:val="0"/>
          <w:numId w:val="59"/>
        </w:numPr>
      </w:pPr>
      <w:r w:rsidRPr="001602BB">
        <w:t>1 day or less = hourly</w:t>
      </w:r>
    </w:p>
    <w:p w:rsidR="008B792E" w:rsidRPr="001602BB" w:rsidRDefault="008B792E" w:rsidP="00CC2507">
      <w:pPr>
        <w:pStyle w:val="ListParagraph"/>
        <w:numPr>
          <w:ilvl w:val="0"/>
          <w:numId w:val="59"/>
        </w:numPr>
      </w:pPr>
      <w:r w:rsidRPr="001602BB">
        <w:t>2 days to 7 days = daily</w:t>
      </w:r>
    </w:p>
    <w:p w:rsidR="008B792E" w:rsidRPr="003071A8" w:rsidRDefault="008B792E" w:rsidP="00CC2507">
      <w:pPr>
        <w:pStyle w:val="ListParagraph"/>
        <w:numPr>
          <w:ilvl w:val="0"/>
          <w:numId w:val="59"/>
        </w:numPr>
      </w:pPr>
      <w:r w:rsidRPr="001602BB">
        <w:t xml:space="preserve">Over </w:t>
      </w:r>
      <w:r w:rsidR="00944AA0" w:rsidRPr="003071A8">
        <w:t xml:space="preserve">7 </w:t>
      </w:r>
      <w:r w:rsidRPr="003071A8">
        <w:t>days to 3 months = weekly</w:t>
      </w:r>
    </w:p>
    <w:p w:rsidR="008B792E" w:rsidRPr="003071A8" w:rsidRDefault="008B792E" w:rsidP="00CC2507">
      <w:pPr>
        <w:pStyle w:val="ListParagraph"/>
        <w:numPr>
          <w:ilvl w:val="0"/>
          <w:numId w:val="59"/>
        </w:numPr>
      </w:pPr>
      <w:r w:rsidRPr="003071A8">
        <w:t>Over 3 months</w:t>
      </w:r>
      <w:r w:rsidR="00CF182C" w:rsidRPr="003071A8">
        <w:t xml:space="preserve"> to 12 months</w:t>
      </w:r>
      <w:r w:rsidRPr="003071A8">
        <w:t xml:space="preserve"> = monthly</w:t>
      </w:r>
    </w:p>
    <w:p w:rsidR="00F90B56" w:rsidRPr="003A59E7" w:rsidRDefault="00F90B56" w:rsidP="00F90B56">
      <w:pPr>
        <w:pStyle w:val="Heading4"/>
      </w:pPr>
      <w:r w:rsidRPr="003A59E7">
        <w:t>Display Data in Table</w:t>
      </w:r>
      <w:r w:rsidR="00AD5029" w:rsidRPr="003A59E7">
        <w:t xml:space="preserve"> for Bandwidth Report</w:t>
      </w:r>
    </w:p>
    <w:p w:rsidR="00F90B56" w:rsidRPr="003A59E7" w:rsidRDefault="007C17AE" w:rsidP="00F90B56">
      <w:r>
        <w:t>The system</w:t>
      </w:r>
      <w:r w:rsidR="00917768" w:rsidRPr="003A59E7">
        <w:t xml:space="preserve"> </w:t>
      </w:r>
      <w:r w:rsidR="00F90B56" w:rsidRPr="003A59E7">
        <w:t>shall have the ability to display the following information in a table that can be exported into a csv file:</w:t>
      </w:r>
    </w:p>
    <w:p w:rsidR="00F90B56" w:rsidRPr="003A59E7" w:rsidRDefault="00F90B56" w:rsidP="00F90B56"/>
    <w:p w:rsidR="00F90B56" w:rsidRPr="003A59E7" w:rsidRDefault="00F90B56" w:rsidP="00935802">
      <w:pPr>
        <w:pStyle w:val="ListParagraph"/>
        <w:numPr>
          <w:ilvl w:val="0"/>
          <w:numId w:val="43"/>
        </w:numPr>
      </w:pPr>
      <w:r w:rsidRPr="003A59E7">
        <w:t>Usage Date and Time</w:t>
      </w:r>
    </w:p>
    <w:p w:rsidR="00F90B56" w:rsidRPr="003A59E7" w:rsidRDefault="00F90B56" w:rsidP="00935802">
      <w:pPr>
        <w:pStyle w:val="ListParagraph"/>
        <w:numPr>
          <w:ilvl w:val="0"/>
          <w:numId w:val="43"/>
        </w:numPr>
      </w:pPr>
      <w:r w:rsidRPr="003A59E7">
        <w:t>IMSI/MIN</w:t>
      </w:r>
    </w:p>
    <w:p w:rsidR="00F90B56" w:rsidRPr="003A59E7" w:rsidRDefault="00F90B56" w:rsidP="00935802">
      <w:pPr>
        <w:pStyle w:val="ListParagraph"/>
        <w:numPr>
          <w:ilvl w:val="0"/>
          <w:numId w:val="43"/>
        </w:numPr>
      </w:pPr>
      <w:r w:rsidRPr="003A59E7">
        <w:t>MSISDN/MDN</w:t>
      </w:r>
    </w:p>
    <w:p w:rsidR="00F90B56" w:rsidRPr="003A59E7" w:rsidRDefault="00F90B56" w:rsidP="00935802">
      <w:pPr>
        <w:pStyle w:val="ListParagraph"/>
        <w:numPr>
          <w:ilvl w:val="0"/>
          <w:numId w:val="43"/>
        </w:numPr>
      </w:pPr>
      <w:r w:rsidRPr="003A59E7">
        <w:t>Their Country</w:t>
      </w:r>
    </w:p>
    <w:p w:rsidR="00F90B56" w:rsidRPr="003A59E7" w:rsidRDefault="00F90B56" w:rsidP="00935802">
      <w:pPr>
        <w:pStyle w:val="ListParagraph"/>
        <w:numPr>
          <w:ilvl w:val="0"/>
          <w:numId w:val="43"/>
        </w:numPr>
      </w:pPr>
      <w:r w:rsidRPr="003A59E7">
        <w:t>Their MCC</w:t>
      </w:r>
    </w:p>
    <w:p w:rsidR="00F90B56" w:rsidRPr="003A59E7" w:rsidRDefault="00F90B56" w:rsidP="00935802">
      <w:pPr>
        <w:pStyle w:val="ListParagraph"/>
        <w:numPr>
          <w:ilvl w:val="0"/>
          <w:numId w:val="43"/>
        </w:numPr>
      </w:pPr>
      <w:r w:rsidRPr="003A59E7">
        <w:t>Their MNC</w:t>
      </w:r>
    </w:p>
    <w:p w:rsidR="00F90B56" w:rsidRPr="003A59E7" w:rsidRDefault="00F90B56" w:rsidP="00935802">
      <w:pPr>
        <w:pStyle w:val="ListParagraph"/>
        <w:numPr>
          <w:ilvl w:val="0"/>
          <w:numId w:val="43"/>
        </w:numPr>
      </w:pPr>
      <w:r w:rsidRPr="003A59E7">
        <w:t>Service Package ID</w:t>
      </w:r>
    </w:p>
    <w:p w:rsidR="00F90B56" w:rsidRPr="003A59E7" w:rsidRDefault="00F90B56" w:rsidP="00935802">
      <w:pPr>
        <w:pStyle w:val="ListParagraph"/>
        <w:numPr>
          <w:ilvl w:val="0"/>
          <w:numId w:val="43"/>
        </w:numPr>
      </w:pPr>
      <w:r w:rsidRPr="003A59E7">
        <w:t>Volume (MB)</w:t>
      </w:r>
    </w:p>
    <w:p w:rsidR="00F90B56" w:rsidRPr="003A59E7" w:rsidRDefault="00F90B56" w:rsidP="00935802">
      <w:pPr>
        <w:pStyle w:val="ListParagraph"/>
        <w:numPr>
          <w:ilvl w:val="0"/>
          <w:numId w:val="43"/>
        </w:numPr>
      </w:pPr>
      <w:r w:rsidRPr="003A59E7">
        <w:t>Duration</w:t>
      </w:r>
    </w:p>
    <w:p w:rsidR="00F90B56" w:rsidRPr="003A59E7" w:rsidRDefault="00F90B56" w:rsidP="00935802">
      <w:pPr>
        <w:pStyle w:val="ListParagraph"/>
        <w:numPr>
          <w:ilvl w:val="0"/>
          <w:numId w:val="43"/>
        </w:numPr>
      </w:pPr>
      <w:r w:rsidRPr="003A59E7">
        <w:t>Aggregated Idle Time (%)</w:t>
      </w:r>
    </w:p>
    <w:p w:rsidR="00F90B56" w:rsidRPr="003A59E7" w:rsidRDefault="00F90B56" w:rsidP="00935802">
      <w:pPr>
        <w:pStyle w:val="ListParagraph"/>
        <w:numPr>
          <w:ilvl w:val="0"/>
          <w:numId w:val="43"/>
        </w:numPr>
      </w:pPr>
      <w:r w:rsidRPr="003A59E7">
        <w:t>Uplink Idle Time (%)</w:t>
      </w:r>
    </w:p>
    <w:p w:rsidR="00F90B56" w:rsidRPr="003A59E7" w:rsidRDefault="00F90B56" w:rsidP="00935802">
      <w:pPr>
        <w:pStyle w:val="ListParagraph"/>
        <w:numPr>
          <w:ilvl w:val="0"/>
          <w:numId w:val="43"/>
        </w:numPr>
      </w:pPr>
      <w:r w:rsidRPr="003A59E7">
        <w:t>Downlink Idle Time (%)</w:t>
      </w:r>
    </w:p>
    <w:p w:rsidR="00F90B56" w:rsidRPr="003A59E7" w:rsidRDefault="00F90B56" w:rsidP="00935802">
      <w:pPr>
        <w:pStyle w:val="ListParagraph"/>
        <w:numPr>
          <w:ilvl w:val="0"/>
          <w:numId w:val="43"/>
        </w:numPr>
      </w:pPr>
      <w:r w:rsidRPr="003A59E7">
        <w:t>Max Bandwidth (kbps)</w:t>
      </w:r>
    </w:p>
    <w:p w:rsidR="00F90B56" w:rsidRPr="003A59E7" w:rsidRDefault="00F90B56" w:rsidP="00935802">
      <w:pPr>
        <w:pStyle w:val="ListParagraph"/>
        <w:numPr>
          <w:ilvl w:val="0"/>
          <w:numId w:val="43"/>
        </w:numPr>
      </w:pPr>
      <w:r w:rsidRPr="003A59E7">
        <w:t>Max Uplink Bandwidth (kbps)</w:t>
      </w:r>
    </w:p>
    <w:p w:rsidR="00F90B56" w:rsidRPr="003A59E7" w:rsidRDefault="00F90B56" w:rsidP="00935802">
      <w:pPr>
        <w:pStyle w:val="ListParagraph"/>
        <w:numPr>
          <w:ilvl w:val="0"/>
          <w:numId w:val="43"/>
        </w:numPr>
      </w:pPr>
      <w:r w:rsidRPr="003A59E7">
        <w:t>Max Downlink Bandwidth (kbps)</w:t>
      </w:r>
    </w:p>
    <w:p w:rsidR="00F90B56" w:rsidRPr="003A59E7" w:rsidRDefault="00F90B56" w:rsidP="00935802">
      <w:pPr>
        <w:pStyle w:val="ListParagraph"/>
        <w:numPr>
          <w:ilvl w:val="0"/>
          <w:numId w:val="43"/>
        </w:numPr>
      </w:pPr>
      <w:r w:rsidRPr="003A59E7">
        <w:t>Average Bandwidth (kbps)</w:t>
      </w:r>
    </w:p>
    <w:p w:rsidR="00F90B56" w:rsidRPr="003A59E7" w:rsidRDefault="00F90B56" w:rsidP="00935802">
      <w:pPr>
        <w:pStyle w:val="ListParagraph"/>
        <w:numPr>
          <w:ilvl w:val="0"/>
          <w:numId w:val="43"/>
        </w:numPr>
      </w:pPr>
      <w:r w:rsidRPr="003A59E7">
        <w:t>Average Uplink Bandwidth (kbps)</w:t>
      </w:r>
    </w:p>
    <w:p w:rsidR="00F90B56" w:rsidRPr="003A59E7" w:rsidRDefault="00F90B56" w:rsidP="00935802">
      <w:pPr>
        <w:pStyle w:val="ListParagraph"/>
        <w:numPr>
          <w:ilvl w:val="0"/>
          <w:numId w:val="43"/>
        </w:numPr>
      </w:pPr>
      <w:r w:rsidRPr="003A59E7">
        <w:t>Average Downlink Bandwidth (kbps)</w:t>
      </w:r>
    </w:p>
    <w:p w:rsidR="00F90B56" w:rsidRPr="003A59E7" w:rsidRDefault="00F90B56" w:rsidP="00935802">
      <w:pPr>
        <w:pStyle w:val="ListParagraph"/>
        <w:numPr>
          <w:ilvl w:val="0"/>
          <w:numId w:val="43"/>
        </w:numPr>
      </w:pPr>
      <w:r w:rsidRPr="003A59E7">
        <w:lastRenderedPageBreak/>
        <w:t>Radio Access Type</w:t>
      </w:r>
    </w:p>
    <w:p w:rsidR="00F90B56" w:rsidRPr="003A59E7" w:rsidRDefault="00F90B56" w:rsidP="00935802">
      <w:pPr>
        <w:pStyle w:val="ListParagraph"/>
        <w:numPr>
          <w:ilvl w:val="0"/>
          <w:numId w:val="43"/>
        </w:numPr>
      </w:pPr>
      <w:r w:rsidRPr="003A59E7">
        <w:t>APN/Realm</w:t>
      </w:r>
    </w:p>
    <w:p w:rsidR="00AD5029" w:rsidRPr="003A59E7" w:rsidRDefault="00AD5029" w:rsidP="00AD5029">
      <w:pPr>
        <w:pStyle w:val="Heading3"/>
      </w:pPr>
      <w:bookmarkStart w:id="72" w:name="DataSessionContextReport"/>
      <w:bookmarkStart w:id="73" w:name="_Toc397082117"/>
      <w:bookmarkEnd w:id="72"/>
      <w:r w:rsidRPr="003A59E7">
        <w:t>Data Session Context Report</w:t>
      </w:r>
      <w:bookmarkEnd w:id="73"/>
    </w:p>
    <w:p w:rsidR="00AD5029" w:rsidRPr="003A59E7" w:rsidRDefault="007C17AE" w:rsidP="00AD5029">
      <w:r>
        <w:t>The system</w:t>
      </w:r>
      <w:r w:rsidR="00917768" w:rsidRPr="003A59E7">
        <w:t xml:space="preserve"> </w:t>
      </w:r>
      <w:r w:rsidR="00AD5029" w:rsidRPr="003A59E7">
        <w:t>shall have the ability to generate a Data Session Context Report which displays the trending of PDP Context Sessions for the selected IMSI.</w:t>
      </w:r>
    </w:p>
    <w:p w:rsidR="00AD5029" w:rsidRPr="003A59E7" w:rsidRDefault="00AD5029" w:rsidP="00AD5029">
      <w:pPr>
        <w:pStyle w:val="Heading4"/>
      </w:pPr>
      <w:r w:rsidRPr="003A59E7">
        <w:t xml:space="preserve">Filter </w:t>
      </w:r>
      <w:proofErr w:type="gramStart"/>
      <w:r w:rsidRPr="003A59E7">
        <w:t>By</w:t>
      </w:r>
      <w:proofErr w:type="gramEnd"/>
      <w:r w:rsidRPr="003A59E7">
        <w:t xml:space="preserve"> Criteria for Data Session Context Report</w:t>
      </w:r>
    </w:p>
    <w:p w:rsidR="00AD5029" w:rsidRPr="003A59E7" w:rsidRDefault="007C17AE" w:rsidP="00AD5029">
      <w:r>
        <w:t>The system</w:t>
      </w:r>
      <w:r w:rsidR="00917768" w:rsidRPr="003A59E7">
        <w:t xml:space="preserve"> </w:t>
      </w:r>
      <w:r w:rsidR="00AD5029" w:rsidRPr="003A59E7">
        <w:t>shall provide the user with the ability filter the report by the following:</w:t>
      </w:r>
    </w:p>
    <w:p w:rsidR="00AD5029" w:rsidRPr="003A59E7" w:rsidRDefault="00AD5029" w:rsidP="00AD5029"/>
    <w:p w:rsidR="00121932" w:rsidRPr="001602BB" w:rsidRDefault="00121932" w:rsidP="00935802">
      <w:pPr>
        <w:pStyle w:val="ListParagraph"/>
        <w:numPr>
          <w:ilvl w:val="0"/>
          <w:numId w:val="44"/>
        </w:numPr>
      </w:pPr>
      <w:r w:rsidRPr="001602BB">
        <w:t>Start/End Date – up to 12 months</w:t>
      </w:r>
    </w:p>
    <w:p w:rsidR="00AD5029" w:rsidRPr="003A59E7" w:rsidRDefault="00AD5029" w:rsidP="00935802">
      <w:pPr>
        <w:pStyle w:val="ListParagraph"/>
        <w:numPr>
          <w:ilvl w:val="0"/>
          <w:numId w:val="44"/>
        </w:numPr>
      </w:pPr>
      <w:r w:rsidRPr="003A59E7">
        <w:t>Failures</w:t>
      </w:r>
    </w:p>
    <w:p w:rsidR="00AD5029" w:rsidRPr="003A59E7" w:rsidRDefault="00AD5029" w:rsidP="00935802">
      <w:pPr>
        <w:pStyle w:val="ListParagraph"/>
        <w:numPr>
          <w:ilvl w:val="0"/>
          <w:numId w:val="44"/>
        </w:numPr>
      </w:pPr>
      <w:r w:rsidRPr="003A59E7">
        <w:t>Success</w:t>
      </w:r>
    </w:p>
    <w:p w:rsidR="00AD5029" w:rsidRPr="003A59E7" w:rsidRDefault="00AD5029" w:rsidP="00935802">
      <w:pPr>
        <w:pStyle w:val="ListParagraph"/>
        <w:numPr>
          <w:ilvl w:val="0"/>
          <w:numId w:val="44"/>
        </w:numPr>
      </w:pPr>
      <w:r w:rsidRPr="003A59E7">
        <w:t>Reason Code</w:t>
      </w:r>
    </w:p>
    <w:p w:rsidR="00AD5029" w:rsidRPr="003A59E7" w:rsidRDefault="00AD5029" w:rsidP="00935802">
      <w:pPr>
        <w:pStyle w:val="ListParagraph"/>
        <w:numPr>
          <w:ilvl w:val="0"/>
          <w:numId w:val="44"/>
        </w:numPr>
      </w:pPr>
      <w:r w:rsidRPr="003A59E7">
        <w:t>Roaming Partner Country</w:t>
      </w:r>
    </w:p>
    <w:p w:rsidR="00AD5029" w:rsidRDefault="00AD5029" w:rsidP="00935802">
      <w:pPr>
        <w:pStyle w:val="ListParagraph"/>
        <w:numPr>
          <w:ilvl w:val="0"/>
          <w:numId w:val="44"/>
        </w:numPr>
      </w:pPr>
      <w:r w:rsidRPr="003A59E7">
        <w:t>Roaming Partner Name</w:t>
      </w:r>
    </w:p>
    <w:p w:rsidR="00425884" w:rsidRPr="003A59E7" w:rsidRDefault="00425884" w:rsidP="00425884">
      <w:pPr>
        <w:pStyle w:val="Heading4"/>
      </w:pPr>
      <w:r w:rsidRPr="003A59E7">
        <w:t>Display Trending Information for Data Session Context Report</w:t>
      </w:r>
    </w:p>
    <w:p w:rsidR="0012727E" w:rsidRPr="001602BB" w:rsidRDefault="007C17AE" w:rsidP="0012727E">
      <w:r>
        <w:t xml:space="preserve">The </w:t>
      </w:r>
      <w:r w:rsidRPr="001602BB">
        <w:t>system</w:t>
      </w:r>
      <w:r w:rsidR="00CF6727" w:rsidRPr="001602BB">
        <w:t xml:space="preserve"> shall have the ability to have a visual display with the trending information for the specified time interval. </w:t>
      </w:r>
      <w:r w:rsidR="00121932" w:rsidRPr="001602BB">
        <w:t xml:space="preserve">The default view will be the last 7 days.  </w:t>
      </w:r>
      <w:r w:rsidR="0012727E" w:rsidRPr="001602BB">
        <w:t>The trending information shall be aggregated as follows:</w:t>
      </w:r>
    </w:p>
    <w:p w:rsidR="0012727E" w:rsidRPr="001602BB" w:rsidRDefault="0012727E" w:rsidP="0012727E"/>
    <w:p w:rsidR="0012727E" w:rsidRPr="001602BB" w:rsidRDefault="0012727E" w:rsidP="00CC2507">
      <w:pPr>
        <w:pStyle w:val="ListParagraph"/>
        <w:numPr>
          <w:ilvl w:val="0"/>
          <w:numId w:val="59"/>
        </w:numPr>
      </w:pPr>
      <w:r w:rsidRPr="001602BB">
        <w:t>1 day or less = hourly</w:t>
      </w:r>
    </w:p>
    <w:p w:rsidR="0012727E" w:rsidRPr="003071A8" w:rsidRDefault="0012727E" w:rsidP="00CC2507">
      <w:pPr>
        <w:pStyle w:val="ListParagraph"/>
        <w:numPr>
          <w:ilvl w:val="0"/>
          <w:numId w:val="59"/>
        </w:numPr>
      </w:pPr>
      <w:r w:rsidRPr="001602BB">
        <w:t xml:space="preserve">2 </w:t>
      </w:r>
      <w:r w:rsidRPr="003071A8">
        <w:t>days to 7 days = daily</w:t>
      </w:r>
    </w:p>
    <w:p w:rsidR="0012727E" w:rsidRPr="003071A8" w:rsidRDefault="0012727E" w:rsidP="00CC2507">
      <w:pPr>
        <w:pStyle w:val="ListParagraph"/>
        <w:numPr>
          <w:ilvl w:val="0"/>
          <w:numId w:val="59"/>
        </w:numPr>
      </w:pPr>
      <w:r w:rsidRPr="003071A8">
        <w:t xml:space="preserve">Over </w:t>
      </w:r>
      <w:r w:rsidR="00944AA0" w:rsidRPr="003071A8">
        <w:t xml:space="preserve">7 </w:t>
      </w:r>
      <w:r w:rsidRPr="003071A8">
        <w:t>days to 3 months = weekly</w:t>
      </w:r>
    </w:p>
    <w:p w:rsidR="0012727E" w:rsidRPr="001602BB" w:rsidRDefault="0012727E" w:rsidP="00CC2507">
      <w:pPr>
        <w:pStyle w:val="ListParagraph"/>
        <w:numPr>
          <w:ilvl w:val="0"/>
          <w:numId w:val="59"/>
        </w:numPr>
      </w:pPr>
      <w:r w:rsidRPr="003071A8">
        <w:t>Over 3 months</w:t>
      </w:r>
      <w:r w:rsidR="00CF182C" w:rsidRPr="003071A8">
        <w:t xml:space="preserve"> to 12 months</w:t>
      </w:r>
      <w:r w:rsidRPr="003071A8">
        <w:t xml:space="preserve"> =</w:t>
      </w:r>
      <w:r w:rsidRPr="001602BB">
        <w:t xml:space="preserve"> monthly</w:t>
      </w:r>
    </w:p>
    <w:p w:rsidR="00AD5029" w:rsidRPr="003A59E7" w:rsidRDefault="00AD5029" w:rsidP="00A21843">
      <w:pPr>
        <w:pStyle w:val="Heading4"/>
      </w:pPr>
      <w:r w:rsidRPr="003A59E7">
        <w:t>Display Data in Table for Data Session Context Report</w:t>
      </w:r>
    </w:p>
    <w:p w:rsidR="00AD5029" w:rsidRPr="003A59E7" w:rsidRDefault="007C17AE" w:rsidP="00AD5029">
      <w:r>
        <w:t>The system</w:t>
      </w:r>
      <w:r w:rsidR="00917768" w:rsidRPr="003A59E7">
        <w:t xml:space="preserve"> </w:t>
      </w:r>
      <w:r w:rsidR="00AD5029" w:rsidRPr="003A59E7">
        <w:t>shall have the ability to display the following information in a table that can be exported into a csv file:</w:t>
      </w:r>
    </w:p>
    <w:p w:rsidR="00AD5029" w:rsidRPr="003A59E7" w:rsidRDefault="00AD5029" w:rsidP="007F36D4">
      <w:pPr>
        <w:jc w:val="right"/>
      </w:pPr>
    </w:p>
    <w:p w:rsidR="00AD5029" w:rsidRPr="003A59E7" w:rsidRDefault="00AD5029" w:rsidP="00935802">
      <w:pPr>
        <w:pStyle w:val="ListParagraph"/>
        <w:numPr>
          <w:ilvl w:val="0"/>
          <w:numId w:val="45"/>
        </w:numPr>
      </w:pPr>
      <w:r w:rsidRPr="003A59E7">
        <w:t>IMSI</w:t>
      </w:r>
    </w:p>
    <w:p w:rsidR="00AD5029" w:rsidRPr="003A59E7" w:rsidRDefault="00AD5029" w:rsidP="00935802">
      <w:pPr>
        <w:pStyle w:val="ListParagraph"/>
        <w:numPr>
          <w:ilvl w:val="0"/>
          <w:numId w:val="45"/>
        </w:numPr>
      </w:pPr>
      <w:r w:rsidRPr="003A59E7">
        <w:t>MSISDN</w:t>
      </w:r>
    </w:p>
    <w:p w:rsidR="00AD5029" w:rsidRPr="003A59E7" w:rsidRDefault="00AD5029" w:rsidP="00935802">
      <w:pPr>
        <w:pStyle w:val="ListParagraph"/>
        <w:numPr>
          <w:ilvl w:val="0"/>
          <w:numId w:val="45"/>
        </w:numPr>
      </w:pPr>
      <w:r w:rsidRPr="003A59E7">
        <w:t>Roaming Country</w:t>
      </w:r>
    </w:p>
    <w:p w:rsidR="00AD5029" w:rsidRPr="003A59E7" w:rsidRDefault="00AD5029" w:rsidP="00935802">
      <w:pPr>
        <w:pStyle w:val="ListParagraph"/>
        <w:numPr>
          <w:ilvl w:val="0"/>
          <w:numId w:val="45"/>
        </w:numPr>
      </w:pPr>
      <w:r w:rsidRPr="003A59E7">
        <w:t>Visited Network</w:t>
      </w:r>
    </w:p>
    <w:p w:rsidR="00AD5029" w:rsidRPr="003A59E7" w:rsidRDefault="00AD5029" w:rsidP="00935802">
      <w:pPr>
        <w:pStyle w:val="ListParagraph"/>
        <w:numPr>
          <w:ilvl w:val="0"/>
          <w:numId w:val="45"/>
        </w:numPr>
      </w:pPr>
      <w:r w:rsidRPr="003A59E7">
        <w:t>Status (Successful, Failed)</w:t>
      </w:r>
    </w:p>
    <w:p w:rsidR="00AD5029" w:rsidRPr="003A59E7" w:rsidRDefault="00AD5029" w:rsidP="00935802">
      <w:pPr>
        <w:pStyle w:val="ListParagraph"/>
        <w:numPr>
          <w:ilvl w:val="0"/>
          <w:numId w:val="45"/>
        </w:numPr>
      </w:pPr>
      <w:r w:rsidRPr="003A59E7">
        <w:t>Reason Code</w:t>
      </w:r>
    </w:p>
    <w:p w:rsidR="00AD5029" w:rsidRPr="003A59E7" w:rsidRDefault="00AD5029" w:rsidP="00935802">
      <w:pPr>
        <w:pStyle w:val="ListParagraph"/>
        <w:numPr>
          <w:ilvl w:val="0"/>
          <w:numId w:val="45"/>
        </w:numPr>
      </w:pPr>
      <w:r w:rsidRPr="003A59E7">
        <w:t>Network Type</w:t>
      </w:r>
    </w:p>
    <w:p w:rsidR="00AD5029" w:rsidRPr="003A59E7" w:rsidRDefault="00AD5029" w:rsidP="00935802">
      <w:pPr>
        <w:pStyle w:val="ListParagraph"/>
        <w:numPr>
          <w:ilvl w:val="0"/>
          <w:numId w:val="45"/>
        </w:numPr>
      </w:pPr>
      <w:r w:rsidRPr="003A59E7">
        <w:t>Duration</w:t>
      </w:r>
    </w:p>
    <w:p w:rsidR="00AD5029" w:rsidRPr="003A59E7" w:rsidRDefault="00AD5029" w:rsidP="00935802">
      <w:pPr>
        <w:pStyle w:val="ListParagraph"/>
        <w:numPr>
          <w:ilvl w:val="0"/>
          <w:numId w:val="45"/>
        </w:numPr>
      </w:pPr>
      <w:r w:rsidRPr="003A59E7">
        <w:t>Data Session Start Time</w:t>
      </w:r>
    </w:p>
    <w:p w:rsidR="00AD5029" w:rsidRDefault="00AD5029" w:rsidP="00935802">
      <w:pPr>
        <w:pStyle w:val="ListParagraph"/>
        <w:numPr>
          <w:ilvl w:val="0"/>
          <w:numId w:val="45"/>
        </w:numPr>
      </w:pPr>
      <w:r w:rsidRPr="003A59E7">
        <w:t>Data Session End Time</w:t>
      </w:r>
    </w:p>
    <w:p w:rsidR="00CA30A7" w:rsidRDefault="00CA30A7" w:rsidP="00935802">
      <w:pPr>
        <w:pStyle w:val="ListParagraph"/>
        <w:numPr>
          <w:ilvl w:val="0"/>
          <w:numId w:val="45"/>
        </w:numPr>
      </w:pPr>
      <w:r>
        <w:t>SGSN</w:t>
      </w:r>
    </w:p>
    <w:p w:rsidR="00CA30A7" w:rsidRDefault="00CA30A7" w:rsidP="00935802">
      <w:pPr>
        <w:pStyle w:val="ListParagraph"/>
        <w:numPr>
          <w:ilvl w:val="0"/>
          <w:numId w:val="45"/>
        </w:numPr>
      </w:pPr>
      <w:r>
        <w:t>GGSN</w:t>
      </w:r>
    </w:p>
    <w:p w:rsidR="00CA30A7" w:rsidRDefault="00CA30A7" w:rsidP="00935802">
      <w:pPr>
        <w:pStyle w:val="ListParagraph"/>
        <w:numPr>
          <w:ilvl w:val="0"/>
          <w:numId w:val="45"/>
        </w:numPr>
      </w:pPr>
      <w:r>
        <w:t>Session Activation time</w:t>
      </w:r>
    </w:p>
    <w:p w:rsidR="001602BB" w:rsidRDefault="001602BB" w:rsidP="001602BB"/>
    <w:p w:rsidR="001602BB" w:rsidRDefault="001602BB" w:rsidP="001602BB"/>
    <w:p w:rsidR="001602BB" w:rsidRDefault="001602BB" w:rsidP="001602BB"/>
    <w:p w:rsidR="001602BB" w:rsidRDefault="001602BB" w:rsidP="001602BB"/>
    <w:p w:rsidR="000A042B" w:rsidRPr="003A59E7" w:rsidRDefault="000A042B" w:rsidP="000A042B">
      <w:pPr>
        <w:pStyle w:val="Heading3"/>
      </w:pPr>
      <w:bookmarkStart w:id="74" w:name="DataSessionActiviationReport"/>
      <w:bookmarkStart w:id="75" w:name="_Toc397082118"/>
      <w:bookmarkEnd w:id="74"/>
      <w:r w:rsidRPr="003A59E7">
        <w:lastRenderedPageBreak/>
        <w:t xml:space="preserve">Data Session </w:t>
      </w:r>
      <w:r>
        <w:t xml:space="preserve">Activation Time </w:t>
      </w:r>
      <w:r w:rsidRPr="003A59E7">
        <w:t>Report</w:t>
      </w:r>
      <w:bookmarkEnd w:id="75"/>
    </w:p>
    <w:p w:rsidR="000A042B" w:rsidRDefault="007C17AE" w:rsidP="000A042B">
      <w:r>
        <w:t>The system</w:t>
      </w:r>
      <w:r w:rsidR="000A042B" w:rsidRPr="003A59E7">
        <w:t xml:space="preserve"> shall have the ability to generate a Data Session Context Report which displays the trending of </w:t>
      </w:r>
      <w:r w:rsidR="00887718">
        <w:t>Data Session Activation Time</w:t>
      </w:r>
      <w:r w:rsidR="000A042B" w:rsidRPr="003A59E7">
        <w:t xml:space="preserve"> for the selected IMSI.</w:t>
      </w:r>
    </w:p>
    <w:p w:rsidR="000A042B" w:rsidRPr="003A59E7" w:rsidRDefault="000A042B" w:rsidP="000A042B">
      <w:pPr>
        <w:pStyle w:val="Heading4"/>
      </w:pPr>
      <w:r w:rsidRPr="003A59E7">
        <w:t xml:space="preserve">Filter </w:t>
      </w:r>
      <w:proofErr w:type="gramStart"/>
      <w:r w:rsidRPr="003A59E7">
        <w:t>By</w:t>
      </w:r>
      <w:proofErr w:type="gramEnd"/>
      <w:r w:rsidRPr="003A59E7">
        <w:t xml:space="preserve"> Criteria for Data Session </w:t>
      </w:r>
      <w:r>
        <w:t>Activation Time</w:t>
      </w:r>
      <w:r w:rsidRPr="003A59E7">
        <w:t xml:space="preserve"> Report</w:t>
      </w:r>
    </w:p>
    <w:p w:rsidR="000A042B" w:rsidRDefault="007C17AE" w:rsidP="000A042B">
      <w:r>
        <w:t>The system</w:t>
      </w:r>
      <w:r w:rsidR="000A042B" w:rsidRPr="003A59E7">
        <w:t xml:space="preserve"> shall provide the user with the ability filter the report by the following:</w:t>
      </w:r>
    </w:p>
    <w:p w:rsidR="00887718" w:rsidRPr="003A59E7" w:rsidRDefault="00887718" w:rsidP="000A042B"/>
    <w:p w:rsidR="00121932" w:rsidRPr="001602BB" w:rsidRDefault="00121932" w:rsidP="00935802">
      <w:pPr>
        <w:pStyle w:val="ListParagraph"/>
        <w:numPr>
          <w:ilvl w:val="0"/>
          <w:numId w:val="44"/>
        </w:numPr>
      </w:pPr>
      <w:r w:rsidRPr="001602BB">
        <w:t>Start/End Date – up to 12 months</w:t>
      </w:r>
    </w:p>
    <w:p w:rsidR="000A042B" w:rsidRPr="003A59E7" w:rsidRDefault="000A042B" w:rsidP="00935802">
      <w:pPr>
        <w:pStyle w:val="ListParagraph"/>
        <w:numPr>
          <w:ilvl w:val="0"/>
          <w:numId w:val="44"/>
        </w:numPr>
      </w:pPr>
      <w:r w:rsidRPr="003A59E7">
        <w:t>Roaming Partner Country</w:t>
      </w:r>
    </w:p>
    <w:p w:rsidR="000A042B" w:rsidRPr="003A59E7" w:rsidRDefault="000A042B" w:rsidP="00935802">
      <w:pPr>
        <w:pStyle w:val="ListParagraph"/>
        <w:numPr>
          <w:ilvl w:val="0"/>
          <w:numId w:val="44"/>
        </w:numPr>
      </w:pPr>
      <w:r w:rsidRPr="003A59E7">
        <w:t>Roaming Partner Name</w:t>
      </w:r>
    </w:p>
    <w:p w:rsidR="000A042B" w:rsidRPr="003A59E7" w:rsidRDefault="000A042B" w:rsidP="000A042B">
      <w:pPr>
        <w:pStyle w:val="Heading4"/>
      </w:pPr>
      <w:r w:rsidRPr="003A59E7">
        <w:t xml:space="preserve">Display Trending Information for Data Session </w:t>
      </w:r>
      <w:r>
        <w:t>Activation Time</w:t>
      </w:r>
      <w:r w:rsidRPr="003A59E7">
        <w:t xml:space="preserve"> Report</w:t>
      </w:r>
    </w:p>
    <w:p w:rsidR="0012727E" w:rsidRPr="001602BB" w:rsidRDefault="007C17AE" w:rsidP="0012727E">
      <w:r>
        <w:t xml:space="preserve">The </w:t>
      </w:r>
      <w:r w:rsidRPr="001602BB">
        <w:t>system</w:t>
      </w:r>
      <w:r w:rsidR="00CF6727" w:rsidRPr="001602BB">
        <w:t xml:space="preserve"> shall have the ability to have a visual display with the trending information for the specified time interval. </w:t>
      </w:r>
      <w:r w:rsidR="0012727E" w:rsidRPr="001602BB">
        <w:t xml:space="preserve"> </w:t>
      </w:r>
      <w:r w:rsidR="00121932" w:rsidRPr="001602BB">
        <w:t xml:space="preserve">The default view will be the last 7 days.  </w:t>
      </w:r>
      <w:r w:rsidR="0012727E" w:rsidRPr="001602BB">
        <w:t>The trending information shall be aggregated as follows:</w:t>
      </w:r>
    </w:p>
    <w:p w:rsidR="0012727E" w:rsidRPr="001602BB" w:rsidRDefault="0012727E" w:rsidP="0012727E"/>
    <w:p w:rsidR="0012727E" w:rsidRPr="001602BB" w:rsidRDefault="0012727E" w:rsidP="00CC2507">
      <w:pPr>
        <w:pStyle w:val="ListParagraph"/>
        <w:numPr>
          <w:ilvl w:val="0"/>
          <w:numId w:val="59"/>
        </w:numPr>
      </w:pPr>
      <w:r w:rsidRPr="001602BB">
        <w:t>1 day or less = hourly</w:t>
      </w:r>
    </w:p>
    <w:p w:rsidR="0012727E" w:rsidRPr="001602BB" w:rsidRDefault="0012727E" w:rsidP="00CC2507">
      <w:pPr>
        <w:pStyle w:val="ListParagraph"/>
        <w:numPr>
          <w:ilvl w:val="0"/>
          <w:numId w:val="59"/>
        </w:numPr>
      </w:pPr>
      <w:r w:rsidRPr="001602BB">
        <w:t>2 days to 7 days = daily</w:t>
      </w:r>
    </w:p>
    <w:p w:rsidR="0012727E" w:rsidRPr="003071A8" w:rsidRDefault="0012727E" w:rsidP="00CC2507">
      <w:pPr>
        <w:pStyle w:val="ListParagraph"/>
        <w:numPr>
          <w:ilvl w:val="0"/>
          <w:numId w:val="59"/>
        </w:numPr>
      </w:pPr>
      <w:r w:rsidRPr="003071A8">
        <w:t xml:space="preserve">Over </w:t>
      </w:r>
      <w:r w:rsidR="00944AA0" w:rsidRPr="003071A8">
        <w:t xml:space="preserve">7 </w:t>
      </w:r>
      <w:r w:rsidRPr="003071A8">
        <w:t>days to 3 months = weekly</w:t>
      </w:r>
    </w:p>
    <w:p w:rsidR="0012727E" w:rsidRPr="001602BB" w:rsidRDefault="0012727E" w:rsidP="00CC2507">
      <w:pPr>
        <w:pStyle w:val="ListParagraph"/>
        <w:numPr>
          <w:ilvl w:val="0"/>
          <w:numId w:val="59"/>
        </w:numPr>
      </w:pPr>
      <w:r w:rsidRPr="003071A8">
        <w:t>Over 3 months</w:t>
      </w:r>
      <w:r w:rsidR="00944AA0" w:rsidRPr="003071A8">
        <w:t xml:space="preserve"> to 12 months</w:t>
      </w:r>
      <w:r w:rsidRPr="003071A8">
        <w:t xml:space="preserve"> =</w:t>
      </w:r>
      <w:r w:rsidRPr="001602BB">
        <w:t xml:space="preserve"> monthly</w:t>
      </w:r>
    </w:p>
    <w:p w:rsidR="000A042B" w:rsidRPr="003A59E7" w:rsidRDefault="000A042B" w:rsidP="00A21843">
      <w:pPr>
        <w:pStyle w:val="Heading4"/>
      </w:pPr>
      <w:r w:rsidRPr="003A59E7">
        <w:t xml:space="preserve">Display Data in Table for Data Session </w:t>
      </w:r>
      <w:r>
        <w:t>Activation Time</w:t>
      </w:r>
      <w:r w:rsidRPr="003A59E7">
        <w:t xml:space="preserve"> Report</w:t>
      </w:r>
    </w:p>
    <w:p w:rsidR="000A042B" w:rsidRPr="003A59E7" w:rsidRDefault="007C17AE" w:rsidP="000A042B">
      <w:r>
        <w:t>The system</w:t>
      </w:r>
      <w:r w:rsidR="000A042B" w:rsidRPr="003A59E7">
        <w:t xml:space="preserve"> shall have the ability to display the following information in a table that can be exported into a csv file:</w:t>
      </w:r>
    </w:p>
    <w:p w:rsidR="000A042B" w:rsidRPr="003A59E7" w:rsidRDefault="000A042B" w:rsidP="000A042B"/>
    <w:p w:rsidR="000A042B" w:rsidRPr="003A59E7" w:rsidRDefault="000A042B" w:rsidP="00935802">
      <w:pPr>
        <w:pStyle w:val="ListParagraph"/>
        <w:numPr>
          <w:ilvl w:val="0"/>
          <w:numId w:val="45"/>
        </w:numPr>
      </w:pPr>
      <w:r w:rsidRPr="003A59E7">
        <w:t>IMSI</w:t>
      </w:r>
    </w:p>
    <w:p w:rsidR="000A042B" w:rsidRPr="003A59E7" w:rsidRDefault="000A042B" w:rsidP="00935802">
      <w:pPr>
        <w:pStyle w:val="ListParagraph"/>
        <w:numPr>
          <w:ilvl w:val="0"/>
          <w:numId w:val="45"/>
        </w:numPr>
      </w:pPr>
      <w:r w:rsidRPr="003A59E7">
        <w:t>MSISDN</w:t>
      </w:r>
    </w:p>
    <w:p w:rsidR="000A042B" w:rsidRPr="003A59E7" w:rsidRDefault="000A042B" w:rsidP="00935802">
      <w:pPr>
        <w:pStyle w:val="ListParagraph"/>
        <w:numPr>
          <w:ilvl w:val="0"/>
          <w:numId w:val="45"/>
        </w:numPr>
      </w:pPr>
      <w:r w:rsidRPr="003A59E7">
        <w:t>Roaming Country</w:t>
      </w:r>
    </w:p>
    <w:p w:rsidR="000A042B" w:rsidRPr="003A59E7" w:rsidRDefault="000A042B" w:rsidP="00935802">
      <w:pPr>
        <w:pStyle w:val="ListParagraph"/>
        <w:numPr>
          <w:ilvl w:val="0"/>
          <w:numId w:val="45"/>
        </w:numPr>
      </w:pPr>
      <w:r w:rsidRPr="003A59E7">
        <w:t>Visited Network</w:t>
      </w:r>
    </w:p>
    <w:p w:rsidR="000A042B" w:rsidRPr="003A59E7" w:rsidRDefault="000A042B" w:rsidP="00935802">
      <w:pPr>
        <w:pStyle w:val="ListParagraph"/>
        <w:numPr>
          <w:ilvl w:val="0"/>
          <w:numId w:val="45"/>
        </w:numPr>
      </w:pPr>
      <w:r w:rsidRPr="003A59E7">
        <w:t>Status (Successful, Failed)</w:t>
      </w:r>
    </w:p>
    <w:p w:rsidR="000A042B" w:rsidRPr="003A59E7" w:rsidRDefault="000A042B" w:rsidP="00935802">
      <w:pPr>
        <w:pStyle w:val="ListParagraph"/>
        <w:numPr>
          <w:ilvl w:val="0"/>
          <w:numId w:val="45"/>
        </w:numPr>
      </w:pPr>
      <w:r w:rsidRPr="003A59E7">
        <w:t>Reason Code</w:t>
      </w:r>
    </w:p>
    <w:p w:rsidR="000A042B" w:rsidRPr="003A59E7" w:rsidRDefault="000A042B" w:rsidP="00935802">
      <w:pPr>
        <w:pStyle w:val="ListParagraph"/>
        <w:numPr>
          <w:ilvl w:val="0"/>
          <w:numId w:val="45"/>
        </w:numPr>
      </w:pPr>
      <w:r w:rsidRPr="003A59E7">
        <w:t>Network Type</w:t>
      </w:r>
    </w:p>
    <w:p w:rsidR="000A042B" w:rsidRPr="003A59E7" w:rsidRDefault="000A042B" w:rsidP="00935802">
      <w:pPr>
        <w:pStyle w:val="ListParagraph"/>
        <w:numPr>
          <w:ilvl w:val="0"/>
          <w:numId w:val="45"/>
        </w:numPr>
      </w:pPr>
      <w:r w:rsidRPr="003A59E7">
        <w:t>Duration</w:t>
      </w:r>
    </w:p>
    <w:p w:rsidR="000A042B" w:rsidRPr="003A59E7" w:rsidRDefault="000A042B" w:rsidP="00935802">
      <w:pPr>
        <w:pStyle w:val="ListParagraph"/>
        <w:numPr>
          <w:ilvl w:val="0"/>
          <w:numId w:val="45"/>
        </w:numPr>
      </w:pPr>
      <w:r w:rsidRPr="003A59E7">
        <w:t>Data Session Start Time</w:t>
      </w:r>
    </w:p>
    <w:p w:rsidR="000A042B" w:rsidRDefault="000A042B" w:rsidP="00935802">
      <w:pPr>
        <w:pStyle w:val="ListParagraph"/>
        <w:numPr>
          <w:ilvl w:val="0"/>
          <w:numId w:val="45"/>
        </w:numPr>
      </w:pPr>
      <w:r w:rsidRPr="003A59E7">
        <w:t>Data Session End Time</w:t>
      </w:r>
    </w:p>
    <w:p w:rsidR="000A042B" w:rsidRDefault="000A042B" w:rsidP="00935802">
      <w:pPr>
        <w:pStyle w:val="ListParagraph"/>
        <w:numPr>
          <w:ilvl w:val="0"/>
          <w:numId w:val="45"/>
        </w:numPr>
      </w:pPr>
      <w:r>
        <w:t>Session Activation time</w:t>
      </w:r>
    </w:p>
    <w:p w:rsidR="000A042B" w:rsidRDefault="000A042B" w:rsidP="00935802">
      <w:pPr>
        <w:pStyle w:val="ListParagraph"/>
        <w:numPr>
          <w:ilvl w:val="0"/>
          <w:numId w:val="45"/>
        </w:numPr>
      </w:pPr>
      <w:r>
        <w:t>SGSN</w:t>
      </w:r>
    </w:p>
    <w:p w:rsidR="000A042B" w:rsidRDefault="000A042B" w:rsidP="00935802">
      <w:pPr>
        <w:pStyle w:val="ListParagraph"/>
        <w:numPr>
          <w:ilvl w:val="0"/>
          <w:numId w:val="45"/>
        </w:numPr>
      </w:pPr>
      <w:r>
        <w:t>GGSN</w:t>
      </w:r>
    </w:p>
    <w:p w:rsidR="00AD5029" w:rsidRPr="003071A8" w:rsidRDefault="00AD5029" w:rsidP="00AD5029">
      <w:pPr>
        <w:pStyle w:val="Heading3"/>
      </w:pPr>
      <w:bookmarkStart w:id="76" w:name="_Toc397082119"/>
      <w:r w:rsidRPr="003A59E7">
        <w:t>Reports</w:t>
      </w:r>
      <w:r w:rsidR="00CF6727">
        <w:t xml:space="preserve"> Based </w:t>
      </w:r>
      <w:r w:rsidR="00CF6727" w:rsidRPr="003071A8">
        <w:t xml:space="preserve">on </w:t>
      </w:r>
      <w:r w:rsidR="00CF182C" w:rsidRPr="003071A8">
        <w:t>Group(s)</w:t>
      </w:r>
      <w:bookmarkEnd w:id="76"/>
      <w:r w:rsidR="00CF182C" w:rsidRPr="003071A8">
        <w:t xml:space="preserve"> </w:t>
      </w:r>
    </w:p>
    <w:p w:rsidR="00AD5029" w:rsidRPr="003A59E7" w:rsidRDefault="007C17AE" w:rsidP="00AD5029">
      <w:r w:rsidRPr="003071A8">
        <w:t>The system</w:t>
      </w:r>
      <w:r w:rsidR="00917768" w:rsidRPr="003071A8">
        <w:t xml:space="preserve"> </w:t>
      </w:r>
      <w:r w:rsidR="00AD5029" w:rsidRPr="003071A8">
        <w:t>shall have the ability to display the Bandwidth</w:t>
      </w:r>
      <w:r w:rsidR="00CF6727" w:rsidRPr="003071A8">
        <w:t xml:space="preserve">, </w:t>
      </w:r>
      <w:r w:rsidR="00AD5029" w:rsidRPr="003071A8">
        <w:t>Data Session Context</w:t>
      </w:r>
      <w:r w:rsidR="00CF6727" w:rsidRPr="003071A8">
        <w:t>, and Data Session Activation Time</w:t>
      </w:r>
      <w:r w:rsidR="00AD5029" w:rsidRPr="003071A8">
        <w:t xml:space="preserve"> reports </w:t>
      </w:r>
      <w:r w:rsidR="00CF6727" w:rsidRPr="003071A8">
        <w:t xml:space="preserve">for </w:t>
      </w:r>
      <w:r w:rsidR="00F813AC" w:rsidRPr="003071A8">
        <w:t>all</w:t>
      </w:r>
      <w:r w:rsidR="00CF6727" w:rsidRPr="003071A8">
        <w:t xml:space="preserve"> of</w:t>
      </w:r>
      <w:r w:rsidR="00F813AC" w:rsidRPr="003071A8">
        <w:t xml:space="preserve"> </w:t>
      </w:r>
      <w:r w:rsidR="00165B03" w:rsidRPr="003071A8">
        <w:t>the IMSIs</w:t>
      </w:r>
      <w:r w:rsidR="00CF6727" w:rsidRPr="003071A8">
        <w:t xml:space="preserve"> that are included in </w:t>
      </w:r>
      <w:r w:rsidR="00CF182C" w:rsidRPr="003071A8">
        <w:t>a group.  The user shall be able to select one or many groups.</w:t>
      </w:r>
      <w:r w:rsidR="00CF182C">
        <w:t xml:space="preserve">  </w:t>
      </w:r>
    </w:p>
    <w:p w:rsidR="00A21843" w:rsidRDefault="00A21843">
      <w:pPr>
        <w:tabs>
          <w:tab w:val="clear" w:pos="9360"/>
        </w:tabs>
        <w:rPr>
          <w:rFonts w:cs="Arial"/>
          <w:b/>
          <w:sz w:val="24"/>
        </w:rPr>
      </w:pPr>
      <w:r>
        <w:br w:type="page"/>
      </w:r>
    </w:p>
    <w:p w:rsidR="00CF6727" w:rsidRDefault="00CF6727" w:rsidP="00CF6727">
      <w:pPr>
        <w:pStyle w:val="Heading2"/>
      </w:pPr>
      <w:bookmarkStart w:id="77" w:name="_Toc397082120"/>
      <w:r>
        <w:lastRenderedPageBreak/>
        <w:t>Enterprise Reporting</w:t>
      </w:r>
      <w:bookmarkEnd w:id="77"/>
    </w:p>
    <w:p w:rsidR="00AD5029" w:rsidRPr="001602BB" w:rsidRDefault="00AD5029" w:rsidP="00CF6727">
      <w:pPr>
        <w:pStyle w:val="Heading3"/>
      </w:pPr>
      <w:bookmarkStart w:id="78" w:name="_Toc397082121"/>
      <w:proofErr w:type="spellStart"/>
      <w:r w:rsidRPr="003A59E7">
        <w:t>Adhoc</w:t>
      </w:r>
      <w:proofErr w:type="spellEnd"/>
      <w:r w:rsidRPr="003A59E7">
        <w:t xml:space="preserve"> Reports</w:t>
      </w:r>
      <w:r w:rsidR="00977ADB">
        <w:t xml:space="preserve"> </w:t>
      </w:r>
      <w:r w:rsidR="00977ADB" w:rsidRPr="001602BB">
        <w:t>by Subject Area</w:t>
      </w:r>
      <w:bookmarkEnd w:id="78"/>
    </w:p>
    <w:p w:rsidR="00AD5029" w:rsidRPr="001602BB" w:rsidRDefault="00917768" w:rsidP="00AD5029">
      <w:r w:rsidRPr="001602BB">
        <w:t xml:space="preserve">Enterprise Reporting </w:t>
      </w:r>
      <w:r w:rsidR="00AD5029" w:rsidRPr="001602BB">
        <w:t>shall provide the user with the ability to create ad hoc reports.</w:t>
      </w:r>
    </w:p>
    <w:p w:rsidR="00AD5029" w:rsidRPr="001602BB" w:rsidRDefault="00AD5029" w:rsidP="00AD5029">
      <w:pPr>
        <w:pStyle w:val="Heading4"/>
      </w:pPr>
      <w:r w:rsidRPr="001602BB">
        <w:t>Group</w:t>
      </w:r>
      <w:r w:rsidR="00121932" w:rsidRPr="001602BB">
        <w:t xml:space="preserve"> </w:t>
      </w:r>
      <w:r w:rsidR="004500E9" w:rsidRPr="001602BB">
        <w:t xml:space="preserve">Action </w:t>
      </w:r>
      <w:r w:rsidRPr="001602BB">
        <w:t xml:space="preserve">and Subscriber </w:t>
      </w:r>
      <w:r w:rsidR="00121932" w:rsidRPr="001602BB">
        <w:t xml:space="preserve">Roaming </w:t>
      </w:r>
      <w:r w:rsidRPr="001602BB">
        <w:t>History</w:t>
      </w:r>
    </w:p>
    <w:p w:rsidR="00AD5029" w:rsidRPr="001602BB" w:rsidRDefault="00917768" w:rsidP="00AD5029">
      <w:r w:rsidRPr="001602BB">
        <w:t xml:space="preserve">Enterprise Reporting </w:t>
      </w:r>
      <w:r w:rsidR="00AD5029" w:rsidRPr="001602BB">
        <w:t xml:space="preserve">shall </w:t>
      </w:r>
      <w:r w:rsidR="00121932" w:rsidRPr="001602BB">
        <w:t xml:space="preserve">create subject areas for Group </w:t>
      </w:r>
      <w:r w:rsidR="001602BB">
        <w:t>Action</w:t>
      </w:r>
      <w:r w:rsidR="00121932" w:rsidRPr="001602BB">
        <w:t xml:space="preserve"> History and Subscriber Roaming History.  </w:t>
      </w:r>
    </w:p>
    <w:p w:rsidR="003C5F84" w:rsidRPr="001602BB" w:rsidRDefault="003C5F84" w:rsidP="003C5F84">
      <w:pPr>
        <w:pStyle w:val="Heading5"/>
      </w:pPr>
      <w:r w:rsidRPr="001602BB">
        <w:t>Group</w:t>
      </w:r>
      <w:r w:rsidR="00311D97" w:rsidRPr="001602BB">
        <w:t xml:space="preserve"> </w:t>
      </w:r>
      <w:r w:rsidR="004500E9" w:rsidRPr="001602BB">
        <w:t xml:space="preserve">Action </w:t>
      </w:r>
      <w:r w:rsidRPr="001602BB">
        <w:t xml:space="preserve">History </w:t>
      </w:r>
      <w:r w:rsidR="00121932" w:rsidRPr="001602BB">
        <w:t xml:space="preserve">Subject Area </w:t>
      </w:r>
      <w:r w:rsidRPr="001602BB">
        <w:t>Attributes</w:t>
      </w:r>
    </w:p>
    <w:p w:rsidR="003C5F84" w:rsidRPr="001602BB" w:rsidRDefault="003C5F84" w:rsidP="003C5F84">
      <w:r w:rsidRPr="001602BB">
        <w:t xml:space="preserve">Enterprise Reporting shall provide the user with the ability to access the following Group </w:t>
      </w:r>
      <w:r w:rsidR="004500E9" w:rsidRPr="001602BB">
        <w:t>Action</w:t>
      </w:r>
      <w:r w:rsidR="001602BB">
        <w:t xml:space="preserve"> </w:t>
      </w:r>
      <w:r w:rsidRPr="001602BB">
        <w:t xml:space="preserve">History </w:t>
      </w:r>
      <w:r w:rsidR="00121932" w:rsidRPr="001602BB">
        <w:t xml:space="preserve">subject area </w:t>
      </w:r>
      <w:r w:rsidRPr="001602BB">
        <w:t>attributes:</w:t>
      </w:r>
      <w:r w:rsidR="0012727E" w:rsidRPr="001602BB">
        <w:t xml:space="preserve"> </w:t>
      </w:r>
    </w:p>
    <w:p w:rsidR="003C5F84" w:rsidRPr="001602BB" w:rsidRDefault="003C5F84" w:rsidP="003C5F84"/>
    <w:p w:rsidR="003C5F84" w:rsidRPr="001602BB" w:rsidRDefault="003C5F84" w:rsidP="00CC2507">
      <w:pPr>
        <w:pStyle w:val="ListParagraph"/>
        <w:numPr>
          <w:ilvl w:val="0"/>
          <w:numId w:val="55"/>
        </w:numPr>
        <w:tabs>
          <w:tab w:val="clear" w:pos="9360"/>
        </w:tabs>
        <w:contextualSpacing w:val="0"/>
      </w:pPr>
      <w:r w:rsidRPr="001602BB">
        <w:t xml:space="preserve">Group </w:t>
      </w:r>
    </w:p>
    <w:p w:rsidR="003C5F84" w:rsidRPr="001602BB" w:rsidRDefault="003C5F84" w:rsidP="00CC2507">
      <w:pPr>
        <w:pStyle w:val="ListParagraph"/>
        <w:numPr>
          <w:ilvl w:val="0"/>
          <w:numId w:val="55"/>
        </w:numPr>
        <w:tabs>
          <w:tab w:val="clear" w:pos="9360"/>
        </w:tabs>
        <w:contextualSpacing w:val="0"/>
      </w:pPr>
      <w:r w:rsidRPr="001602BB">
        <w:t xml:space="preserve">Group </w:t>
      </w:r>
      <w:r w:rsidR="005E7962" w:rsidRPr="001602BB">
        <w:t>ID</w:t>
      </w:r>
    </w:p>
    <w:p w:rsidR="003C5F84" w:rsidRPr="001602BB" w:rsidRDefault="003C5F84" w:rsidP="00CC2507">
      <w:pPr>
        <w:pStyle w:val="ListParagraph"/>
        <w:numPr>
          <w:ilvl w:val="0"/>
          <w:numId w:val="55"/>
        </w:numPr>
        <w:tabs>
          <w:tab w:val="clear" w:pos="9360"/>
        </w:tabs>
        <w:contextualSpacing w:val="0"/>
      </w:pPr>
      <w:r w:rsidRPr="001602BB">
        <w:t>IMSI</w:t>
      </w:r>
    </w:p>
    <w:p w:rsidR="003C5F84" w:rsidRPr="0085545C" w:rsidRDefault="003C5F84" w:rsidP="00CC2507">
      <w:pPr>
        <w:pStyle w:val="ListParagraph"/>
        <w:numPr>
          <w:ilvl w:val="0"/>
          <w:numId w:val="55"/>
        </w:numPr>
        <w:tabs>
          <w:tab w:val="clear" w:pos="9360"/>
        </w:tabs>
        <w:contextualSpacing w:val="0"/>
      </w:pPr>
      <w:r w:rsidRPr="0085545C">
        <w:t>MIN</w:t>
      </w:r>
    </w:p>
    <w:p w:rsidR="003C5F84" w:rsidRPr="0085545C" w:rsidRDefault="003C5F84" w:rsidP="00CC2507">
      <w:pPr>
        <w:pStyle w:val="ListParagraph"/>
        <w:numPr>
          <w:ilvl w:val="0"/>
          <w:numId w:val="55"/>
        </w:numPr>
        <w:tabs>
          <w:tab w:val="clear" w:pos="9360"/>
        </w:tabs>
        <w:contextualSpacing w:val="0"/>
      </w:pPr>
      <w:r w:rsidRPr="0085545C">
        <w:t>Action Type</w:t>
      </w:r>
    </w:p>
    <w:p w:rsidR="003C5F84" w:rsidRPr="0085545C" w:rsidRDefault="003C5F84" w:rsidP="00CC2507">
      <w:pPr>
        <w:pStyle w:val="ListParagraph"/>
        <w:numPr>
          <w:ilvl w:val="0"/>
          <w:numId w:val="55"/>
        </w:numPr>
        <w:tabs>
          <w:tab w:val="clear" w:pos="9360"/>
        </w:tabs>
        <w:contextualSpacing w:val="0"/>
      </w:pPr>
      <w:r w:rsidRPr="0085545C">
        <w:t>Action Timestamp</w:t>
      </w:r>
    </w:p>
    <w:p w:rsidR="003C5F84" w:rsidRPr="0085545C" w:rsidRDefault="003C5F84" w:rsidP="00CC2507">
      <w:pPr>
        <w:pStyle w:val="ListParagraph"/>
        <w:numPr>
          <w:ilvl w:val="0"/>
          <w:numId w:val="55"/>
        </w:numPr>
        <w:tabs>
          <w:tab w:val="clear" w:pos="9360"/>
        </w:tabs>
        <w:contextualSpacing w:val="0"/>
      </w:pPr>
      <w:r w:rsidRPr="0085545C">
        <w:t>Action Content</w:t>
      </w:r>
    </w:p>
    <w:p w:rsidR="003C5F84" w:rsidRPr="0085545C" w:rsidRDefault="003C5F84" w:rsidP="00CC2507">
      <w:pPr>
        <w:pStyle w:val="ListParagraph"/>
        <w:numPr>
          <w:ilvl w:val="0"/>
          <w:numId w:val="55"/>
        </w:numPr>
        <w:tabs>
          <w:tab w:val="clear" w:pos="9360"/>
        </w:tabs>
        <w:contextualSpacing w:val="0"/>
      </w:pPr>
      <w:r w:rsidRPr="0085545C">
        <w:t>Action Description</w:t>
      </w:r>
    </w:p>
    <w:p w:rsidR="003C5F84" w:rsidRPr="0085545C" w:rsidRDefault="003C5F84" w:rsidP="00CC2507">
      <w:pPr>
        <w:pStyle w:val="ListParagraph"/>
        <w:numPr>
          <w:ilvl w:val="0"/>
          <w:numId w:val="55"/>
        </w:numPr>
        <w:tabs>
          <w:tab w:val="clear" w:pos="9360"/>
        </w:tabs>
        <w:contextualSpacing w:val="0"/>
      </w:pPr>
      <w:r w:rsidRPr="0085545C">
        <w:t>Recipient</w:t>
      </w:r>
    </w:p>
    <w:p w:rsidR="003C5F84" w:rsidRPr="0085545C" w:rsidRDefault="003C5F84" w:rsidP="00CC2507">
      <w:pPr>
        <w:pStyle w:val="ListParagraph"/>
        <w:numPr>
          <w:ilvl w:val="0"/>
          <w:numId w:val="55"/>
        </w:numPr>
        <w:tabs>
          <w:tab w:val="clear" w:pos="9360"/>
        </w:tabs>
        <w:contextualSpacing w:val="0"/>
      </w:pPr>
      <w:r w:rsidRPr="0085545C">
        <w:t>Voice Status</w:t>
      </w:r>
    </w:p>
    <w:p w:rsidR="003C5F84" w:rsidRPr="0085545C" w:rsidRDefault="003C5F84" w:rsidP="00CC2507">
      <w:pPr>
        <w:pStyle w:val="ListParagraph"/>
        <w:numPr>
          <w:ilvl w:val="0"/>
          <w:numId w:val="55"/>
        </w:numPr>
        <w:tabs>
          <w:tab w:val="clear" w:pos="9360"/>
        </w:tabs>
        <w:contextualSpacing w:val="0"/>
      </w:pPr>
      <w:r w:rsidRPr="0085545C">
        <w:t>Data Status</w:t>
      </w:r>
    </w:p>
    <w:p w:rsidR="003C5F84" w:rsidRPr="0085545C" w:rsidRDefault="003C5F84" w:rsidP="00CC2507">
      <w:pPr>
        <w:pStyle w:val="ListParagraph"/>
        <w:numPr>
          <w:ilvl w:val="0"/>
          <w:numId w:val="55"/>
        </w:numPr>
        <w:tabs>
          <w:tab w:val="clear" w:pos="9360"/>
        </w:tabs>
        <w:contextualSpacing w:val="0"/>
      </w:pPr>
      <w:r w:rsidRPr="0085545C">
        <w:t>Escalation Alert</w:t>
      </w:r>
    </w:p>
    <w:p w:rsidR="003C5F84" w:rsidRPr="0085545C" w:rsidRDefault="003C5F84" w:rsidP="00CC2507">
      <w:pPr>
        <w:pStyle w:val="ListParagraph"/>
        <w:numPr>
          <w:ilvl w:val="0"/>
          <w:numId w:val="55"/>
        </w:numPr>
        <w:tabs>
          <w:tab w:val="clear" w:pos="9360"/>
        </w:tabs>
        <w:contextualSpacing w:val="0"/>
      </w:pPr>
      <w:r w:rsidRPr="0085545C">
        <w:t>Roaming Country</w:t>
      </w:r>
    </w:p>
    <w:p w:rsidR="003C5F84" w:rsidRDefault="003C5F84" w:rsidP="00CC2507">
      <w:pPr>
        <w:pStyle w:val="ListParagraph"/>
        <w:numPr>
          <w:ilvl w:val="0"/>
          <w:numId w:val="55"/>
        </w:numPr>
        <w:tabs>
          <w:tab w:val="clear" w:pos="9360"/>
        </w:tabs>
        <w:contextualSpacing w:val="0"/>
      </w:pPr>
      <w:r w:rsidRPr="0085545C">
        <w:t>Failed Timestamp</w:t>
      </w:r>
    </w:p>
    <w:p w:rsidR="003D5A44" w:rsidRDefault="003D5A44" w:rsidP="00CC2507">
      <w:pPr>
        <w:pStyle w:val="ListParagraph"/>
        <w:numPr>
          <w:ilvl w:val="0"/>
          <w:numId w:val="55"/>
        </w:numPr>
        <w:tabs>
          <w:tab w:val="clear" w:pos="9360"/>
        </w:tabs>
        <w:contextualSpacing w:val="0"/>
      </w:pPr>
      <w:r>
        <w:t>Recipient Name</w:t>
      </w:r>
    </w:p>
    <w:p w:rsidR="003D5A44" w:rsidRPr="0085545C" w:rsidRDefault="003D5A44" w:rsidP="00CC2507">
      <w:pPr>
        <w:pStyle w:val="ListParagraph"/>
        <w:numPr>
          <w:ilvl w:val="0"/>
          <w:numId w:val="55"/>
        </w:numPr>
        <w:tabs>
          <w:tab w:val="clear" w:pos="9360"/>
        </w:tabs>
        <w:contextualSpacing w:val="0"/>
      </w:pPr>
      <w:r>
        <w:t>Recipient Email Address</w:t>
      </w:r>
    </w:p>
    <w:p w:rsidR="003C5F84" w:rsidRDefault="003C5F84" w:rsidP="00CC2507">
      <w:pPr>
        <w:pStyle w:val="ListParagraph"/>
        <w:numPr>
          <w:ilvl w:val="0"/>
          <w:numId w:val="55"/>
        </w:numPr>
        <w:tabs>
          <w:tab w:val="clear" w:pos="9360"/>
        </w:tabs>
        <w:contextualSpacing w:val="0"/>
      </w:pPr>
      <w:r w:rsidRPr="0085545C">
        <w:t>Action Status</w:t>
      </w:r>
    </w:p>
    <w:p w:rsidR="003C5F84" w:rsidRPr="001602BB" w:rsidRDefault="003C5F84" w:rsidP="003C5F84">
      <w:pPr>
        <w:pStyle w:val="Heading5"/>
      </w:pPr>
      <w:r w:rsidRPr="001602BB">
        <w:t xml:space="preserve">Subscriber </w:t>
      </w:r>
      <w:r w:rsidR="00311D97" w:rsidRPr="001602BB">
        <w:t xml:space="preserve">Roaming </w:t>
      </w:r>
      <w:r w:rsidRPr="001602BB">
        <w:t>History</w:t>
      </w:r>
      <w:r w:rsidR="00A21B79" w:rsidRPr="001602BB">
        <w:t xml:space="preserve"> Subject Area</w:t>
      </w:r>
      <w:r w:rsidR="0085545C" w:rsidRPr="001602BB">
        <w:t xml:space="preserve"> Attributes</w:t>
      </w:r>
    </w:p>
    <w:p w:rsidR="003C5F84" w:rsidRPr="001602BB" w:rsidRDefault="00121932" w:rsidP="003C5F84">
      <w:r w:rsidRPr="001602BB">
        <w:t>Enterprise Reporting shall provide the user with the ability to access the following Subscriber Roaming History subject area attributes</w:t>
      </w:r>
      <w:r w:rsidR="003C5F84" w:rsidRPr="001602BB">
        <w:t>:</w:t>
      </w:r>
      <w:r w:rsidR="0012727E" w:rsidRPr="001602BB">
        <w:t xml:space="preserve"> </w:t>
      </w:r>
    </w:p>
    <w:p w:rsidR="00994E84" w:rsidRPr="001602BB" w:rsidRDefault="00994E84" w:rsidP="003C5F84"/>
    <w:p w:rsidR="003D5A44" w:rsidRPr="001602BB" w:rsidRDefault="003D5A44" w:rsidP="00CC2507">
      <w:pPr>
        <w:pStyle w:val="ListParagraph"/>
        <w:numPr>
          <w:ilvl w:val="0"/>
          <w:numId w:val="61"/>
        </w:numPr>
      </w:pPr>
      <w:r w:rsidRPr="001602BB">
        <w:t>IMSI</w:t>
      </w:r>
    </w:p>
    <w:p w:rsidR="003D5A44" w:rsidRPr="001602BB" w:rsidRDefault="003D5A44" w:rsidP="00CC2507">
      <w:pPr>
        <w:pStyle w:val="ListParagraph"/>
        <w:numPr>
          <w:ilvl w:val="0"/>
          <w:numId w:val="61"/>
        </w:numPr>
      </w:pPr>
      <w:r w:rsidRPr="001602BB">
        <w:t>MIN</w:t>
      </w:r>
    </w:p>
    <w:p w:rsidR="00994E84" w:rsidRPr="001602BB" w:rsidRDefault="00994E84" w:rsidP="00CC2507">
      <w:pPr>
        <w:pStyle w:val="ListParagraph"/>
        <w:numPr>
          <w:ilvl w:val="0"/>
          <w:numId w:val="61"/>
        </w:numPr>
      </w:pPr>
      <w:r w:rsidRPr="001602BB">
        <w:t>Service Type</w:t>
      </w:r>
    </w:p>
    <w:p w:rsidR="00994E84" w:rsidRPr="001602BB" w:rsidRDefault="00994E84" w:rsidP="00CC2507">
      <w:pPr>
        <w:pStyle w:val="ListParagraph"/>
        <w:numPr>
          <w:ilvl w:val="0"/>
          <w:numId w:val="61"/>
        </w:numPr>
      </w:pPr>
      <w:r w:rsidRPr="001602BB">
        <w:t>Activity Timestamp</w:t>
      </w:r>
    </w:p>
    <w:p w:rsidR="00994E84" w:rsidRPr="001602BB" w:rsidRDefault="00994E84" w:rsidP="00CC2507">
      <w:pPr>
        <w:pStyle w:val="ListParagraph"/>
        <w:numPr>
          <w:ilvl w:val="0"/>
          <w:numId w:val="61"/>
        </w:numPr>
      </w:pPr>
      <w:r w:rsidRPr="001602BB">
        <w:t>Home Operator Number</w:t>
      </w:r>
    </w:p>
    <w:p w:rsidR="00994E84" w:rsidRPr="001602BB" w:rsidRDefault="00994E84" w:rsidP="00CC2507">
      <w:pPr>
        <w:pStyle w:val="ListParagraph"/>
        <w:numPr>
          <w:ilvl w:val="0"/>
          <w:numId w:val="61"/>
        </w:numPr>
      </w:pPr>
      <w:r w:rsidRPr="001602BB">
        <w:t>Geo Location Country</w:t>
      </w:r>
      <w:r w:rsidR="003D5A44" w:rsidRPr="001602BB">
        <w:t xml:space="preserve"> Code</w:t>
      </w:r>
    </w:p>
    <w:p w:rsidR="00994E84" w:rsidRPr="001602BB" w:rsidRDefault="00994E84" w:rsidP="00CC2507">
      <w:pPr>
        <w:pStyle w:val="ListParagraph"/>
        <w:numPr>
          <w:ilvl w:val="0"/>
          <w:numId w:val="61"/>
        </w:numPr>
      </w:pPr>
      <w:r w:rsidRPr="001602BB">
        <w:t>Geo Location Operator Number</w:t>
      </w:r>
    </w:p>
    <w:p w:rsidR="00994E84" w:rsidRPr="001602BB" w:rsidRDefault="00994E84" w:rsidP="00CC2507">
      <w:pPr>
        <w:pStyle w:val="ListParagraph"/>
        <w:numPr>
          <w:ilvl w:val="0"/>
          <w:numId w:val="61"/>
        </w:numPr>
      </w:pPr>
      <w:r w:rsidRPr="001602BB">
        <w:t>Geo Location Node</w:t>
      </w:r>
    </w:p>
    <w:p w:rsidR="00994E84" w:rsidRPr="001602BB" w:rsidRDefault="00994E84" w:rsidP="00CC2507">
      <w:pPr>
        <w:pStyle w:val="ListParagraph"/>
        <w:numPr>
          <w:ilvl w:val="0"/>
          <w:numId w:val="61"/>
        </w:numPr>
      </w:pPr>
      <w:r w:rsidRPr="001602BB">
        <w:t>Message Type</w:t>
      </w:r>
    </w:p>
    <w:p w:rsidR="00994E84" w:rsidRPr="001602BB" w:rsidRDefault="00994E84" w:rsidP="00CC2507">
      <w:pPr>
        <w:pStyle w:val="ListParagraph"/>
        <w:numPr>
          <w:ilvl w:val="0"/>
          <w:numId w:val="61"/>
        </w:numPr>
      </w:pPr>
      <w:r w:rsidRPr="001602BB">
        <w:t>Resolution Type</w:t>
      </w:r>
    </w:p>
    <w:p w:rsidR="00994E84" w:rsidRPr="001602BB" w:rsidRDefault="00994E84" w:rsidP="00CC2507">
      <w:pPr>
        <w:pStyle w:val="ListParagraph"/>
        <w:numPr>
          <w:ilvl w:val="0"/>
          <w:numId w:val="61"/>
        </w:numPr>
      </w:pPr>
      <w:r w:rsidRPr="001602BB">
        <w:t>Resolution Code</w:t>
      </w:r>
    </w:p>
    <w:p w:rsidR="00994E84" w:rsidRPr="001602BB" w:rsidRDefault="00994E84" w:rsidP="00CC2507">
      <w:pPr>
        <w:pStyle w:val="ListParagraph"/>
        <w:numPr>
          <w:ilvl w:val="0"/>
          <w:numId w:val="61"/>
        </w:numPr>
      </w:pPr>
      <w:r w:rsidRPr="001602BB">
        <w:t>Service Tech</w:t>
      </w:r>
      <w:r w:rsidR="003D5A44" w:rsidRPr="001602BB">
        <w:t>nology</w:t>
      </w:r>
    </w:p>
    <w:p w:rsidR="00994E84" w:rsidRPr="001602BB" w:rsidRDefault="00994E84" w:rsidP="00CC2507">
      <w:pPr>
        <w:pStyle w:val="ListParagraph"/>
        <w:numPr>
          <w:ilvl w:val="0"/>
          <w:numId w:val="61"/>
        </w:numPr>
      </w:pPr>
      <w:r w:rsidRPr="001602BB">
        <w:t>Insert Timestamp</w:t>
      </w:r>
    </w:p>
    <w:p w:rsidR="003C5F84" w:rsidRPr="0085545C" w:rsidRDefault="003C5F84" w:rsidP="003C5F84"/>
    <w:p w:rsidR="003A59E7" w:rsidRPr="0085545C" w:rsidRDefault="003A59E7">
      <w:pPr>
        <w:tabs>
          <w:tab w:val="clear" w:pos="9360"/>
        </w:tabs>
        <w:rPr>
          <w:rFonts w:cs="Arial"/>
          <w:b/>
          <w:sz w:val="24"/>
        </w:rPr>
      </w:pPr>
      <w:r w:rsidRPr="0085545C">
        <w:br w:type="page"/>
      </w:r>
    </w:p>
    <w:p w:rsidR="00653445" w:rsidRPr="0085545C" w:rsidRDefault="00653445" w:rsidP="009A4A87">
      <w:pPr>
        <w:pStyle w:val="Heading2"/>
      </w:pPr>
      <w:bookmarkStart w:id="79" w:name="_Toc397082122"/>
      <w:r w:rsidRPr="0085545C">
        <w:lastRenderedPageBreak/>
        <w:t>PCS Provisioning</w:t>
      </w:r>
      <w:r w:rsidR="00C21077" w:rsidRPr="0085545C">
        <w:t xml:space="preserve"> GUI</w:t>
      </w:r>
      <w:bookmarkEnd w:id="79"/>
    </w:p>
    <w:p w:rsidR="00653445" w:rsidRPr="0085545C" w:rsidRDefault="00653445" w:rsidP="00653445">
      <w:pPr>
        <w:pStyle w:val="Heading3"/>
      </w:pPr>
      <w:bookmarkStart w:id="80" w:name="_Toc397082123"/>
      <w:r w:rsidRPr="0085545C">
        <w:t>Multiple Template Policies per Group</w:t>
      </w:r>
      <w:bookmarkEnd w:id="80"/>
    </w:p>
    <w:p w:rsidR="00653445" w:rsidRPr="0085545C" w:rsidRDefault="00653445" w:rsidP="00653445">
      <w:r w:rsidRPr="0085545C">
        <w:t>PCS Provisioning shall have the ability to allow multiple policy templates per group.</w:t>
      </w:r>
    </w:p>
    <w:p w:rsidR="00321B73" w:rsidRPr="0085545C" w:rsidRDefault="00321B73" w:rsidP="00321B73">
      <w:pPr>
        <w:pStyle w:val="Heading4"/>
      </w:pPr>
      <w:r w:rsidRPr="0085545C">
        <w:t>Provision Templates</w:t>
      </w:r>
    </w:p>
    <w:p w:rsidR="00321B73" w:rsidRPr="0085545C" w:rsidRDefault="00321B73" w:rsidP="00321B73">
      <w:r w:rsidRPr="0085545C">
        <w:t>PCS Provisioning shall provide the user with the ability to add/delete templates.</w:t>
      </w:r>
    </w:p>
    <w:p w:rsidR="00CA7E51" w:rsidRPr="001602BB" w:rsidRDefault="00CA7E51" w:rsidP="00321B73">
      <w:pPr>
        <w:pStyle w:val="Heading5"/>
      </w:pPr>
      <w:r w:rsidRPr="001602BB">
        <w:t>Adding</w:t>
      </w:r>
      <w:r w:rsidR="00A21B79" w:rsidRPr="001602BB">
        <w:t>/Using</w:t>
      </w:r>
      <w:r w:rsidRPr="001602BB">
        <w:t xml:space="preserve"> Template</w:t>
      </w:r>
      <w:r w:rsidR="00A21B79" w:rsidRPr="001602BB">
        <w:t>s</w:t>
      </w:r>
    </w:p>
    <w:p w:rsidR="00A21B79" w:rsidRPr="001602BB" w:rsidRDefault="00A21B79" w:rsidP="00A21B79">
      <w:r w:rsidRPr="001602BB">
        <w:t xml:space="preserve">PCS Provisioning shall provide the user with the ability to add/use a given template zero </w:t>
      </w:r>
      <w:proofErr w:type="gramStart"/>
      <w:r w:rsidRPr="001602BB">
        <w:t>to</w:t>
      </w:r>
      <w:proofErr w:type="gramEnd"/>
      <w:r w:rsidRPr="001602BB">
        <w:t xml:space="preserve"> many times within a group.</w:t>
      </w:r>
    </w:p>
    <w:p w:rsidR="00A21B79" w:rsidRPr="001602BB" w:rsidRDefault="00A21B79" w:rsidP="00A21B79">
      <w:pPr>
        <w:pStyle w:val="Heading5"/>
      </w:pPr>
      <w:r w:rsidRPr="001602BB">
        <w:t>Template Policy Information</w:t>
      </w:r>
    </w:p>
    <w:p w:rsidR="00CA7E51" w:rsidRDefault="00CA7E51" w:rsidP="00CA7E51">
      <w:r w:rsidRPr="001602BB">
        <w:t xml:space="preserve">PCS Provisioning shall provide the user with the ability to enter the currently </w:t>
      </w:r>
      <w:r w:rsidR="00994E84" w:rsidRPr="001602BB">
        <w:t>existing template</w:t>
      </w:r>
      <w:r w:rsidRPr="001602BB">
        <w:t xml:space="preserve"> policy information for each template added within a group.</w:t>
      </w:r>
    </w:p>
    <w:p w:rsidR="00524745" w:rsidRPr="00677A20" w:rsidRDefault="00524745" w:rsidP="00524745">
      <w:pPr>
        <w:pStyle w:val="Heading6"/>
      </w:pPr>
      <w:r w:rsidRPr="00677A20">
        <w:t>Notifications Name</w:t>
      </w:r>
    </w:p>
    <w:p w:rsidR="00524745" w:rsidRPr="00677A20" w:rsidRDefault="00524745" w:rsidP="00524745">
      <w:r w:rsidRPr="00677A20">
        <w:t>PCS Provisioning shall ensure that the Notifications Name field is required and must be unique.</w:t>
      </w:r>
    </w:p>
    <w:p w:rsidR="00321B73" w:rsidRPr="00677A20" w:rsidRDefault="00321B73" w:rsidP="00321B73">
      <w:pPr>
        <w:pStyle w:val="Heading5"/>
      </w:pPr>
      <w:r w:rsidRPr="00677A20">
        <w:t>Deleted Templates</w:t>
      </w:r>
    </w:p>
    <w:p w:rsidR="00321B73" w:rsidRPr="00677A20" w:rsidRDefault="00321B73" w:rsidP="00653445">
      <w:r w:rsidRPr="00677A20">
        <w:t xml:space="preserve">PCS Provisioning shall have the ability to </w:t>
      </w:r>
      <w:r w:rsidR="00524745" w:rsidRPr="00677A20">
        <w:t>delete a template associated with a group</w:t>
      </w:r>
      <w:r w:rsidRPr="00677A20">
        <w:t>.</w:t>
      </w:r>
    </w:p>
    <w:p w:rsidR="00321B73" w:rsidRPr="00677A20" w:rsidRDefault="00321B73" w:rsidP="00321B73">
      <w:pPr>
        <w:pStyle w:val="Heading5"/>
      </w:pPr>
      <w:r w:rsidRPr="00677A20">
        <w:t>Display Delete Confirmation Message</w:t>
      </w:r>
    </w:p>
    <w:p w:rsidR="00321B73" w:rsidRPr="0085545C" w:rsidRDefault="00321B73" w:rsidP="00321B73">
      <w:r w:rsidRPr="0085545C">
        <w:t>PCS Provisioning shall have the ability to display a delete confirmation message to the user when the user chooses to delete a template.</w:t>
      </w:r>
    </w:p>
    <w:p w:rsidR="00BF0453" w:rsidRDefault="00BF0453" w:rsidP="00653445"/>
    <w:p w:rsidR="00653445" w:rsidRDefault="00653445">
      <w:pPr>
        <w:tabs>
          <w:tab w:val="clear" w:pos="9360"/>
        </w:tabs>
        <w:rPr>
          <w:rFonts w:cs="Arial"/>
          <w:b/>
          <w:sz w:val="24"/>
        </w:rPr>
      </w:pPr>
      <w:r>
        <w:br w:type="page"/>
      </w:r>
    </w:p>
    <w:p w:rsidR="009A4A87" w:rsidRDefault="009A4A87" w:rsidP="009A4A87">
      <w:pPr>
        <w:pStyle w:val="Heading2"/>
      </w:pPr>
      <w:bookmarkStart w:id="81" w:name="_Toc397082124"/>
      <w:r>
        <w:lastRenderedPageBreak/>
        <w:t>Rules Engine</w:t>
      </w:r>
      <w:bookmarkEnd w:id="81"/>
    </w:p>
    <w:p w:rsidR="00903D25" w:rsidRDefault="00903D25" w:rsidP="00903D25">
      <w:pPr>
        <w:pStyle w:val="Heading3"/>
      </w:pPr>
      <w:bookmarkStart w:id="82" w:name="_Toc397082125"/>
      <w:r>
        <w:t>Trigger Notifications</w:t>
      </w:r>
      <w:bookmarkEnd w:id="82"/>
    </w:p>
    <w:p w:rsidR="006A7541" w:rsidRDefault="00903D25" w:rsidP="00903D25">
      <w:r>
        <w:t xml:space="preserve">Rules Engine shall have the ability to trigger notifications and other types of custom actions based on the rules criteria.  The following are </w:t>
      </w:r>
      <w:r w:rsidR="0029180F">
        <w:t>notifications needed:</w:t>
      </w:r>
      <w:r w:rsidR="006A7541">
        <w:t xml:space="preserve">  </w:t>
      </w:r>
    </w:p>
    <w:p w:rsidR="003C5F84" w:rsidRPr="0085545C" w:rsidRDefault="003C5F84" w:rsidP="003C5F84">
      <w:pPr>
        <w:pStyle w:val="Heading4"/>
        <w:rPr>
          <w:b w:val="0"/>
          <w:sz w:val="20"/>
        </w:rPr>
      </w:pPr>
      <w:r w:rsidRPr="0085545C">
        <w:rPr>
          <w:b w:val="0"/>
          <w:sz w:val="20"/>
        </w:rPr>
        <w:t>Trigger an email Notification when there are more than XX consecutive Data Session Create failures. The email notification should contain the following information:</w:t>
      </w:r>
    </w:p>
    <w:p w:rsidR="003C5F84" w:rsidRPr="0085545C" w:rsidRDefault="003C5F84" w:rsidP="003C5F84">
      <w:pPr>
        <w:rPr>
          <w:rFonts w:eastAsiaTheme="minorHAnsi"/>
        </w:rPr>
      </w:pPr>
    </w:p>
    <w:p w:rsidR="003C5F84" w:rsidRPr="0085545C" w:rsidRDefault="003C5F84" w:rsidP="00CC2507">
      <w:pPr>
        <w:pStyle w:val="ListParagraph"/>
        <w:numPr>
          <w:ilvl w:val="0"/>
          <w:numId w:val="56"/>
        </w:numPr>
        <w:tabs>
          <w:tab w:val="clear" w:pos="9360"/>
        </w:tabs>
      </w:pPr>
      <w:r w:rsidRPr="0085545C">
        <w:t>IMSI/MIN</w:t>
      </w:r>
    </w:p>
    <w:p w:rsidR="003C5F84" w:rsidRPr="0085545C" w:rsidRDefault="003C5F84" w:rsidP="00CC2507">
      <w:pPr>
        <w:pStyle w:val="ListParagraph"/>
        <w:numPr>
          <w:ilvl w:val="0"/>
          <w:numId w:val="56"/>
        </w:numPr>
        <w:tabs>
          <w:tab w:val="clear" w:pos="9360"/>
        </w:tabs>
      </w:pPr>
      <w:r w:rsidRPr="0085545C">
        <w:t>MSISDN/MDN</w:t>
      </w:r>
    </w:p>
    <w:p w:rsidR="003C5F84" w:rsidRPr="0085545C" w:rsidRDefault="003C5F84" w:rsidP="00CC2507">
      <w:pPr>
        <w:pStyle w:val="ListParagraph"/>
        <w:numPr>
          <w:ilvl w:val="0"/>
          <w:numId w:val="56"/>
        </w:numPr>
        <w:tabs>
          <w:tab w:val="clear" w:pos="9360"/>
        </w:tabs>
      </w:pPr>
      <w:r w:rsidRPr="0085545C">
        <w:t>Group Name</w:t>
      </w:r>
    </w:p>
    <w:p w:rsidR="003C5F84" w:rsidRPr="0085545C" w:rsidRDefault="003C5F84" w:rsidP="00CC2507">
      <w:pPr>
        <w:pStyle w:val="ListParagraph"/>
        <w:numPr>
          <w:ilvl w:val="0"/>
          <w:numId w:val="56"/>
        </w:numPr>
        <w:tabs>
          <w:tab w:val="clear" w:pos="9360"/>
        </w:tabs>
      </w:pPr>
      <w:r w:rsidRPr="0085545C">
        <w:t>Failure Error Code</w:t>
      </w:r>
    </w:p>
    <w:p w:rsidR="003C5F84" w:rsidRPr="0085545C" w:rsidRDefault="003C5F84" w:rsidP="00CC2507">
      <w:pPr>
        <w:pStyle w:val="ListParagraph"/>
        <w:numPr>
          <w:ilvl w:val="0"/>
          <w:numId w:val="56"/>
        </w:numPr>
        <w:tabs>
          <w:tab w:val="clear" w:pos="9360"/>
        </w:tabs>
      </w:pPr>
      <w:r w:rsidRPr="0085545C">
        <w:t>Failure Reason</w:t>
      </w:r>
    </w:p>
    <w:p w:rsidR="00510FEC" w:rsidRPr="00677A20" w:rsidRDefault="00797E9D" w:rsidP="0029180F">
      <w:pPr>
        <w:pStyle w:val="Heading4"/>
        <w:rPr>
          <w:b w:val="0"/>
          <w:sz w:val="20"/>
        </w:rPr>
      </w:pPr>
      <w:r w:rsidRPr="00123BB5">
        <w:rPr>
          <w:b w:val="0"/>
          <w:sz w:val="20"/>
        </w:rPr>
        <w:t>Trigger an</w:t>
      </w:r>
      <w:r w:rsidR="00510FEC" w:rsidRPr="00123BB5">
        <w:rPr>
          <w:b w:val="0"/>
          <w:sz w:val="20"/>
        </w:rPr>
        <w:t xml:space="preserve"> email Notification</w:t>
      </w:r>
      <w:r w:rsidRPr="00123BB5">
        <w:rPr>
          <w:b w:val="0"/>
          <w:sz w:val="20"/>
        </w:rPr>
        <w:t xml:space="preserve"> when the Session failure percentage in the last 30 </w:t>
      </w:r>
      <w:r w:rsidRPr="00677A20">
        <w:rPr>
          <w:b w:val="0"/>
          <w:sz w:val="20"/>
        </w:rPr>
        <w:t xml:space="preserve">minutes is </w:t>
      </w:r>
      <w:r w:rsidR="00524745" w:rsidRPr="00677A20">
        <w:rPr>
          <w:b w:val="0"/>
          <w:sz w:val="20"/>
        </w:rPr>
        <w:t>RED</w:t>
      </w:r>
      <w:r w:rsidRPr="00677A20">
        <w:rPr>
          <w:b w:val="0"/>
          <w:sz w:val="20"/>
        </w:rPr>
        <w:t xml:space="preserve"> OR Average B/W in the last 30 minutes</w:t>
      </w:r>
      <w:r w:rsidR="00524745" w:rsidRPr="00677A20">
        <w:rPr>
          <w:b w:val="0"/>
          <w:sz w:val="20"/>
        </w:rPr>
        <w:t xml:space="preserve"> is</w:t>
      </w:r>
      <w:r w:rsidRPr="00677A20">
        <w:rPr>
          <w:b w:val="0"/>
          <w:sz w:val="20"/>
        </w:rPr>
        <w:t xml:space="preserve"> </w:t>
      </w:r>
      <w:r w:rsidR="00524745" w:rsidRPr="00677A20">
        <w:rPr>
          <w:b w:val="0"/>
          <w:sz w:val="20"/>
        </w:rPr>
        <w:t>RED</w:t>
      </w:r>
      <w:r w:rsidRPr="00677A20">
        <w:rPr>
          <w:b w:val="0"/>
          <w:sz w:val="20"/>
        </w:rPr>
        <w:t xml:space="preserve"> OR Session Activation time in the last 30 minutes is </w:t>
      </w:r>
      <w:r w:rsidR="00524745" w:rsidRPr="00677A20">
        <w:rPr>
          <w:b w:val="0"/>
          <w:sz w:val="20"/>
        </w:rPr>
        <w:t>RED</w:t>
      </w:r>
      <w:r w:rsidR="008C1E76" w:rsidRPr="00677A20">
        <w:rPr>
          <w:b w:val="0"/>
          <w:sz w:val="20"/>
        </w:rPr>
        <w:t>. The email notifications should contain the following information</w:t>
      </w:r>
      <w:r w:rsidR="00C00588" w:rsidRPr="00677A20">
        <w:rPr>
          <w:b w:val="0"/>
          <w:sz w:val="20"/>
        </w:rPr>
        <w:t>:</w:t>
      </w:r>
    </w:p>
    <w:p w:rsidR="0029180F" w:rsidRPr="00677A20" w:rsidRDefault="0029180F" w:rsidP="0029180F"/>
    <w:p w:rsidR="008C1E76" w:rsidRPr="00677A20" w:rsidRDefault="008C1E76" w:rsidP="00935802">
      <w:pPr>
        <w:pStyle w:val="ListParagraph"/>
        <w:numPr>
          <w:ilvl w:val="0"/>
          <w:numId w:val="50"/>
        </w:numPr>
      </w:pPr>
      <w:r w:rsidRPr="00677A20">
        <w:t>IMSI/MIN</w:t>
      </w:r>
    </w:p>
    <w:p w:rsidR="00C00588" w:rsidRPr="00677A20" w:rsidRDefault="00C00588" w:rsidP="00935802">
      <w:pPr>
        <w:pStyle w:val="ListParagraph"/>
        <w:numPr>
          <w:ilvl w:val="0"/>
          <w:numId w:val="50"/>
        </w:numPr>
      </w:pPr>
      <w:r w:rsidRPr="00677A20">
        <w:t>MSISDN/MDN</w:t>
      </w:r>
    </w:p>
    <w:p w:rsidR="00425EEB" w:rsidRPr="00677A20" w:rsidRDefault="00425EEB" w:rsidP="00935802">
      <w:pPr>
        <w:pStyle w:val="ListParagraph"/>
        <w:numPr>
          <w:ilvl w:val="0"/>
          <w:numId w:val="50"/>
        </w:numPr>
      </w:pPr>
      <w:r w:rsidRPr="00677A20">
        <w:t>Group Name</w:t>
      </w:r>
    </w:p>
    <w:p w:rsidR="008C1E76" w:rsidRPr="00677A20" w:rsidRDefault="008C1E76" w:rsidP="00935802">
      <w:pPr>
        <w:pStyle w:val="ListParagraph"/>
        <w:numPr>
          <w:ilvl w:val="0"/>
          <w:numId w:val="50"/>
        </w:numPr>
      </w:pPr>
      <w:r w:rsidRPr="00677A20">
        <w:t># of Data Sessions</w:t>
      </w:r>
    </w:p>
    <w:p w:rsidR="008C1E76" w:rsidRPr="00677A20" w:rsidRDefault="008C1E76" w:rsidP="00935802">
      <w:pPr>
        <w:pStyle w:val="ListParagraph"/>
        <w:numPr>
          <w:ilvl w:val="0"/>
          <w:numId w:val="50"/>
        </w:numPr>
      </w:pPr>
      <w:r w:rsidRPr="00677A20">
        <w:t>Start and</w:t>
      </w:r>
      <w:r w:rsidR="00F4627F" w:rsidRPr="00677A20">
        <w:t xml:space="preserve"> End time</w:t>
      </w:r>
    </w:p>
    <w:p w:rsidR="008C1E76" w:rsidRPr="00677A20" w:rsidRDefault="008C1E76" w:rsidP="00935802">
      <w:pPr>
        <w:pStyle w:val="ListParagraph"/>
        <w:numPr>
          <w:ilvl w:val="0"/>
          <w:numId w:val="50"/>
        </w:numPr>
      </w:pPr>
      <w:r w:rsidRPr="00677A20">
        <w:t>Session Failure Percentage</w:t>
      </w:r>
    </w:p>
    <w:p w:rsidR="008C1E76" w:rsidRPr="00677A20" w:rsidRDefault="008C1E76" w:rsidP="00935802">
      <w:pPr>
        <w:pStyle w:val="ListParagraph"/>
        <w:numPr>
          <w:ilvl w:val="0"/>
          <w:numId w:val="50"/>
        </w:numPr>
      </w:pPr>
      <w:r w:rsidRPr="00677A20">
        <w:t>Average B/W</w:t>
      </w:r>
    </w:p>
    <w:p w:rsidR="008C1E76" w:rsidRPr="00677A20" w:rsidRDefault="008C1E76" w:rsidP="00935802">
      <w:pPr>
        <w:pStyle w:val="ListParagraph"/>
        <w:numPr>
          <w:ilvl w:val="0"/>
          <w:numId w:val="50"/>
        </w:numPr>
      </w:pPr>
      <w:r w:rsidRPr="00677A20">
        <w:t>Session Activation time</w:t>
      </w:r>
    </w:p>
    <w:p w:rsidR="00C00588" w:rsidRPr="00677A20" w:rsidRDefault="00797E9D" w:rsidP="0029180F">
      <w:pPr>
        <w:pStyle w:val="Heading4"/>
        <w:rPr>
          <w:b w:val="0"/>
          <w:sz w:val="20"/>
        </w:rPr>
      </w:pPr>
      <w:r w:rsidRPr="00677A20">
        <w:rPr>
          <w:b w:val="0"/>
          <w:sz w:val="20"/>
        </w:rPr>
        <w:t xml:space="preserve">Trigger an email Notification when the Session failure percentage in the last 30 minutes is </w:t>
      </w:r>
      <w:r w:rsidR="00524745" w:rsidRPr="00677A20">
        <w:rPr>
          <w:b w:val="0"/>
          <w:sz w:val="20"/>
        </w:rPr>
        <w:t>RED</w:t>
      </w:r>
      <w:r w:rsidRPr="00677A20">
        <w:rPr>
          <w:b w:val="0"/>
          <w:sz w:val="20"/>
        </w:rPr>
        <w:t xml:space="preserve"> OR Average B/W for APN Node XXX in the last 30 minutes is </w:t>
      </w:r>
      <w:r w:rsidR="00524745" w:rsidRPr="00677A20">
        <w:rPr>
          <w:b w:val="0"/>
          <w:sz w:val="20"/>
        </w:rPr>
        <w:t>RED</w:t>
      </w:r>
      <w:r w:rsidRPr="00677A20">
        <w:rPr>
          <w:b w:val="0"/>
          <w:sz w:val="20"/>
        </w:rPr>
        <w:t xml:space="preserve"> OR Session Activation time in the last 30 minutes is </w:t>
      </w:r>
      <w:r w:rsidR="00524745" w:rsidRPr="00677A20">
        <w:rPr>
          <w:b w:val="0"/>
          <w:sz w:val="20"/>
        </w:rPr>
        <w:t>RED</w:t>
      </w:r>
      <w:r w:rsidR="00C00588" w:rsidRPr="00677A20">
        <w:rPr>
          <w:b w:val="0"/>
          <w:sz w:val="20"/>
        </w:rPr>
        <w:t>. The email notifications should contain the following information:</w:t>
      </w:r>
    </w:p>
    <w:p w:rsidR="0029180F" w:rsidRPr="00677A20" w:rsidRDefault="0029180F" w:rsidP="0029180F"/>
    <w:p w:rsidR="00C00588" w:rsidRPr="00677A20" w:rsidRDefault="00C00588" w:rsidP="00935802">
      <w:pPr>
        <w:pStyle w:val="ListParagraph"/>
        <w:numPr>
          <w:ilvl w:val="0"/>
          <w:numId w:val="51"/>
        </w:numPr>
      </w:pPr>
      <w:r w:rsidRPr="00677A20">
        <w:t>IMSI/MIN</w:t>
      </w:r>
    </w:p>
    <w:p w:rsidR="00C00588" w:rsidRPr="00677A20" w:rsidRDefault="00C00588" w:rsidP="00935802">
      <w:pPr>
        <w:pStyle w:val="ListParagraph"/>
        <w:numPr>
          <w:ilvl w:val="0"/>
          <w:numId w:val="51"/>
        </w:numPr>
      </w:pPr>
      <w:r w:rsidRPr="00677A20">
        <w:t>MSISDN/MDN</w:t>
      </w:r>
    </w:p>
    <w:p w:rsidR="00425EEB" w:rsidRPr="00677A20" w:rsidRDefault="00425EEB" w:rsidP="00935802">
      <w:pPr>
        <w:pStyle w:val="ListParagraph"/>
        <w:numPr>
          <w:ilvl w:val="0"/>
          <w:numId w:val="51"/>
        </w:numPr>
      </w:pPr>
      <w:r w:rsidRPr="00677A20">
        <w:t>Group Name</w:t>
      </w:r>
    </w:p>
    <w:p w:rsidR="00C00588" w:rsidRPr="00677A20" w:rsidRDefault="00C00588" w:rsidP="00935802">
      <w:pPr>
        <w:pStyle w:val="ListParagraph"/>
        <w:numPr>
          <w:ilvl w:val="0"/>
          <w:numId w:val="51"/>
        </w:numPr>
      </w:pPr>
      <w:r w:rsidRPr="00677A20">
        <w:t>APN Node</w:t>
      </w:r>
    </w:p>
    <w:p w:rsidR="00C00588" w:rsidRPr="00677A20" w:rsidRDefault="00C00588" w:rsidP="00935802">
      <w:pPr>
        <w:pStyle w:val="ListParagraph"/>
        <w:numPr>
          <w:ilvl w:val="0"/>
          <w:numId w:val="51"/>
        </w:numPr>
      </w:pPr>
      <w:r w:rsidRPr="00677A20">
        <w:t># of Data Sessions</w:t>
      </w:r>
    </w:p>
    <w:p w:rsidR="00C00588" w:rsidRDefault="00C00588" w:rsidP="00935802">
      <w:pPr>
        <w:pStyle w:val="ListParagraph"/>
        <w:numPr>
          <w:ilvl w:val="0"/>
          <w:numId w:val="51"/>
        </w:numPr>
      </w:pPr>
      <w:r>
        <w:t>Start and</w:t>
      </w:r>
      <w:r w:rsidR="00F4627F">
        <w:t xml:space="preserve"> End time</w:t>
      </w:r>
    </w:p>
    <w:p w:rsidR="00C00588" w:rsidRDefault="00C00588" w:rsidP="00935802">
      <w:pPr>
        <w:pStyle w:val="ListParagraph"/>
        <w:numPr>
          <w:ilvl w:val="0"/>
          <w:numId w:val="51"/>
        </w:numPr>
      </w:pPr>
      <w:r>
        <w:t>Session Failure Percentage</w:t>
      </w:r>
    </w:p>
    <w:p w:rsidR="00C00588" w:rsidRDefault="00C00588" w:rsidP="00935802">
      <w:pPr>
        <w:pStyle w:val="ListParagraph"/>
        <w:numPr>
          <w:ilvl w:val="0"/>
          <w:numId w:val="51"/>
        </w:numPr>
      </w:pPr>
      <w:r>
        <w:t>Average B/W</w:t>
      </w:r>
      <w:r w:rsidR="00F4627F">
        <w:t xml:space="preserve"> </w:t>
      </w:r>
    </w:p>
    <w:p w:rsidR="00797E9D" w:rsidRDefault="00C00588" w:rsidP="00935802">
      <w:pPr>
        <w:pStyle w:val="ListParagraph"/>
        <w:numPr>
          <w:ilvl w:val="0"/>
          <w:numId w:val="51"/>
        </w:numPr>
      </w:pPr>
      <w:r>
        <w:t>Session Activation time</w:t>
      </w:r>
    </w:p>
    <w:p w:rsidR="00F4627F" w:rsidRPr="00123BB5" w:rsidRDefault="00797E9D" w:rsidP="0029180F">
      <w:pPr>
        <w:pStyle w:val="Heading4"/>
        <w:rPr>
          <w:b w:val="0"/>
          <w:sz w:val="20"/>
        </w:rPr>
      </w:pPr>
      <w:r w:rsidRPr="00123BB5">
        <w:rPr>
          <w:b w:val="0"/>
          <w:sz w:val="20"/>
        </w:rPr>
        <w:t xml:space="preserve">Trigger an email Notification when the overall Data QOE status based on the last </w:t>
      </w:r>
      <w:r w:rsidR="008C1E76" w:rsidRPr="00123BB5">
        <w:rPr>
          <w:b w:val="0"/>
          <w:sz w:val="20"/>
        </w:rPr>
        <w:t>30 minutes interval is RED</w:t>
      </w:r>
      <w:r w:rsidR="00F4627F" w:rsidRPr="00123BB5">
        <w:rPr>
          <w:b w:val="0"/>
          <w:sz w:val="20"/>
        </w:rPr>
        <w:t>. The email notifications should contain the following information:</w:t>
      </w:r>
    </w:p>
    <w:p w:rsidR="00F4627F" w:rsidRDefault="00F4627F" w:rsidP="00F4627F">
      <w:pPr>
        <w:ind w:left="720"/>
      </w:pPr>
    </w:p>
    <w:p w:rsidR="00F4627F" w:rsidRDefault="00F4627F" w:rsidP="00935802">
      <w:pPr>
        <w:pStyle w:val="ListParagraph"/>
        <w:numPr>
          <w:ilvl w:val="0"/>
          <w:numId w:val="52"/>
        </w:numPr>
      </w:pPr>
      <w:r>
        <w:t>IMSI/MIN</w:t>
      </w:r>
    </w:p>
    <w:p w:rsidR="00F4627F" w:rsidRDefault="00F4627F" w:rsidP="00935802">
      <w:pPr>
        <w:pStyle w:val="ListParagraph"/>
        <w:numPr>
          <w:ilvl w:val="0"/>
          <w:numId w:val="52"/>
        </w:numPr>
      </w:pPr>
      <w:r>
        <w:t>MSISDN/MDN</w:t>
      </w:r>
    </w:p>
    <w:p w:rsidR="00425EEB" w:rsidRDefault="00425EEB" w:rsidP="00935802">
      <w:pPr>
        <w:pStyle w:val="ListParagraph"/>
        <w:numPr>
          <w:ilvl w:val="0"/>
          <w:numId w:val="52"/>
        </w:numPr>
      </w:pPr>
      <w:r>
        <w:t>Group Name</w:t>
      </w:r>
    </w:p>
    <w:p w:rsidR="00F4627F" w:rsidRDefault="00F4627F" w:rsidP="00935802">
      <w:pPr>
        <w:pStyle w:val="ListParagraph"/>
        <w:numPr>
          <w:ilvl w:val="0"/>
          <w:numId w:val="52"/>
        </w:numPr>
      </w:pPr>
      <w:r>
        <w:t># of Data Sessions</w:t>
      </w:r>
    </w:p>
    <w:p w:rsidR="00F4627F" w:rsidRDefault="00F4627F" w:rsidP="00935802">
      <w:pPr>
        <w:pStyle w:val="ListParagraph"/>
        <w:numPr>
          <w:ilvl w:val="0"/>
          <w:numId w:val="52"/>
        </w:numPr>
      </w:pPr>
      <w:r>
        <w:t>Start and End time</w:t>
      </w:r>
    </w:p>
    <w:p w:rsidR="00F4627F" w:rsidRDefault="00F4627F" w:rsidP="00935802">
      <w:pPr>
        <w:pStyle w:val="ListParagraph"/>
        <w:numPr>
          <w:ilvl w:val="0"/>
          <w:numId w:val="52"/>
        </w:numPr>
      </w:pPr>
      <w:r>
        <w:lastRenderedPageBreak/>
        <w:t>Session Failure Percentage</w:t>
      </w:r>
    </w:p>
    <w:p w:rsidR="00F4627F" w:rsidRDefault="00F4627F" w:rsidP="00935802">
      <w:pPr>
        <w:pStyle w:val="ListParagraph"/>
        <w:numPr>
          <w:ilvl w:val="0"/>
          <w:numId w:val="52"/>
        </w:numPr>
      </w:pPr>
      <w:r>
        <w:t>Average B/W</w:t>
      </w:r>
    </w:p>
    <w:p w:rsidR="00F4627F" w:rsidRDefault="00F4627F" w:rsidP="00935802">
      <w:pPr>
        <w:pStyle w:val="ListParagraph"/>
        <w:numPr>
          <w:ilvl w:val="0"/>
          <w:numId w:val="52"/>
        </w:numPr>
      </w:pPr>
      <w:r>
        <w:t>Session Activation time</w:t>
      </w:r>
    </w:p>
    <w:p w:rsidR="00FC32F8" w:rsidRPr="00677A20" w:rsidRDefault="00FC32F8" w:rsidP="0029180F">
      <w:pPr>
        <w:pStyle w:val="Heading4"/>
        <w:rPr>
          <w:b w:val="0"/>
          <w:sz w:val="20"/>
        </w:rPr>
      </w:pPr>
      <w:r w:rsidRPr="00123BB5">
        <w:rPr>
          <w:b w:val="0"/>
          <w:sz w:val="20"/>
        </w:rPr>
        <w:t xml:space="preserve">Trigger an email Notification when </w:t>
      </w:r>
      <w:r w:rsidRPr="00677A20">
        <w:rPr>
          <w:b w:val="0"/>
          <w:sz w:val="20"/>
        </w:rPr>
        <w:t xml:space="preserve">the last </w:t>
      </w:r>
      <w:r w:rsidR="00524745" w:rsidRPr="00677A20">
        <w:rPr>
          <w:b w:val="0"/>
          <w:sz w:val="20"/>
        </w:rPr>
        <w:t xml:space="preserve">completed </w:t>
      </w:r>
      <w:r w:rsidRPr="00677A20">
        <w:rPr>
          <w:b w:val="0"/>
          <w:sz w:val="20"/>
        </w:rPr>
        <w:t>session Average B/W for APN Node XXX and Network Type equal to XX</w:t>
      </w:r>
      <w:r w:rsidR="00524745" w:rsidRPr="00677A20">
        <w:rPr>
          <w:b w:val="0"/>
          <w:sz w:val="20"/>
        </w:rPr>
        <w:t xml:space="preserve"> is</w:t>
      </w:r>
      <w:r w:rsidRPr="00677A20">
        <w:rPr>
          <w:b w:val="0"/>
          <w:sz w:val="20"/>
        </w:rPr>
        <w:t xml:space="preserve">  </w:t>
      </w:r>
      <w:r w:rsidR="00524745" w:rsidRPr="00677A20">
        <w:rPr>
          <w:b w:val="0"/>
          <w:sz w:val="20"/>
        </w:rPr>
        <w:t>RED</w:t>
      </w:r>
      <w:r w:rsidRPr="00677A20">
        <w:rPr>
          <w:b w:val="0"/>
          <w:sz w:val="20"/>
        </w:rPr>
        <w:t xml:space="preserve"> OR Average B/W for the last session for APN Node XXX and Network Type equal to YY is </w:t>
      </w:r>
      <w:r w:rsidR="00524745" w:rsidRPr="00677A20">
        <w:rPr>
          <w:b w:val="0"/>
          <w:sz w:val="20"/>
        </w:rPr>
        <w:t>RED</w:t>
      </w:r>
      <w:r w:rsidRPr="00677A20">
        <w:rPr>
          <w:b w:val="0"/>
          <w:sz w:val="20"/>
        </w:rPr>
        <w:t>. The email notifications should contain the following information</w:t>
      </w:r>
      <w:r w:rsidR="0029180F" w:rsidRPr="00677A20">
        <w:rPr>
          <w:b w:val="0"/>
          <w:sz w:val="20"/>
        </w:rPr>
        <w:t>:</w:t>
      </w:r>
    </w:p>
    <w:p w:rsidR="0029180F" w:rsidRPr="00677A20" w:rsidRDefault="0029180F" w:rsidP="0029180F"/>
    <w:p w:rsidR="00FC32F8" w:rsidRPr="00677A20" w:rsidRDefault="00FC32F8" w:rsidP="00935802">
      <w:pPr>
        <w:pStyle w:val="ListParagraph"/>
        <w:numPr>
          <w:ilvl w:val="0"/>
          <w:numId w:val="53"/>
        </w:numPr>
      </w:pPr>
      <w:r w:rsidRPr="00677A20">
        <w:t>IMSI/MIN</w:t>
      </w:r>
    </w:p>
    <w:p w:rsidR="00FC32F8" w:rsidRPr="00677A20" w:rsidRDefault="00FC32F8" w:rsidP="00935802">
      <w:pPr>
        <w:pStyle w:val="ListParagraph"/>
        <w:numPr>
          <w:ilvl w:val="0"/>
          <w:numId w:val="53"/>
        </w:numPr>
      </w:pPr>
      <w:r w:rsidRPr="00677A20">
        <w:t>MSISDN/MDN</w:t>
      </w:r>
    </w:p>
    <w:p w:rsidR="00FC32F8" w:rsidRPr="00677A20" w:rsidRDefault="00FC32F8" w:rsidP="00935802">
      <w:pPr>
        <w:pStyle w:val="ListParagraph"/>
        <w:numPr>
          <w:ilvl w:val="0"/>
          <w:numId w:val="53"/>
        </w:numPr>
      </w:pPr>
      <w:r w:rsidRPr="00677A20">
        <w:t>Group Name</w:t>
      </w:r>
    </w:p>
    <w:p w:rsidR="00FC32F8" w:rsidRPr="00677A20" w:rsidRDefault="00FC32F8" w:rsidP="00935802">
      <w:pPr>
        <w:pStyle w:val="ListParagraph"/>
        <w:numPr>
          <w:ilvl w:val="0"/>
          <w:numId w:val="53"/>
        </w:numPr>
      </w:pPr>
      <w:r w:rsidRPr="00677A20">
        <w:t>APN Node</w:t>
      </w:r>
    </w:p>
    <w:p w:rsidR="00FC32F8" w:rsidRPr="00677A20" w:rsidRDefault="00FC32F8" w:rsidP="00935802">
      <w:pPr>
        <w:pStyle w:val="ListParagraph"/>
        <w:numPr>
          <w:ilvl w:val="0"/>
          <w:numId w:val="53"/>
        </w:numPr>
      </w:pPr>
      <w:r w:rsidRPr="00677A20">
        <w:t>Network Type</w:t>
      </w:r>
    </w:p>
    <w:p w:rsidR="00FC32F8" w:rsidRPr="00677A20" w:rsidRDefault="00FC32F8" w:rsidP="00935802">
      <w:pPr>
        <w:pStyle w:val="ListParagraph"/>
        <w:numPr>
          <w:ilvl w:val="0"/>
          <w:numId w:val="53"/>
        </w:numPr>
      </w:pPr>
      <w:r w:rsidRPr="00677A20">
        <w:t>Session Start Time</w:t>
      </w:r>
    </w:p>
    <w:p w:rsidR="00FC32F8" w:rsidRPr="00677A20" w:rsidRDefault="00FC32F8" w:rsidP="00935802">
      <w:pPr>
        <w:pStyle w:val="ListParagraph"/>
        <w:numPr>
          <w:ilvl w:val="0"/>
          <w:numId w:val="53"/>
        </w:numPr>
      </w:pPr>
      <w:r w:rsidRPr="00677A20">
        <w:t>Session End time</w:t>
      </w:r>
    </w:p>
    <w:p w:rsidR="00FC32F8" w:rsidRPr="00677A20" w:rsidRDefault="00FC32F8" w:rsidP="00935802">
      <w:pPr>
        <w:pStyle w:val="ListParagraph"/>
        <w:numPr>
          <w:ilvl w:val="0"/>
          <w:numId w:val="53"/>
        </w:numPr>
      </w:pPr>
      <w:r w:rsidRPr="00677A20">
        <w:t>Average B/W</w:t>
      </w:r>
    </w:p>
    <w:p w:rsidR="00FC32F8" w:rsidRPr="00677A20" w:rsidRDefault="00FC32F8" w:rsidP="00935802">
      <w:pPr>
        <w:pStyle w:val="ListParagraph"/>
        <w:numPr>
          <w:ilvl w:val="0"/>
          <w:numId w:val="53"/>
        </w:numPr>
      </w:pPr>
      <w:r w:rsidRPr="00677A20">
        <w:t>Session Activation time</w:t>
      </w:r>
    </w:p>
    <w:p w:rsidR="00425EEB" w:rsidRPr="00677A20" w:rsidRDefault="008C1E76" w:rsidP="0029180F">
      <w:pPr>
        <w:pStyle w:val="Heading4"/>
        <w:rPr>
          <w:b w:val="0"/>
          <w:sz w:val="20"/>
        </w:rPr>
      </w:pPr>
      <w:r w:rsidRPr="00677A20">
        <w:rPr>
          <w:b w:val="0"/>
          <w:sz w:val="20"/>
        </w:rPr>
        <w:t xml:space="preserve">Trigger an email Notification if the </w:t>
      </w:r>
      <w:r w:rsidR="00524745" w:rsidRPr="00677A20">
        <w:rPr>
          <w:b w:val="0"/>
          <w:sz w:val="20"/>
        </w:rPr>
        <w:t xml:space="preserve">most recent </w:t>
      </w:r>
      <w:r w:rsidRPr="00677A20">
        <w:rPr>
          <w:b w:val="0"/>
          <w:sz w:val="20"/>
        </w:rPr>
        <w:t>session</w:t>
      </w:r>
      <w:r w:rsidR="00524745" w:rsidRPr="00677A20">
        <w:rPr>
          <w:b w:val="0"/>
          <w:sz w:val="20"/>
        </w:rPr>
        <w:t xml:space="preserve"> attempt</w:t>
      </w:r>
      <w:r w:rsidRPr="00677A20">
        <w:rPr>
          <w:b w:val="0"/>
          <w:sz w:val="20"/>
        </w:rPr>
        <w:t xml:space="preserve"> has a failed</w:t>
      </w:r>
      <w:r w:rsidR="00425EEB" w:rsidRPr="00677A20">
        <w:rPr>
          <w:b w:val="0"/>
          <w:sz w:val="20"/>
        </w:rPr>
        <w:t>. The email notifications should contain the following information:</w:t>
      </w:r>
    </w:p>
    <w:p w:rsidR="00425EEB" w:rsidRDefault="00425EEB" w:rsidP="00425EEB">
      <w:pPr>
        <w:ind w:left="720"/>
      </w:pPr>
    </w:p>
    <w:p w:rsidR="00425EEB" w:rsidRDefault="00425EEB" w:rsidP="00935802">
      <w:pPr>
        <w:pStyle w:val="ListParagraph"/>
        <w:numPr>
          <w:ilvl w:val="0"/>
          <w:numId w:val="54"/>
        </w:numPr>
      </w:pPr>
      <w:r>
        <w:t>IMSI/MIN</w:t>
      </w:r>
    </w:p>
    <w:p w:rsidR="00425EEB" w:rsidRDefault="00425EEB" w:rsidP="00935802">
      <w:pPr>
        <w:pStyle w:val="ListParagraph"/>
        <w:numPr>
          <w:ilvl w:val="0"/>
          <w:numId w:val="54"/>
        </w:numPr>
      </w:pPr>
      <w:r>
        <w:t>MSISDN/MDN</w:t>
      </w:r>
    </w:p>
    <w:p w:rsidR="00425EEB" w:rsidRDefault="00425EEB" w:rsidP="00935802">
      <w:pPr>
        <w:pStyle w:val="ListParagraph"/>
        <w:numPr>
          <w:ilvl w:val="0"/>
          <w:numId w:val="54"/>
        </w:numPr>
      </w:pPr>
      <w:r>
        <w:t>Group Name</w:t>
      </w:r>
    </w:p>
    <w:p w:rsidR="00425EEB" w:rsidRDefault="00425EEB" w:rsidP="00935802">
      <w:pPr>
        <w:pStyle w:val="ListParagraph"/>
        <w:numPr>
          <w:ilvl w:val="0"/>
          <w:numId w:val="54"/>
        </w:numPr>
      </w:pPr>
      <w:r>
        <w:t>Failure Time Stamp</w:t>
      </w:r>
    </w:p>
    <w:p w:rsidR="00425EEB" w:rsidRDefault="00425EEB" w:rsidP="00935802">
      <w:pPr>
        <w:pStyle w:val="ListParagraph"/>
        <w:numPr>
          <w:ilvl w:val="0"/>
          <w:numId w:val="54"/>
        </w:numPr>
      </w:pPr>
      <w:r>
        <w:t>Roaming Country</w:t>
      </w:r>
    </w:p>
    <w:p w:rsidR="00425EEB" w:rsidRDefault="00425EEB" w:rsidP="00935802">
      <w:pPr>
        <w:pStyle w:val="ListParagraph"/>
        <w:numPr>
          <w:ilvl w:val="0"/>
          <w:numId w:val="54"/>
        </w:numPr>
      </w:pPr>
      <w:r>
        <w:t>Reason for Failure</w:t>
      </w:r>
    </w:p>
    <w:p w:rsidR="00123BB5" w:rsidRDefault="00123BB5" w:rsidP="0029180F">
      <w:pPr>
        <w:pStyle w:val="Heading3"/>
      </w:pPr>
      <w:bookmarkStart w:id="83" w:name="_Toc397082126"/>
      <w:r>
        <w:t>Rules Template Attributes</w:t>
      </w:r>
      <w:bookmarkEnd w:id="83"/>
    </w:p>
    <w:p w:rsidR="00BD16B2" w:rsidRDefault="00BD16B2" w:rsidP="00123BB5">
      <w:r>
        <w:t>The Rules template will have access to the following attributes:</w:t>
      </w:r>
    </w:p>
    <w:p w:rsidR="00123BB5" w:rsidRDefault="00123BB5" w:rsidP="00123BB5"/>
    <w:p w:rsidR="00BD16B2" w:rsidRPr="003A59E7" w:rsidRDefault="00BD16B2" w:rsidP="00935802">
      <w:pPr>
        <w:pStyle w:val="ListParagraph"/>
        <w:numPr>
          <w:ilvl w:val="0"/>
          <w:numId w:val="45"/>
        </w:numPr>
      </w:pPr>
      <w:r w:rsidRPr="003A59E7">
        <w:t>IMSI</w:t>
      </w:r>
    </w:p>
    <w:p w:rsidR="00BD16B2" w:rsidRPr="003A59E7" w:rsidRDefault="00BD16B2" w:rsidP="00935802">
      <w:pPr>
        <w:pStyle w:val="ListParagraph"/>
        <w:numPr>
          <w:ilvl w:val="0"/>
          <w:numId w:val="45"/>
        </w:numPr>
      </w:pPr>
      <w:r w:rsidRPr="003A59E7">
        <w:t>MSISDN</w:t>
      </w:r>
    </w:p>
    <w:p w:rsidR="00BD16B2" w:rsidRPr="003A59E7" w:rsidRDefault="00BD16B2" w:rsidP="00935802">
      <w:pPr>
        <w:pStyle w:val="ListParagraph"/>
        <w:numPr>
          <w:ilvl w:val="0"/>
          <w:numId w:val="45"/>
        </w:numPr>
      </w:pPr>
      <w:r w:rsidRPr="003A59E7">
        <w:t>Roaming Country</w:t>
      </w:r>
    </w:p>
    <w:p w:rsidR="00BD16B2" w:rsidRPr="003A59E7" w:rsidRDefault="00BD16B2" w:rsidP="00935802">
      <w:pPr>
        <w:pStyle w:val="ListParagraph"/>
        <w:numPr>
          <w:ilvl w:val="0"/>
          <w:numId w:val="45"/>
        </w:numPr>
      </w:pPr>
      <w:r w:rsidRPr="003A59E7">
        <w:t>Visited Network</w:t>
      </w:r>
    </w:p>
    <w:p w:rsidR="00BD16B2" w:rsidRPr="003A59E7" w:rsidRDefault="00BD16B2" w:rsidP="00935802">
      <w:pPr>
        <w:pStyle w:val="ListParagraph"/>
        <w:numPr>
          <w:ilvl w:val="0"/>
          <w:numId w:val="45"/>
        </w:numPr>
      </w:pPr>
      <w:r w:rsidRPr="003A59E7">
        <w:t>Status (Successful, Failed)</w:t>
      </w:r>
    </w:p>
    <w:p w:rsidR="00BD16B2" w:rsidRPr="003A59E7" w:rsidRDefault="00BD16B2" w:rsidP="00935802">
      <w:pPr>
        <w:pStyle w:val="ListParagraph"/>
        <w:numPr>
          <w:ilvl w:val="0"/>
          <w:numId w:val="45"/>
        </w:numPr>
      </w:pPr>
      <w:r w:rsidRPr="003A59E7">
        <w:t>Reason Code</w:t>
      </w:r>
    </w:p>
    <w:p w:rsidR="00BD16B2" w:rsidRPr="003A59E7" w:rsidRDefault="00BD16B2" w:rsidP="00935802">
      <w:pPr>
        <w:pStyle w:val="ListParagraph"/>
        <w:numPr>
          <w:ilvl w:val="0"/>
          <w:numId w:val="45"/>
        </w:numPr>
      </w:pPr>
      <w:r w:rsidRPr="003A59E7">
        <w:t>Network Type</w:t>
      </w:r>
    </w:p>
    <w:p w:rsidR="00BD16B2" w:rsidRPr="003A59E7" w:rsidRDefault="00BD16B2" w:rsidP="00935802">
      <w:pPr>
        <w:pStyle w:val="ListParagraph"/>
        <w:numPr>
          <w:ilvl w:val="0"/>
          <w:numId w:val="45"/>
        </w:numPr>
      </w:pPr>
      <w:r w:rsidRPr="003A59E7">
        <w:t>Duration</w:t>
      </w:r>
    </w:p>
    <w:p w:rsidR="00BD16B2" w:rsidRPr="003A59E7" w:rsidRDefault="00BD16B2" w:rsidP="00935802">
      <w:pPr>
        <w:pStyle w:val="ListParagraph"/>
        <w:numPr>
          <w:ilvl w:val="0"/>
          <w:numId w:val="45"/>
        </w:numPr>
      </w:pPr>
      <w:r w:rsidRPr="003A59E7">
        <w:t>Data Session Start Time</w:t>
      </w:r>
    </w:p>
    <w:p w:rsidR="00BD16B2" w:rsidRDefault="00BD16B2" w:rsidP="00935802">
      <w:pPr>
        <w:pStyle w:val="ListParagraph"/>
        <w:numPr>
          <w:ilvl w:val="0"/>
          <w:numId w:val="45"/>
        </w:numPr>
      </w:pPr>
      <w:r w:rsidRPr="003A59E7">
        <w:t>Data Session End Time</w:t>
      </w:r>
    </w:p>
    <w:p w:rsidR="00BD16B2" w:rsidRDefault="00BD16B2" w:rsidP="00935802">
      <w:pPr>
        <w:pStyle w:val="ListParagraph"/>
        <w:numPr>
          <w:ilvl w:val="0"/>
          <w:numId w:val="45"/>
        </w:numPr>
      </w:pPr>
      <w:r>
        <w:t>SGSN</w:t>
      </w:r>
    </w:p>
    <w:p w:rsidR="00BD16B2" w:rsidRDefault="00BD16B2" w:rsidP="00935802">
      <w:pPr>
        <w:pStyle w:val="ListParagraph"/>
        <w:numPr>
          <w:ilvl w:val="0"/>
          <w:numId w:val="45"/>
        </w:numPr>
      </w:pPr>
      <w:r>
        <w:t>GGSN</w:t>
      </w:r>
    </w:p>
    <w:p w:rsidR="00BD16B2" w:rsidRDefault="00BD16B2" w:rsidP="00935802">
      <w:pPr>
        <w:pStyle w:val="ListParagraph"/>
        <w:numPr>
          <w:ilvl w:val="0"/>
          <w:numId w:val="45"/>
        </w:numPr>
      </w:pPr>
      <w:r>
        <w:t>Session Activation time</w:t>
      </w:r>
    </w:p>
    <w:p w:rsidR="00BD16B2" w:rsidRDefault="00BD16B2" w:rsidP="00935802">
      <w:pPr>
        <w:pStyle w:val="ListParagraph"/>
        <w:numPr>
          <w:ilvl w:val="0"/>
          <w:numId w:val="45"/>
        </w:numPr>
      </w:pPr>
      <w:r>
        <w:t>Time Interval</w:t>
      </w:r>
    </w:p>
    <w:p w:rsidR="00BD16B2" w:rsidRDefault="00BD16B2" w:rsidP="00935802">
      <w:pPr>
        <w:pStyle w:val="ListParagraph"/>
        <w:numPr>
          <w:ilvl w:val="0"/>
          <w:numId w:val="45"/>
        </w:numPr>
      </w:pPr>
      <w:r>
        <w:t>APN Node</w:t>
      </w:r>
    </w:p>
    <w:p w:rsidR="00BD16B2" w:rsidRDefault="00BD16B2" w:rsidP="00935802">
      <w:pPr>
        <w:pStyle w:val="ListParagraph"/>
        <w:numPr>
          <w:ilvl w:val="0"/>
          <w:numId w:val="45"/>
        </w:numPr>
      </w:pPr>
      <w:r>
        <w:t>Network Type</w:t>
      </w:r>
    </w:p>
    <w:p w:rsidR="00BD16B2" w:rsidRDefault="00BD16B2" w:rsidP="00935802">
      <w:pPr>
        <w:pStyle w:val="ListParagraph"/>
        <w:numPr>
          <w:ilvl w:val="0"/>
          <w:numId w:val="45"/>
        </w:numPr>
      </w:pPr>
      <w:r>
        <w:t>Group Name</w:t>
      </w:r>
    </w:p>
    <w:p w:rsidR="00BD16B2" w:rsidRPr="003A59E7" w:rsidRDefault="00BD16B2" w:rsidP="00935802">
      <w:pPr>
        <w:pStyle w:val="ListParagraph"/>
        <w:numPr>
          <w:ilvl w:val="0"/>
          <w:numId w:val="45"/>
        </w:numPr>
      </w:pPr>
      <w:r w:rsidRPr="003A59E7">
        <w:t>Max Bandwidth (kbps)</w:t>
      </w:r>
    </w:p>
    <w:p w:rsidR="00BD16B2" w:rsidRPr="003A59E7" w:rsidRDefault="00BD16B2" w:rsidP="00935802">
      <w:pPr>
        <w:pStyle w:val="ListParagraph"/>
        <w:numPr>
          <w:ilvl w:val="0"/>
          <w:numId w:val="45"/>
        </w:numPr>
      </w:pPr>
      <w:r w:rsidRPr="003A59E7">
        <w:t>Max Uplink Bandwidth (kbps)</w:t>
      </w:r>
    </w:p>
    <w:p w:rsidR="00BD16B2" w:rsidRPr="003A59E7" w:rsidRDefault="00BD16B2" w:rsidP="00935802">
      <w:pPr>
        <w:pStyle w:val="ListParagraph"/>
        <w:numPr>
          <w:ilvl w:val="0"/>
          <w:numId w:val="45"/>
        </w:numPr>
      </w:pPr>
      <w:r w:rsidRPr="003A59E7">
        <w:lastRenderedPageBreak/>
        <w:t>Max Downlink Bandwidth (kbps)</w:t>
      </w:r>
    </w:p>
    <w:p w:rsidR="00BD16B2" w:rsidRPr="003A59E7" w:rsidRDefault="00BD16B2" w:rsidP="00935802">
      <w:pPr>
        <w:pStyle w:val="ListParagraph"/>
        <w:numPr>
          <w:ilvl w:val="0"/>
          <w:numId w:val="45"/>
        </w:numPr>
      </w:pPr>
      <w:r w:rsidRPr="003A59E7">
        <w:t>Average Bandwidth (kbps)</w:t>
      </w:r>
    </w:p>
    <w:p w:rsidR="00BD16B2" w:rsidRPr="003A59E7" w:rsidRDefault="00BD16B2" w:rsidP="00935802">
      <w:pPr>
        <w:pStyle w:val="ListParagraph"/>
        <w:numPr>
          <w:ilvl w:val="0"/>
          <w:numId w:val="45"/>
        </w:numPr>
      </w:pPr>
      <w:r w:rsidRPr="003A59E7">
        <w:t>Average Uplink Bandwidth (kbps)</w:t>
      </w:r>
    </w:p>
    <w:p w:rsidR="00BD16B2" w:rsidRDefault="00BD16B2" w:rsidP="00935802">
      <w:pPr>
        <w:pStyle w:val="ListParagraph"/>
        <w:numPr>
          <w:ilvl w:val="0"/>
          <w:numId w:val="45"/>
        </w:numPr>
      </w:pPr>
      <w:r w:rsidRPr="003A59E7">
        <w:t>Average Downlink Bandwidth (kbps)</w:t>
      </w:r>
    </w:p>
    <w:p w:rsidR="00BD16B2" w:rsidRDefault="00BD16B2" w:rsidP="00935802">
      <w:pPr>
        <w:pStyle w:val="ListParagraph"/>
        <w:numPr>
          <w:ilvl w:val="0"/>
          <w:numId w:val="45"/>
        </w:numPr>
      </w:pPr>
      <w:r>
        <w:t>Overall Data QOE Status based on the 30 min time interval</w:t>
      </w:r>
    </w:p>
    <w:p w:rsidR="00BD16B2" w:rsidRPr="003A59E7" w:rsidRDefault="00BD16B2" w:rsidP="00935802">
      <w:pPr>
        <w:pStyle w:val="ListParagraph"/>
        <w:numPr>
          <w:ilvl w:val="0"/>
          <w:numId w:val="45"/>
        </w:numPr>
      </w:pPr>
      <w:r>
        <w:t>CSP Subscriber Attributes</w:t>
      </w:r>
    </w:p>
    <w:p w:rsidR="00584ECD" w:rsidRPr="0085545C" w:rsidRDefault="00584ECD" w:rsidP="0029180F">
      <w:pPr>
        <w:pStyle w:val="Heading3"/>
      </w:pPr>
      <w:bookmarkStart w:id="84" w:name="_Toc397082127"/>
      <w:r w:rsidRPr="0085545C">
        <w:t>Suppression of Notifications</w:t>
      </w:r>
      <w:bookmarkEnd w:id="84"/>
    </w:p>
    <w:p w:rsidR="00584ECD" w:rsidRPr="0085545C" w:rsidRDefault="00584ECD" w:rsidP="00584ECD">
      <w:r w:rsidRPr="0085545C">
        <w:t>Rules Engine shall have the ability to suppress alerts from being sent on a per template level.</w:t>
      </w:r>
      <w:r w:rsidR="00BD16B2" w:rsidRPr="0085545C">
        <w:t xml:space="preserve"> </w:t>
      </w:r>
    </w:p>
    <w:p w:rsidR="00123BB5" w:rsidRPr="0085545C" w:rsidRDefault="00123BB5" w:rsidP="0029180F">
      <w:pPr>
        <w:pStyle w:val="Heading3"/>
      </w:pPr>
      <w:bookmarkStart w:id="85" w:name="_Toc397082128"/>
      <w:r w:rsidRPr="0085545C">
        <w:t>Group Status Notification</w:t>
      </w:r>
      <w:bookmarkEnd w:id="85"/>
    </w:p>
    <w:p w:rsidR="0085545C" w:rsidRPr="0085545C" w:rsidRDefault="003C5F84" w:rsidP="003C5F84">
      <w:r w:rsidRPr="0085545C">
        <w:t>The Group Summary Status Notification should add the following information to the email body. The information shall be appended to the email content defined in PCS 2.0 release</w:t>
      </w:r>
      <w:r w:rsidR="0085545C" w:rsidRPr="0085545C">
        <w:t>.</w:t>
      </w:r>
    </w:p>
    <w:p w:rsidR="003C5F84" w:rsidRPr="0085545C" w:rsidRDefault="003C5F84" w:rsidP="003C5F84"/>
    <w:p w:rsidR="003C5F84" w:rsidRPr="0085545C" w:rsidRDefault="003C5F84" w:rsidP="00CC2507">
      <w:pPr>
        <w:pStyle w:val="ListParagraph"/>
        <w:numPr>
          <w:ilvl w:val="0"/>
          <w:numId w:val="57"/>
        </w:numPr>
      </w:pPr>
      <w:r w:rsidRPr="0085545C">
        <w:t>Total Number of Data Sessions since the last Group Status Notification</w:t>
      </w:r>
    </w:p>
    <w:p w:rsidR="003C5F84" w:rsidRPr="0085545C" w:rsidRDefault="003C5F84" w:rsidP="00CC2507">
      <w:pPr>
        <w:pStyle w:val="ListParagraph"/>
        <w:numPr>
          <w:ilvl w:val="0"/>
          <w:numId w:val="57"/>
        </w:numPr>
      </w:pPr>
      <w:r w:rsidRPr="0085545C">
        <w:t>Data Session Create Failures as a percentage since the last Group Status Notification</w:t>
      </w:r>
    </w:p>
    <w:p w:rsidR="003C5F84" w:rsidRPr="0085545C" w:rsidRDefault="003C5F84" w:rsidP="003C5F84"/>
    <w:p w:rsidR="003C5F84" w:rsidRPr="0085545C" w:rsidRDefault="003C5F84" w:rsidP="003C5F84">
      <w:pPr>
        <w:rPr>
          <w:b/>
        </w:rPr>
      </w:pPr>
      <w:r w:rsidRPr="0085545C">
        <w:rPr>
          <w:b/>
        </w:rPr>
        <w:t>Example:</w:t>
      </w:r>
    </w:p>
    <w:p w:rsidR="003C5F84" w:rsidRPr="0085545C" w:rsidRDefault="003C5F84" w:rsidP="003C5F84">
      <w:r w:rsidRPr="0085545C">
        <w:t>Data Sessions since 10/12/2014 10:00 a.m. EST</w:t>
      </w:r>
    </w:p>
    <w:p w:rsidR="003C5F84" w:rsidRPr="0085545C" w:rsidRDefault="003C5F84" w:rsidP="003C5F84">
      <w:r w:rsidRPr="0085545C">
        <w:t>Total Data Sessions</w:t>
      </w:r>
      <w:proofErr w:type="gramStart"/>
      <w:r w:rsidRPr="0085545C">
        <w:t>..</w:t>
      </w:r>
      <w:proofErr w:type="gramEnd"/>
      <w:r w:rsidRPr="0085545C">
        <w:t>20</w:t>
      </w:r>
    </w:p>
    <w:p w:rsidR="003C5F84" w:rsidRPr="003C5F84" w:rsidRDefault="003C5F84" w:rsidP="003C5F84">
      <w:r w:rsidRPr="0085545C">
        <w:t>Total Data Session Create Failures</w:t>
      </w:r>
      <w:proofErr w:type="gramStart"/>
      <w:r w:rsidRPr="0085545C">
        <w:t>..</w:t>
      </w:r>
      <w:proofErr w:type="gramEnd"/>
      <w:r w:rsidRPr="0085545C">
        <w:t>10          50%</w:t>
      </w:r>
      <w:r w:rsidRPr="003C5F84">
        <w:t xml:space="preserve"> </w:t>
      </w:r>
    </w:p>
    <w:p w:rsidR="00903D25" w:rsidRDefault="00903D25" w:rsidP="00903D25">
      <w:pPr>
        <w:pStyle w:val="Heading3"/>
      </w:pPr>
      <w:bookmarkStart w:id="86" w:name="_Toc397082129"/>
      <w:r>
        <w:t>Logging, Reporting, and Audits</w:t>
      </w:r>
      <w:bookmarkEnd w:id="86"/>
    </w:p>
    <w:p w:rsidR="005A736D" w:rsidRDefault="00CF6727" w:rsidP="00903D25">
      <w:r>
        <w:t xml:space="preserve">Data </w:t>
      </w:r>
      <w:proofErr w:type="spellStart"/>
      <w:r>
        <w:t>QoE</w:t>
      </w:r>
      <w:proofErr w:type="spellEnd"/>
      <w:r>
        <w:t xml:space="preserve"> actions will emulate the existing behavior around tracking notifications around quality templates.</w:t>
      </w:r>
    </w:p>
    <w:p w:rsidR="00A21843" w:rsidRDefault="00A21843">
      <w:pPr>
        <w:tabs>
          <w:tab w:val="clear" w:pos="9360"/>
        </w:tabs>
        <w:rPr>
          <w:rFonts w:cs="Arial"/>
          <w:b/>
          <w:sz w:val="24"/>
        </w:rPr>
      </w:pPr>
      <w:r>
        <w:br w:type="page"/>
      </w:r>
    </w:p>
    <w:p w:rsidR="00CF6727" w:rsidRDefault="00CF6727" w:rsidP="00CF6727">
      <w:pPr>
        <w:pStyle w:val="Heading2"/>
      </w:pPr>
      <w:bookmarkStart w:id="87" w:name="_Toc397082130"/>
      <w:proofErr w:type="spellStart"/>
      <w:r>
        <w:lastRenderedPageBreak/>
        <w:t>Billling</w:t>
      </w:r>
      <w:bookmarkEnd w:id="87"/>
      <w:proofErr w:type="spellEnd"/>
    </w:p>
    <w:p w:rsidR="00CF6727" w:rsidRDefault="00CF6727" w:rsidP="00CF6727">
      <w:r>
        <w:t>Actions created out of the new templates will be billed just like the existing templates.</w:t>
      </w:r>
    </w:p>
    <w:p w:rsidR="00A21843" w:rsidRDefault="00A21843">
      <w:pPr>
        <w:tabs>
          <w:tab w:val="clear" w:pos="9360"/>
        </w:tabs>
        <w:rPr>
          <w:rFonts w:cs="Arial"/>
          <w:b/>
          <w:sz w:val="24"/>
        </w:rPr>
      </w:pPr>
      <w:r>
        <w:br w:type="page"/>
      </w:r>
    </w:p>
    <w:p w:rsidR="009A4A87" w:rsidRDefault="009A4A87" w:rsidP="009A4A87">
      <w:pPr>
        <w:pStyle w:val="Heading2"/>
      </w:pPr>
      <w:bookmarkStart w:id="88" w:name="_Toc397082131"/>
      <w:r>
        <w:lastRenderedPageBreak/>
        <w:t>Crossroads</w:t>
      </w:r>
      <w:bookmarkEnd w:id="88"/>
      <w:r>
        <w:t xml:space="preserve"> </w:t>
      </w:r>
    </w:p>
    <w:p w:rsidR="0012727E" w:rsidRPr="001602BB" w:rsidRDefault="0012727E" w:rsidP="00DE1BB2">
      <w:pPr>
        <w:pStyle w:val="Heading3"/>
      </w:pPr>
      <w:bookmarkStart w:id="89" w:name="_Toc397082132"/>
      <w:r w:rsidRPr="001602BB">
        <w:t>Left Menu Item</w:t>
      </w:r>
      <w:bookmarkEnd w:id="89"/>
    </w:p>
    <w:p w:rsidR="00F5123B" w:rsidRPr="001602BB" w:rsidRDefault="00F5123B" w:rsidP="00F5123B">
      <w:r w:rsidRPr="001602BB">
        <w:t xml:space="preserve">Crossroads shall create a new left menu item called </w:t>
      </w:r>
      <w:r w:rsidRPr="001602BB">
        <w:rPr>
          <w:b/>
        </w:rPr>
        <w:t>“Analyzer PCS Reporting”</w:t>
      </w:r>
      <w:r w:rsidRPr="001602BB">
        <w:t xml:space="preserve"> which shall be displayed under the group name “Premium Customer Service” at the same level as “Monitor my Subscribers” on the “Subscriber” tab.</w:t>
      </w:r>
    </w:p>
    <w:p w:rsidR="00F5123B" w:rsidRDefault="00F5123B" w:rsidP="00F5123B">
      <w:pPr>
        <w:rPr>
          <w:highlight w:val="yellow"/>
        </w:rPr>
      </w:pPr>
    </w:p>
    <w:p w:rsidR="00F5123B" w:rsidRPr="00F5123B" w:rsidRDefault="00807F42" w:rsidP="00F5123B">
      <w:pPr>
        <w:rPr>
          <w:highlight w:val="yellow"/>
        </w:rPr>
      </w:pPr>
      <w:r>
        <w:rPr>
          <w:noProof/>
        </w:rPr>
        <mc:AlternateContent>
          <mc:Choice Requires="wps">
            <w:drawing>
              <wp:anchor distT="0" distB="0" distL="114300" distR="114300" simplePos="0" relativeHeight="251663360" behindDoc="0" locked="0" layoutInCell="1" allowOverlap="1" wp14:anchorId="2B97F738" wp14:editId="7FF3E9AB">
                <wp:simplePos x="0" y="0"/>
                <wp:positionH relativeFrom="column">
                  <wp:posOffset>1238250</wp:posOffset>
                </wp:positionH>
                <wp:positionV relativeFrom="paragraph">
                  <wp:posOffset>269875</wp:posOffset>
                </wp:positionV>
                <wp:extent cx="695325" cy="341630"/>
                <wp:effectExtent l="19050" t="22225" r="19050" b="17145"/>
                <wp:wrapNone/>
                <wp:docPr id="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3416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97.5pt;margin-top:21.25pt;width:54.75pt;height:2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" filled="f" strokecolor="red" strokeweight="2.25pt"/>
            </w:pict>
          </mc:Fallback>
        </mc:AlternateContent>
      </w:r>
      <w:r>
        <w:rPr>
          <w:noProof/>
        </w:rPr>
        <mc:AlternateContent>
          <mc:Choice Requires="wps">
            <w:drawing>
              <wp:anchor distT="0" distB="0" distL="114300" distR="114300" simplePos="0" relativeHeight="251662336" behindDoc="0" locked="0" layoutInCell="1" allowOverlap="1" wp14:anchorId="4B584C84" wp14:editId="157C467D">
                <wp:simplePos x="0" y="0"/>
                <wp:positionH relativeFrom="column">
                  <wp:posOffset>-209550</wp:posOffset>
                </wp:positionH>
                <wp:positionV relativeFrom="paragraph">
                  <wp:posOffset>1727200</wp:posOffset>
                </wp:positionV>
                <wp:extent cx="1647825" cy="932180"/>
                <wp:effectExtent l="19050" t="22225" r="19050" b="17145"/>
                <wp:wrapNone/>
                <wp:docPr id="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93218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16.5pt;margin-top:136pt;width:129.75pt;height:7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" filled="f" strokecolor="red" strokeweight="2.25pt"/>
            </w:pict>
          </mc:Fallback>
        </mc:AlternateContent>
      </w:r>
      <w:r w:rsidR="00F5123B">
        <w:rPr>
          <w:noProof/>
        </w:rPr>
        <w:drawing>
          <wp:inline distT="0" distB="0" distL="0" distR="0" wp14:anchorId="5BA8D76A" wp14:editId="775CEB93">
            <wp:extent cx="5943600" cy="3805455"/>
            <wp:effectExtent l="0" t="0" r="0" b="0"/>
            <wp:docPr id="5" name="Picture 5" descr="cid:image001.png@01CF5E37.25634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5E37.25634A3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943600" cy="3805455"/>
                    </a:xfrm>
                    <a:prstGeom prst="rect">
                      <a:avLst/>
                    </a:prstGeom>
                    <a:noFill/>
                    <a:ln>
                      <a:noFill/>
                    </a:ln>
                  </pic:spPr>
                </pic:pic>
              </a:graphicData>
            </a:graphic>
          </wp:inline>
        </w:drawing>
      </w:r>
    </w:p>
    <w:p w:rsidR="00DE1BB2" w:rsidRDefault="00DE1BB2" w:rsidP="00DE1BB2">
      <w:pPr>
        <w:pStyle w:val="Heading3"/>
      </w:pPr>
      <w:bookmarkStart w:id="90" w:name="_Toc397082133"/>
      <w:r>
        <w:t>User Level Permissions</w:t>
      </w:r>
      <w:bookmarkEnd w:id="90"/>
    </w:p>
    <w:p w:rsidR="00F5123B" w:rsidRDefault="00DE1BB2" w:rsidP="00A21843">
      <w:r w:rsidRPr="001A17D8">
        <w:t xml:space="preserve">Crossroads shall create </w:t>
      </w:r>
      <w:r w:rsidR="00F5123B">
        <w:t>the following new user level permissions under the group permission name “Subscriber – Premium Customer Service” which will be available for provisioning to users who have the “Premium Customer Service GUI” company level permission:</w:t>
      </w:r>
    </w:p>
    <w:p w:rsidR="00F5123B" w:rsidRDefault="00F5123B" w:rsidP="00A21843"/>
    <w:p w:rsidR="0012727E" w:rsidRPr="00677A20" w:rsidRDefault="00F5123B" w:rsidP="00CC2507">
      <w:pPr>
        <w:pStyle w:val="ListParagraph"/>
        <w:numPr>
          <w:ilvl w:val="0"/>
          <w:numId w:val="60"/>
        </w:numPr>
      </w:pPr>
      <w:r>
        <w:t>Service Level View – provides access to “Monitor my Subscriber” link</w:t>
      </w:r>
      <w:r w:rsidR="00433A85">
        <w:t xml:space="preserve">, </w:t>
      </w:r>
      <w:r>
        <w:t>the Service Level View tab within that page</w:t>
      </w:r>
      <w:r w:rsidR="00433A85">
        <w:t xml:space="preserve">, </w:t>
      </w:r>
      <w:r w:rsidR="00433A85" w:rsidRPr="00677A20">
        <w:t xml:space="preserve">and all information related to the Service Level View (i.e. Summary and Detail information) </w:t>
      </w:r>
    </w:p>
    <w:p w:rsidR="0012727E" w:rsidRPr="00677A20" w:rsidRDefault="0003072E" w:rsidP="00CC2507">
      <w:pPr>
        <w:pStyle w:val="ListParagraph"/>
        <w:numPr>
          <w:ilvl w:val="0"/>
          <w:numId w:val="60"/>
        </w:numPr>
      </w:pPr>
      <w:r w:rsidRPr="00677A20">
        <w:t>Analyzer PCS</w:t>
      </w:r>
      <w:r w:rsidR="0012727E" w:rsidRPr="00677A20">
        <w:t xml:space="preserve"> Reporting</w:t>
      </w:r>
      <w:r w:rsidR="00047DF5" w:rsidRPr="00677A20">
        <w:t xml:space="preserve"> – controls the </w:t>
      </w:r>
      <w:r w:rsidR="00F5123B" w:rsidRPr="00677A20">
        <w:t>“</w:t>
      </w:r>
      <w:r w:rsidR="00047DF5" w:rsidRPr="00677A20">
        <w:t xml:space="preserve">Analyzer PCS </w:t>
      </w:r>
      <w:r w:rsidR="00F5123B" w:rsidRPr="00677A20">
        <w:t>R</w:t>
      </w:r>
      <w:r w:rsidR="00047DF5" w:rsidRPr="00677A20">
        <w:t>eporting</w:t>
      </w:r>
      <w:r w:rsidR="00F5123B" w:rsidRPr="00677A20">
        <w:t>”</w:t>
      </w:r>
      <w:r w:rsidR="00047DF5" w:rsidRPr="00677A20">
        <w:t xml:space="preserve"> link</w:t>
      </w:r>
    </w:p>
    <w:p w:rsidR="00DE1BB2" w:rsidRPr="001A17D8" w:rsidRDefault="00896565" w:rsidP="00123BB5">
      <w:r>
        <w:tab/>
      </w:r>
    </w:p>
    <w:p w:rsidR="00B25FA9" w:rsidRPr="00B549C1" w:rsidRDefault="00B25FA9" w:rsidP="00B25FA9">
      <w:pPr>
        <w:tabs>
          <w:tab w:val="clear" w:pos="9360"/>
        </w:tabs>
        <w:rPr>
          <w:rFonts w:asciiTheme="minorHAnsi" w:hAnsiTheme="minorHAnsi" w:cstheme="minorHAnsi"/>
        </w:rPr>
      </w:pPr>
      <w:bookmarkStart w:id="91" w:name="_Toc30471887"/>
      <w:bookmarkStart w:id="92" w:name="_Toc524918147"/>
      <w:bookmarkStart w:id="93" w:name="_Toc532262707"/>
      <w:bookmarkEnd w:id="91"/>
      <w:bookmarkEnd w:id="92"/>
      <w:bookmarkEnd w:id="93"/>
    </w:p>
    <w:p w:rsidR="004C1DD3" w:rsidRDefault="004C1DD3">
      <w:pPr>
        <w:tabs>
          <w:tab w:val="clear" w:pos="9360"/>
        </w:tabs>
        <w:rPr>
          <w:rFonts w:asciiTheme="minorHAnsi" w:hAnsiTheme="minorHAnsi" w:cstheme="minorHAnsi"/>
          <w:b/>
          <w:kern w:val="28"/>
          <w:sz w:val="28"/>
        </w:rPr>
      </w:pPr>
      <w:bookmarkStart w:id="94" w:name="_Toc235591034"/>
      <w:bookmarkStart w:id="95" w:name="_Toc524918414"/>
      <w:bookmarkStart w:id="96" w:name="_Toc30471980"/>
      <w:bookmarkStart w:id="97" w:name="_Toc181443805"/>
      <w:r>
        <w:rPr>
          <w:rFonts w:asciiTheme="minorHAnsi" w:hAnsiTheme="minorHAnsi" w:cstheme="minorHAnsi"/>
        </w:rPr>
        <w:br w:type="page"/>
      </w:r>
    </w:p>
    <w:p w:rsidR="00B25FA9" w:rsidRDefault="00B25FA9" w:rsidP="00B25FA9">
      <w:pPr>
        <w:pStyle w:val="Heading1"/>
        <w:rPr>
          <w:rFonts w:asciiTheme="minorHAnsi" w:hAnsiTheme="minorHAnsi" w:cstheme="minorHAnsi"/>
        </w:rPr>
      </w:pPr>
      <w:bookmarkStart w:id="98" w:name="_Toc397082134"/>
      <w:r w:rsidRPr="00B549C1">
        <w:rPr>
          <w:rFonts w:asciiTheme="minorHAnsi" w:hAnsiTheme="minorHAnsi" w:cstheme="minorHAnsi"/>
        </w:rPr>
        <w:lastRenderedPageBreak/>
        <w:t xml:space="preserve">Supplemental Requirements: </w:t>
      </w:r>
      <w:bookmarkEnd w:id="94"/>
      <w:r w:rsidR="00A25DDC">
        <w:rPr>
          <w:rFonts w:asciiTheme="minorHAnsi" w:hAnsiTheme="minorHAnsi" w:cstheme="minorHAnsi"/>
        </w:rPr>
        <w:t xml:space="preserve">(Reference </w:t>
      </w:r>
      <w:r w:rsidR="00A25DDC" w:rsidRPr="00B549C1">
        <w:rPr>
          <w:rFonts w:asciiTheme="minorHAnsi" w:hAnsiTheme="minorHAnsi" w:cstheme="minorHAnsi"/>
        </w:rPr>
        <w:t>Section</w:t>
      </w:r>
      <w:r w:rsidR="00A25DDC">
        <w:rPr>
          <w:rFonts w:asciiTheme="minorHAnsi" w:hAnsiTheme="minorHAnsi" w:cstheme="minorHAnsi"/>
        </w:rPr>
        <w:t xml:space="preserve"> 1.4 and</w:t>
      </w:r>
      <w:r w:rsidR="00B549C1" w:rsidRPr="00B549C1">
        <w:rPr>
          <w:rFonts w:asciiTheme="minorHAnsi" w:hAnsiTheme="minorHAnsi" w:cstheme="minorHAnsi"/>
        </w:rPr>
        <w:t xml:space="preserve"> Section 3</w:t>
      </w:r>
      <w:r w:rsidR="00A25DDC">
        <w:rPr>
          <w:rFonts w:asciiTheme="minorHAnsi" w:hAnsiTheme="minorHAnsi" w:cstheme="minorHAnsi"/>
        </w:rPr>
        <w:t>)</w:t>
      </w:r>
      <w:bookmarkEnd w:id="98"/>
    </w:p>
    <w:p w:rsidR="00B25FA9" w:rsidRPr="00B549C1" w:rsidRDefault="00B25FA9" w:rsidP="00B25FA9">
      <w:pPr>
        <w:pStyle w:val="Heading1"/>
        <w:rPr>
          <w:rFonts w:asciiTheme="minorHAnsi" w:hAnsiTheme="minorHAnsi" w:cstheme="minorHAnsi"/>
        </w:rPr>
      </w:pPr>
      <w:bookmarkStart w:id="99" w:name="_Toc235591035"/>
      <w:bookmarkStart w:id="100" w:name="_Toc397082135"/>
      <w:r w:rsidRPr="00B549C1">
        <w:rPr>
          <w:rFonts w:asciiTheme="minorHAnsi" w:hAnsiTheme="minorHAnsi" w:cstheme="minorHAnsi"/>
        </w:rPr>
        <w:t>Requirements Tracing Matrix</w:t>
      </w:r>
      <w:bookmarkEnd w:id="95"/>
      <w:bookmarkEnd w:id="96"/>
      <w:bookmarkEnd w:id="97"/>
      <w:bookmarkEnd w:id="99"/>
      <w:bookmarkEnd w:id="100"/>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ab/>
      </w:r>
    </w:p>
    <w:p w:rsidR="00B25FA9" w:rsidRPr="00B549C1" w:rsidRDefault="00B25FA9" w:rsidP="00B25FA9">
      <w:pPr>
        <w:tabs>
          <w:tab w:val="clear" w:pos="9360"/>
        </w:tabs>
        <w:rPr>
          <w:rFonts w:asciiTheme="minorHAnsi" w:hAnsiTheme="minorHAnsi" w:cstheme="minorHAnsi"/>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3060"/>
        <w:gridCol w:w="3870"/>
      </w:tblGrid>
      <w:tr w:rsidR="00B25FA9" w:rsidRPr="00B549C1" w:rsidTr="00DE1BB2">
        <w:trPr>
          <w:tblHeader/>
        </w:trPr>
        <w:tc>
          <w:tcPr>
            <w:tcW w:w="10458" w:type="dxa"/>
            <w:gridSpan w:val="3"/>
            <w:shd w:val="clear" w:color="auto" w:fill="D9D9D9"/>
          </w:tcPr>
          <w:p w:rsidR="00B25FA9" w:rsidRPr="00B549C1" w:rsidRDefault="00B25FA9" w:rsidP="00B25FA9">
            <w:pPr>
              <w:tabs>
                <w:tab w:val="clear" w:pos="9360"/>
              </w:tabs>
              <w:jc w:val="center"/>
              <w:rPr>
                <w:rFonts w:asciiTheme="minorHAnsi" w:hAnsiTheme="minorHAnsi" w:cstheme="minorHAnsi"/>
              </w:rPr>
            </w:pPr>
            <w:r w:rsidRPr="00B549C1">
              <w:rPr>
                <w:rFonts w:asciiTheme="minorHAnsi" w:hAnsiTheme="minorHAnsi" w:cstheme="minorHAnsi"/>
              </w:rPr>
              <w:t>Traceability Map</w:t>
            </w:r>
          </w:p>
          <w:p w:rsidR="00B25FA9" w:rsidRPr="00B549C1" w:rsidRDefault="004F7F2B" w:rsidP="00B25FA9">
            <w:pPr>
              <w:tabs>
                <w:tab w:val="clear" w:pos="9360"/>
              </w:tabs>
              <w:jc w:val="center"/>
              <w:rPr>
                <w:rFonts w:asciiTheme="minorHAnsi" w:hAnsiTheme="minorHAnsi" w:cstheme="minorHAnsi"/>
                <w:u w:val="single"/>
              </w:rPr>
            </w:pPr>
            <w:sdt>
              <w:sdtPr>
                <w:rPr>
                  <w:rFonts w:asciiTheme="minorHAnsi" w:hAnsiTheme="minorHAnsi" w:cstheme="minorHAnsi"/>
                  <w:u w:val="single"/>
                </w:rPr>
                <w:alias w:val="Title"/>
                <w:id w:val="2049537"/>
                <w:placeholder>
                  <w:docPart w:val="8FBF5FD4FC424B89B67A98AA0544318E"/>
                </w:placeholder>
                <w:dataBinding w:prefixMappings="xmlns:ns0='http://purl.org/dc/elements/1.1/' xmlns:ns1='http://schemas.openxmlformats.org/package/2006/metadata/core-properties' " w:xpath="/ns1:coreProperties[1]/ns0:title[1]" w:storeItemID="{6C3C8BC8-F283-45AE-878A-BAB7291924A1}"/>
                <w:text/>
              </w:sdtPr>
              <w:sdtContent>
                <w:r w:rsidR="008020D0">
                  <w:rPr>
                    <w:rFonts w:asciiTheme="minorHAnsi" w:hAnsiTheme="minorHAnsi" w:cstheme="minorHAnsi"/>
                    <w:u w:val="single"/>
                  </w:rPr>
                  <w:t>Premium Customer Services (PCS) 2.5</w:t>
                </w:r>
              </w:sdtContent>
            </w:sdt>
          </w:p>
          <w:p w:rsidR="00B25FA9" w:rsidRPr="00B549C1" w:rsidRDefault="00B25FA9" w:rsidP="00B25FA9">
            <w:pPr>
              <w:tabs>
                <w:tab w:val="clear" w:pos="9360"/>
              </w:tabs>
              <w:jc w:val="center"/>
              <w:rPr>
                <w:rFonts w:asciiTheme="minorHAnsi" w:hAnsiTheme="minorHAnsi" w:cstheme="minorHAnsi"/>
                <w:b/>
              </w:rPr>
            </w:pPr>
            <w:r w:rsidRPr="00B549C1">
              <w:rPr>
                <w:rFonts w:asciiTheme="minorHAnsi" w:hAnsiTheme="minorHAnsi" w:cstheme="minorHAnsi"/>
                <w:u w:val="single"/>
              </w:rPr>
              <w:t xml:space="preserve">&lt;Link to approved Requirements Document&gt; </w:t>
            </w:r>
          </w:p>
        </w:tc>
      </w:tr>
      <w:tr w:rsidR="00B25FA9" w:rsidRPr="00B549C1" w:rsidTr="00DE1BB2">
        <w:trPr>
          <w:tblHeader/>
        </w:trPr>
        <w:tc>
          <w:tcPr>
            <w:tcW w:w="10458" w:type="dxa"/>
            <w:gridSpan w:val="3"/>
            <w:shd w:val="clear" w:color="auto" w:fill="D9D9D9"/>
          </w:tcPr>
          <w:p w:rsidR="00B25FA9" w:rsidRPr="00B549C1" w:rsidRDefault="00B25FA9" w:rsidP="00B25FA9">
            <w:pPr>
              <w:tabs>
                <w:tab w:val="clear" w:pos="9360"/>
              </w:tabs>
              <w:jc w:val="center"/>
              <w:rPr>
                <w:rFonts w:asciiTheme="minorHAnsi" w:hAnsiTheme="minorHAnsi" w:cstheme="minorHAnsi"/>
              </w:rPr>
            </w:pPr>
            <w:r w:rsidRPr="00B549C1">
              <w:rPr>
                <w:rFonts w:asciiTheme="minorHAnsi" w:hAnsiTheme="minorHAnsi" w:cstheme="minorHAnsi"/>
              </w:rPr>
              <w:t>For &lt;Asset or Team&gt;</w:t>
            </w:r>
          </w:p>
        </w:tc>
      </w:tr>
      <w:tr w:rsidR="00B25FA9" w:rsidRPr="00B549C1" w:rsidTr="00DE1BB2">
        <w:trPr>
          <w:tblHeader/>
        </w:trPr>
        <w:tc>
          <w:tcPr>
            <w:tcW w:w="3528"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High Level Design </w:t>
            </w:r>
            <w:r w:rsidRPr="00B549C1">
              <w:rPr>
                <w:rFonts w:asciiTheme="minorHAnsi" w:hAnsiTheme="minorHAnsi" w:cstheme="minorHAnsi"/>
              </w:rPr>
              <w:tab/>
            </w:r>
          </w:p>
        </w:tc>
        <w:tc>
          <w:tcPr>
            <w:tcW w:w="306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Detail Level Design</w:t>
            </w:r>
          </w:p>
        </w:tc>
        <w:tc>
          <w:tcPr>
            <w:tcW w:w="387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System Test Plan</w:t>
            </w:r>
          </w:p>
        </w:tc>
      </w:tr>
      <w:tr w:rsidR="00B25FA9" w:rsidRPr="00B549C1" w:rsidTr="00DE1BB2">
        <w:tc>
          <w:tcPr>
            <w:tcW w:w="352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HLD&gt;</w:t>
            </w:r>
          </w:p>
        </w:tc>
        <w:tc>
          <w:tcPr>
            <w:tcW w:w="306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DLD&gt;</w:t>
            </w:r>
          </w:p>
        </w:tc>
        <w:tc>
          <w:tcPr>
            <w:tcW w:w="387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System Test Plan&gt;</w:t>
            </w:r>
          </w:p>
        </w:tc>
      </w:tr>
    </w:tbl>
    <w:p w:rsidR="00B25FA9" w:rsidRPr="00B549C1" w:rsidRDefault="00B25FA9" w:rsidP="00B25FA9">
      <w:pPr>
        <w:tabs>
          <w:tab w:val="clear" w:pos="9360"/>
        </w:tabs>
        <w:rPr>
          <w:rFonts w:asciiTheme="minorHAnsi" w:hAnsiTheme="minorHAnsi" w:cstheme="minorHAnsi"/>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4950"/>
        <w:gridCol w:w="810"/>
        <w:gridCol w:w="720"/>
        <w:gridCol w:w="720"/>
        <w:gridCol w:w="720"/>
        <w:gridCol w:w="1170"/>
      </w:tblGrid>
      <w:tr w:rsidR="00B25FA9" w:rsidRPr="00B549C1" w:rsidTr="00DE1BB2">
        <w:trPr>
          <w:tblHeader/>
        </w:trPr>
        <w:tc>
          <w:tcPr>
            <w:tcW w:w="1368"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Requirement </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495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Requirement title</w:t>
            </w:r>
          </w:p>
        </w:tc>
        <w:tc>
          <w:tcPr>
            <w:tcW w:w="81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Asset/Team</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HLD</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DLD</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Test </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117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Comment</w:t>
            </w:r>
          </w:p>
        </w:tc>
      </w:tr>
      <w:tr w:rsidR="00B25FA9" w:rsidRPr="00B549C1" w:rsidTr="00DE1BB2">
        <w:tc>
          <w:tcPr>
            <w:tcW w:w="136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3</w:t>
            </w:r>
          </w:p>
        </w:tc>
        <w:tc>
          <w:tcPr>
            <w:tcW w:w="495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FEATURE REQUIREMENTS</w:t>
            </w:r>
          </w:p>
        </w:tc>
        <w:tc>
          <w:tcPr>
            <w:tcW w:w="81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1170" w:type="dxa"/>
          </w:tcPr>
          <w:p w:rsidR="00B25FA9" w:rsidRPr="00B549C1" w:rsidRDefault="00B25FA9"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3.1</w:t>
            </w:r>
          </w:p>
        </w:tc>
        <w:tc>
          <w:tcPr>
            <w:tcW w:w="4950" w:type="dxa"/>
          </w:tcPr>
          <w:p w:rsidR="00C00270" w:rsidRPr="00196FA2" w:rsidRDefault="00C00270" w:rsidP="004F7F2B">
            <w:r w:rsidRPr="00196FA2">
              <w:t>RTI</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3.1.1</w:t>
            </w:r>
          </w:p>
        </w:tc>
        <w:tc>
          <w:tcPr>
            <w:tcW w:w="4950" w:type="dxa"/>
          </w:tcPr>
          <w:p w:rsidR="00C00270" w:rsidRPr="00196FA2" w:rsidRDefault="00C00270" w:rsidP="004F7F2B">
            <w:r w:rsidRPr="00196FA2">
              <w:t>RTI Receives Additional Data Feeds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3.1.2</w:t>
            </w:r>
          </w:p>
        </w:tc>
        <w:tc>
          <w:tcPr>
            <w:tcW w:w="4950" w:type="dxa"/>
          </w:tcPr>
          <w:p w:rsidR="00C00270" w:rsidRPr="00196FA2" w:rsidRDefault="00C00270" w:rsidP="004F7F2B">
            <w:r w:rsidRPr="00196FA2">
              <w:t xml:space="preserve">RTI Tracks </w:t>
            </w:r>
            <w:proofErr w:type="spellStart"/>
            <w:r w:rsidRPr="00196FA2">
              <w:t>QoE</w:t>
            </w:r>
            <w:proofErr w:type="spellEnd"/>
            <w:r w:rsidRPr="00196FA2">
              <w:t xml:space="preserve"> KPI Data for Monitored IMSIs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3.1.2.1</w:t>
            </w:r>
          </w:p>
        </w:tc>
        <w:tc>
          <w:tcPr>
            <w:tcW w:w="4950" w:type="dxa"/>
          </w:tcPr>
          <w:p w:rsidR="00C00270" w:rsidRPr="00196FA2" w:rsidRDefault="00C00270" w:rsidP="004F7F2B">
            <w:r w:rsidRPr="00196FA2">
              <w:t xml:space="preserve">Data </w:t>
            </w:r>
            <w:proofErr w:type="spellStart"/>
            <w:r w:rsidRPr="00196FA2">
              <w:t>QoE</w:t>
            </w:r>
            <w:proofErr w:type="spellEnd"/>
            <w:r w:rsidRPr="00196FA2">
              <w:t xml:space="preserve"> Parameters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3.1.2.1.1</w:t>
            </w:r>
          </w:p>
        </w:tc>
        <w:tc>
          <w:tcPr>
            <w:tcW w:w="4950" w:type="dxa"/>
          </w:tcPr>
          <w:p w:rsidR="00C00270" w:rsidRPr="00196FA2" w:rsidRDefault="00C00270" w:rsidP="004F7F2B">
            <w:r w:rsidRPr="00196FA2">
              <w:t xml:space="preserve">RTI shall have the ability to track the following data </w:t>
            </w:r>
            <w:proofErr w:type="spellStart"/>
            <w:r w:rsidRPr="00196FA2">
              <w:t>QoE</w:t>
            </w:r>
            <w:proofErr w:type="spellEnd"/>
            <w:r w:rsidRPr="00196FA2">
              <w:t xml:space="preserve"> parameters for monitored IMSIs for 2G, 3G, 4G, and an average for all networks: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3.1.2.1.2</w:t>
            </w:r>
          </w:p>
        </w:tc>
        <w:tc>
          <w:tcPr>
            <w:tcW w:w="4950" w:type="dxa"/>
          </w:tcPr>
          <w:p w:rsidR="00C00270" w:rsidRPr="00196FA2" w:rsidRDefault="00C00270" w:rsidP="004F7F2B">
            <w:r w:rsidRPr="00196FA2">
              <w:t xml:space="preserve">RTI shall have the ability to use a weighted algorithm to compute the average bandwidths for aggregate intervals (30 min, 1 hour, 24 hours, </w:t>
            </w:r>
            <w:proofErr w:type="gramStart"/>
            <w:r w:rsidRPr="00196FA2">
              <w:t>7</w:t>
            </w:r>
            <w:proofErr w:type="gramEnd"/>
            <w:r w:rsidRPr="00196FA2">
              <w:t xml:space="preserve"> days).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3.1.2.2</w:t>
            </w:r>
          </w:p>
        </w:tc>
        <w:tc>
          <w:tcPr>
            <w:tcW w:w="4950" w:type="dxa"/>
          </w:tcPr>
          <w:p w:rsidR="00C00270" w:rsidRPr="00196FA2" w:rsidRDefault="00C00270" w:rsidP="004F7F2B">
            <w:r w:rsidRPr="00196FA2">
              <w:t xml:space="preserve">Aggregate </w:t>
            </w:r>
            <w:proofErr w:type="spellStart"/>
            <w:r w:rsidRPr="00196FA2">
              <w:t>QoE</w:t>
            </w:r>
            <w:proofErr w:type="spellEnd"/>
            <w:r w:rsidRPr="00196FA2">
              <w:t xml:space="preserve"> Metrics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3.1.2.3</w:t>
            </w:r>
          </w:p>
        </w:tc>
        <w:tc>
          <w:tcPr>
            <w:tcW w:w="4950" w:type="dxa"/>
          </w:tcPr>
          <w:p w:rsidR="00C00270" w:rsidRPr="00196FA2" w:rsidRDefault="00C00270" w:rsidP="004F7F2B">
            <w:r w:rsidRPr="00196FA2">
              <w:t xml:space="preserve">Provision </w:t>
            </w:r>
            <w:proofErr w:type="spellStart"/>
            <w:r w:rsidRPr="00196FA2">
              <w:t>QoE</w:t>
            </w:r>
            <w:proofErr w:type="spellEnd"/>
            <w:r w:rsidRPr="00196FA2">
              <w:t xml:space="preserve"> KPI Threshold Values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3.1.2.4</w:t>
            </w:r>
          </w:p>
        </w:tc>
        <w:tc>
          <w:tcPr>
            <w:tcW w:w="4950" w:type="dxa"/>
          </w:tcPr>
          <w:p w:rsidR="00C00270" w:rsidRPr="00196FA2" w:rsidRDefault="00C00270" w:rsidP="004F7F2B">
            <w:r w:rsidRPr="00196FA2">
              <w:t xml:space="preserve">Determine Status for Data </w:t>
            </w:r>
            <w:proofErr w:type="spellStart"/>
            <w:r w:rsidRPr="00196FA2">
              <w:t>QoE</w:t>
            </w:r>
            <w:proofErr w:type="spellEnd"/>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3.1.2.4.1</w:t>
            </w:r>
          </w:p>
        </w:tc>
        <w:tc>
          <w:tcPr>
            <w:tcW w:w="4950" w:type="dxa"/>
          </w:tcPr>
          <w:p w:rsidR="00C00270" w:rsidRPr="00196FA2" w:rsidRDefault="00C00270" w:rsidP="004F7F2B">
            <w:r w:rsidRPr="00196FA2">
              <w:t>RTI shall have the ability to create a rules matrix where by the user can select any of the 5 KPIs in any combination to calculate the overall data quality status based on the 30 minute bucket.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3.1.3</w:t>
            </w:r>
          </w:p>
        </w:tc>
        <w:tc>
          <w:tcPr>
            <w:tcW w:w="4950" w:type="dxa"/>
          </w:tcPr>
          <w:p w:rsidR="00C00270" w:rsidRPr="00196FA2" w:rsidRDefault="00C00270" w:rsidP="004F7F2B">
            <w:r w:rsidRPr="00196FA2">
              <w:t>Updating Templates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w:t>
            </w:r>
          </w:p>
        </w:tc>
        <w:tc>
          <w:tcPr>
            <w:tcW w:w="4950" w:type="dxa"/>
          </w:tcPr>
          <w:p w:rsidR="00C00270" w:rsidRPr="00196FA2" w:rsidRDefault="00C00270" w:rsidP="004F7F2B">
            <w:r w:rsidRPr="00196FA2">
              <w:t>PCS GUI</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w:t>
            </w:r>
          </w:p>
        </w:tc>
        <w:tc>
          <w:tcPr>
            <w:tcW w:w="4950" w:type="dxa"/>
          </w:tcPr>
          <w:p w:rsidR="00C00270" w:rsidRPr="00196FA2" w:rsidRDefault="00C00270" w:rsidP="004F7F2B">
            <w:r w:rsidRPr="00196FA2">
              <w:t>Monitor My Subscriber</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3.2.1.1</w:t>
            </w:r>
          </w:p>
        </w:tc>
        <w:tc>
          <w:tcPr>
            <w:tcW w:w="4950" w:type="dxa"/>
          </w:tcPr>
          <w:p w:rsidR="00C00270" w:rsidRPr="00196FA2" w:rsidRDefault="00C00270" w:rsidP="004F7F2B">
            <w:r w:rsidRPr="00196FA2">
              <w:t>Network Level View</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3.2.1.2</w:t>
            </w:r>
          </w:p>
        </w:tc>
        <w:tc>
          <w:tcPr>
            <w:tcW w:w="4950" w:type="dxa"/>
          </w:tcPr>
          <w:p w:rsidR="00C00270" w:rsidRPr="00196FA2" w:rsidRDefault="00C00270" w:rsidP="004F7F2B">
            <w:r w:rsidRPr="00196FA2">
              <w:t>Service Level View</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3.2.1.2.1</w:t>
            </w:r>
          </w:p>
        </w:tc>
        <w:tc>
          <w:tcPr>
            <w:tcW w:w="4950" w:type="dxa"/>
          </w:tcPr>
          <w:p w:rsidR="00C00270" w:rsidRPr="00196FA2" w:rsidRDefault="00C00270" w:rsidP="004F7F2B">
            <w:r w:rsidRPr="00196FA2">
              <w:t>Service Level View Search Criteria</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3.2.1.2.1.1</w:t>
            </w:r>
          </w:p>
        </w:tc>
        <w:tc>
          <w:tcPr>
            <w:tcW w:w="4950" w:type="dxa"/>
          </w:tcPr>
          <w:p w:rsidR="00C00270" w:rsidRPr="00196FA2" w:rsidRDefault="00C00270" w:rsidP="004F7F2B">
            <w:r w:rsidRPr="00196FA2">
              <w:t>Service Level View Data</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3.2.1.2.1.2</w:t>
            </w:r>
          </w:p>
        </w:tc>
        <w:tc>
          <w:tcPr>
            <w:tcW w:w="4950" w:type="dxa"/>
          </w:tcPr>
          <w:p w:rsidR="00C00270" w:rsidRPr="00196FA2" w:rsidRDefault="00C00270" w:rsidP="004F7F2B">
            <w:r w:rsidRPr="00196FA2">
              <w:t>Display Most Recent Session Attempt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3.2.1.2.1.3</w:t>
            </w:r>
          </w:p>
        </w:tc>
        <w:tc>
          <w:tcPr>
            <w:tcW w:w="4950" w:type="dxa"/>
          </w:tcPr>
          <w:p w:rsidR="00C00270" w:rsidRPr="00196FA2" w:rsidRDefault="00C00270" w:rsidP="004F7F2B">
            <w:r w:rsidRPr="00196FA2">
              <w:t>Move IMSI to Working Area</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3.2.1.2.1.4</w:t>
            </w:r>
          </w:p>
        </w:tc>
        <w:tc>
          <w:tcPr>
            <w:tcW w:w="4950" w:type="dxa"/>
          </w:tcPr>
          <w:p w:rsidR="00C00270" w:rsidRPr="00196FA2" w:rsidRDefault="00C00270" w:rsidP="004F7F2B">
            <w:r w:rsidRPr="00196FA2">
              <w:t>Display Summary Statistics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3.2.1.3</w:t>
            </w:r>
          </w:p>
        </w:tc>
        <w:tc>
          <w:tcPr>
            <w:tcW w:w="4950" w:type="dxa"/>
          </w:tcPr>
          <w:p w:rsidR="00C00270" w:rsidRPr="00196FA2" w:rsidRDefault="00C00270" w:rsidP="004F7F2B">
            <w:r w:rsidRPr="00196FA2">
              <w:t>Service Level Summary View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3.2.1.3.1</w:t>
            </w:r>
          </w:p>
        </w:tc>
        <w:tc>
          <w:tcPr>
            <w:tcW w:w="4950" w:type="dxa"/>
          </w:tcPr>
          <w:p w:rsidR="00C00270" w:rsidRPr="00196FA2" w:rsidRDefault="00C00270" w:rsidP="004F7F2B">
            <w:r w:rsidRPr="00196FA2">
              <w:t>Last Completed Session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3.2.1.3.2</w:t>
            </w:r>
          </w:p>
        </w:tc>
        <w:tc>
          <w:tcPr>
            <w:tcW w:w="4950" w:type="dxa"/>
          </w:tcPr>
          <w:p w:rsidR="00C00270" w:rsidRPr="00196FA2" w:rsidRDefault="00C00270" w:rsidP="004F7F2B">
            <w:r w:rsidRPr="00196FA2">
              <w:t xml:space="preserve">30 min, 1 </w:t>
            </w:r>
            <w:proofErr w:type="spellStart"/>
            <w:r w:rsidRPr="00196FA2">
              <w:t>hr</w:t>
            </w:r>
            <w:proofErr w:type="spellEnd"/>
            <w:r w:rsidRPr="00196FA2">
              <w:t xml:space="preserve">, 24 </w:t>
            </w:r>
            <w:proofErr w:type="spellStart"/>
            <w:r w:rsidRPr="00196FA2">
              <w:t>hr</w:t>
            </w:r>
            <w:proofErr w:type="spellEnd"/>
            <w:r w:rsidRPr="00196FA2">
              <w:t>, 7 days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3.2.1.4</w:t>
            </w:r>
          </w:p>
        </w:tc>
        <w:tc>
          <w:tcPr>
            <w:tcW w:w="4950" w:type="dxa"/>
          </w:tcPr>
          <w:p w:rsidR="00C00270" w:rsidRPr="00196FA2" w:rsidRDefault="00C00270" w:rsidP="004F7F2B">
            <w:r w:rsidRPr="00196FA2">
              <w:t>Existing Actions Tab</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3.2.1.4.1</w:t>
            </w:r>
          </w:p>
        </w:tc>
        <w:tc>
          <w:tcPr>
            <w:tcW w:w="4950" w:type="dxa"/>
          </w:tcPr>
          <w:p w:rsidR="00C00270" w:rsidRPr="00196FA2" w:rsidRDefault="00C00270" w:rsidP="004F7F2B">
            <w:r w:rsidRPr="00196FA2">
              <w:t>If a user only has permission for Network level view then on the actions tab the user will only see details for Network Level.</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3.2.1.4.2</w:t>
            </w:r>
          </w:p>
        </w:tc>
        <w:tc>
          <w:tcPr>
            <w:tcW w:w="4950" w:type="dxa"/>
          </w:tcPr>
          <w:p w:rsidR="00C00270" w:rsidRPr="00196FA2" w:rsidRDefault="00C00270" w:rsidP="004F7F2B">
            <w:r w:rsidRPr="00196FA2">
              <w:t xml:space="preserve">If a user has permission for Service level view then on the </w:t>
            </w:r>
            <w:r w:rsidRPr="00196FA2">
              <w:lastRenderedPageBreak/>
              <w:t>actions tab the user will see both Network and Service level view.</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lastRenderedPageBreak/>
              <w:t>3.2.2</w:t>
            </w:r>
          </w:p>
        </w:tc>
        <w:tc>
          <w:tcPr>
            <w:tcW w:w="4950" w:type="dxa"/>
          </w:tcPr>
          <w:p w:rsidR="00C00270" w:rsidRPr="00196FA2" w:rsidRDefault="00C00270" w:rsidP="004F7F2B">
            <w:r w:rsidRPr="00196FA2">
              <w:t>Monitor My Groups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3.2.2.1</w:t>
            </w:r>
          </w:p>
        </w:tc>
        <w:tc>
          <w:tcPr>
            <w:tcW w:w="4950" w:type="dxa"/>
          </w:tcPr>
          <w:p w:rsidR="00C00270" w:rsidRPr="00196FA2" w:rsidRDefault="00C00270" w:rsidP="004F7F2B">
            <w:r w:rsidRPr="00196FA2">
              <w:t>New Columns for Service Level</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3.2.2.1.1</w:t>
            </w:r>
          </w:p>
        </w:tc>
        <w:tc>
          <w:tcPr>
            <w:tcW w:w="4950" w:type="dxa"/>
          </w:tcPr>
          <w:p w:rsidR="00C00270" w:rsidRPr="00196FA2" w:rsidRDefault="00C00270" w:rsidP="004F7F2B">
            <w:r w:rsidRPr="00196FA2">
              <w:t>Link to Service Level View</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3.2.3</w:t>
            </w:r>
          </w:p>
        </w:tc>
        <w:tc>
          <w:tcPr>
            <w:tcW w:w="4950" w:type="dxa"/>
          </w:tcPr>
          <w:p w:rsidR="00C00270" w:rsidRPr="00196FA2" w:rsidRDefault="00C00270" w:rsidP="004F7F2B">
            <w:r w:rsidRPr="00196FA2">
              <w:t>Escalation Alerts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3.2.3.1</w:t>
            </w:r>
          </w:p>
        </w:tc>
        <w:tc>
          <w:tcPr>
            <w:tcW w:w="4950" w:type="dxa"/>
          </w:tcPr>
          <w:p w:rsidR="00C00270" w:rsidRPr="00196FA2" w:rsidRDefault="00C00270" w:rsidP="004F7F2B">
            <w:r w:rsidRPr="00196FA2">
              <w:t>Add to Working Area</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3.2.3.2</w:t>
            </w:r>
          </w:p>
        </w:tc>
        <w:tc>
          <w:tcPr>
            <w:tcW w:w="4950" w:type="dxa"/>
          </w:tcPr>
          <w:p w:rsidR="00C00270" w:rsidRPr="00196FA2" w:rsidRDefault="00C00270" w:rsidP="004F7F2B">
            <w:r w:rsidRPr="00196FA2">
              <w:t>Dismiss Alert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w:t>
            </w:r>
          </w:p>
        </w:tc>
        <w:tc>
          <w:tcPr>
            <w:tcW w:w="4950" w:type="dxa"/>
          </w:tcPr>
          <w:p w:rsidR="00C00270" w:rsidRPr="00196FA2" w:rsidRDefault="00C00270" w:rsidP="004F7F2B">
            <w:r w:rsidRPr="00196FA2">
              <w:t>SERVICE LEVEL DETAIL VIEW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3.3.1</w:t>
            </w:r>
          </w:p>
        </w:tc>
        <w:tc>
          <w:tcPr>
            <w:tcW w:w="4950" w:type="dxa"/>
          </w:tcPr>
          <w:p w:rsidR="00C00270" w:rsidRPr="00196FA2" w:rsidRDefault="00C00270" w:rsidP="004F7F2B">
            <w:r w:rsidRPr="00196FA2">
              <w:t>Bandwidth Reports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3.3.1.1</w:t>
            </w:r>
          </w:p>
        </w:tc>
        <w:tc>
          <w:tcPr>
            <w:tcW w:w="4950" w:type="dxa"/>
          </w:tcPr>
          <w:p w:rsidR="00C00270" w:rsidRPr="00196FA2" w:rsidRDefault="00C00270" w:rsidP="004F7F2B">
            <w:r w:rsidRPr="00196FA2">
              <w:t>Filter By Criteria for Bandwidth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3.3.1.2</w:t>
            </w:r>
          </w:p>
        </w:tc>
        <w:tc>
          <w:tcPr>
            <w:tcW w:w="4950" w:type="dxa"/>
          </w:tcPr>
          <w:p w:rsidR="00C00270" w:rsidRPr="00196FA2" w:rsidRDefault="00C00270" w:rsidP="004F7F2B">
            <w:r w:rsidRPr="00196FA2">
              <w:t>Display Trending Information for Bandwidth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3.3.1.3</w:t>
            </w:r>
          </w:p>
        </w:tc>
        <w:tc>
          <w:tcPr>
            <w:tcW w:w="4950" w:type="dxa"/>
          </w:tcPr>
          <w:p w:rsidR="00C00270" w:rsidRPr="00196FA2" w:rsidRDefault="00C00270" w:rsidP="004F7F2B">
            <w:r w:rsidRPr="00196FA2">
              <w:t>Display Data in Table for Bandwidth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3.3.2</w:t>
            </w:r>
          </w:p>
        </w:tc>
        <w:tc>
          <w:tcPr>
            <w:tcW w:w="4950" w:type="dxa"/>
          </w:tcPr>
          <w:p w:rsidR="00C00270" w:rsidRPr="00196FA2" w:rsidRDefault="00C00270" w:rsidP="004F7F2B">
            <w:r w:rsidRPr="00196FA2">
              <w:t>Data Session Context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3.3.2.1</w:t>
            </w:r>
          </w:p>
        </w:tc>
        <w:tc>
          <w:tcPr>
            <w:tcW w:w="4950" w:type="dxa"/>
          </w:tcPr>
          <w:p w:rsidR="00C00270" w:rsidRPr="00196FA2" w:rsidRDefault="00C00270" w:rsidP="004F7F2B">
            <w:r w:rsidRPr="00196FA2">
              <w:t>Filter By Criteria for Data Session Context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3.3.2.2</w:t>
            </w:r>
          </w:p>
        </w:tc>
        <w:tc>
          <w:tcPr>
            <w:tcW w:w="4950" w:type="dxa"/>
          </w:tcPr>
          <w:p w:rsidR="00C00270" w:rsidRPr="00196FA2" w:rsidRDefault="00C00270" w:rsidP="004F7F2B">
            <w:r w:rsidRPr="00196FA2">
              <w:t>Display Trending Information for Data Session Context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3.3.2.3</w:t>
            </w:r>
          </w:p>
        </w:tc>
        <w:tc>
          <w:tcPr>
            <w:tcW w:w="4950" w:type="dxa"/>
          </w:tcPr>
          <w:p w:rsidR="00C00270" w:rsidRPr="00196FA2" w:rsidRDefault="00C00270" w:rsidP="004F7F2B">
            <w:r w:rsidRPr="00196FA2">
              <w:t>Display Data in Table for Data Session Context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3.3.3</w:t>
            </w:r>
          </w:p>
        </w:tc>
        <w:tc>
          <w:tcPr>
            <w:tcW w:w="4950" w:type="dxa"/>
          </w:tcPr>
          <w:p w:rsidR="00C00270" w:rsidRPr="00196FA2" w:rsidRDefault="00C00270" w:rsidP="004F7F2B">
            <w:r w:rsidRPr="00196FA2">
              <w:t>Data Session Activation Time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3.3.3.1</w:t>
            </w:r>
          </w:p>
        </w:tc>
        <w:tc>
          <w:tcPr>
            <w:tcW w:w="4950" w:type="dxa"/>
          </w:tcPr>
          <w:p w:rsidR="00C00270" w:rsidRPr="00196FA2" w:rsidRDefault="00C00270" w:rsidP="004F7F2B">
            <w:r w:rsidRPr="00196FA2">
              <w:t>Filter By Criteria for Data Session Activation Time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3.3.3.2</w:t>
            </w:r>
          </w:p>
        </w:tc>
        <w:tc>
          <w:tcPr>
            <w:tcW w:w="4950" w:type="dxa"/>
          </w:tcPr>
          <w:p w:rsidR="00C00270" w:rsidRPr="00196FA2" w:rsidRDefault="00C00270" w:rsidP="004F7F2B">
            <w:r w:rsidRPr="00196FA2">
              <w:t>Display Trending Information for Data Session Activation Time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3.3.3.3</w:t>
            </w:r>
          </w:p>
        </w:tc>
        <w:tc>
          <w:tcPr>
            <w:tcW w:w="4950" w:type="dxa"/>
          </w:tcPr>
          <w:p w:rsidR="00C00270" w:rsidRPr="00196FA2" w:rsidRDefault="00C00270" w:rsidP="004F7F2B">
            <w:r w:rsidRPr="00196FA2">
              <w:t>Display Data in Table for Data Session Activation Time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3.3.4</w:t>
            </w:r>
          </w:p>
        </w:tc>
        <w:tc>
          <w:tcPr>
            <w:tcW w:w="4950" w:type="dxa"/>
          </w:tcPr>
          <w:p w:rsidR="00C00270" w:rsidRPr="00196FA2" w:rsidRDefault="00C00270" w:rsidP="004F7F2B">
            <w:r w:rsidRPr="00196FA2">
              <w:t>Reports Based on Group(s)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3.4</w:t>
            </w:r>
          </w:p>
        </w:tc>
        <w:tc>
          <w:tcPr>
            <w:tcW w:w="4950" w:type="dxa"/>
          </w:tcPr>
          <w:p w:rsidR="00C00270" w:rsidRPr="00196FA2" w:rsidRDefault="00C00270" w:rsidP="004F7F2B">
            <w:r w:rsidRPr="00196FA2">
              <w:t>ENTERPRISE REPORTING</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3.4.1</w:t>
            </w:r>
          </w:p>
        </w:tc>
        <w:tc>
          <w:tcPr>
            <w:tcW w:w="4950" w:type="dxa"/>
          </w:tcPr>
          <w:p w:rsidR="00C00270" w:rsidRPr="00196FA2" w:rsidRDefault="00C00270" w:rsidP="004F7F2B">
            <w:proofErr w:type="spellStart"/>
            <w:r w:rsidRPr="00196FA2">
              <w:t>Adhoc</w:t>
            </w:r>
            <w:proofErr w:type="spellEnd"/>
            <w:r w:rsidRPr="00196FA2">
              <w:t xml:space="preserve"> Reports by Subject Area</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3.4.1.1</w:t>
            </w:r>
          </w:p>
        </w:tc>
        <w:tc>
          <w:tcPr>
            <w:tcW w:w="4950" w:type="dxa"/>
          </w:tcPr>
          <w:p w:rsidR="00C00270" w:rsidRPr="00196FA2" w:rsidRDefault="00C00270" w:rsidP="004F7F2B">
            <w:r w:rsidRPr="00196FA2">
              <w:t>Group Action and Subscriber Roaming History</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3.4.1.1.1</w:t>
            </w:r>
          </w:p>
        </w:tc>
        <w:tc>
          <w:tcPr>
            <w:tcW w:w="4950" w:type="dxa"/>
          </w:tcPr>
          <w:p w:rsidR="00C00270" w:rsidRPr="00196FA2" w:rsidRDefault="00C00270" w:rsidP="004F7F2B">
            <w:r w:rsidRPr="00196FA2">
              <w:t>Group Action History Subject Area Attributes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3.4.1.1.2</w:t>
            </w:r>
          </w:p>
        </w:tc>
        <w:tc>
          <w:tcPr>
            <w:tcW w:w="4950" w:type="dxa"/>
          </w:tcPr>
          <w:p w:rsidR="00C00270" w:rsidRPr="00196FA2" w:rsidRDefault="00C00270" w:rsidP="004F7F2B">
            <w:r w:rsidRPr="00196FA2">
              <w:t>Subscriber Roaming History Subject Area Attributes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3.5</w:t>
            </w:r>
          </w:p>
        </w:tc>
        <w:tc>
          <w:tcPr>
            <w:tcW w:w="4950" w:type="dxa"/>
          </w:tcPr>
          <w:p w:rsidR="00C00270" w:rsidRPr="00196FA2" w:rsidRDefault="00C00270" w:rsidP="004F7F2B">
            <w:r w:rsidRPr="00196FA2">
              <w:t>PCS PROVISIONING GUI</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3.5.1</w:t>
            </w:r>
          </w:p>
        </w:tc>
        <w:tc>
          <w:tcPr>
            <w:tcW w:w="4950" w:type="dxa"/>
          </w:tcPr>
          <w:p w:rsidR="00C00270" w:rsidRPr="00196FA2" w:rsidRDefault="00C00270" w:rsidP="004F7F2B">
            <w:r w:rsidRPr="00196FA2">
              <w:t>Multiple Template Policies per Group</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3.5.1.1</w:t>
            </w:r>
          </w:p>
        </w:tc>
        <w:tc>
          <w:tcPr>
            <w:tcW w:w="4950" w:type="dxa"/>
          </w:tcPr>
          <w:p w:rsidR="00C00270" w:rsidRPr="00196FA2" w:rsidRDefault="00C00270" w:rsidP="004F7F2B">
            <w:r w:rsidRPr="00196FA2">
              <w:t>Provision Templates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3.5.1.1.1</w:t>
            </w:r>
          </w:p>
        </w:tc>
        <w:tc>
          <w:tcPr>
            <w:tcW w:w="4950" w:type="dxa"/>
          </w:tcPr>
          <w:p w:rsidR="00C00270" w:rsidRPr="00196FA2" w:rsidRDefault="00C00270" w:rsidP="004F7F2B">
            <w:r w:rsidRPr="00196FA2">
              <w:t>Adding/Using Templates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3.5.1.1.2</w:t>
            </w:r>
          </w:p>
        </w:tc>
        <w:tc>
          <w:tcPr>
            <w:tcW w:w="4950" w:type="dxa"/>
          </w:tcPr>
          <w:p w:rsidR="00C00270" w:rsidRPr="00196FA2" w:rsidRDefault="00C00270" w:rsidP="004F7F2B">
            <w:r w:rsidRPr="00196FA2">
              <w:t>Template Policy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3.5.1.1.2.1</w:t>
            </w:r>
          </w:p>
        </w:tc>
        <w:tc>
          <w:tcPr>
            <w:tcW w:w="4950" w:type="dxa"/>
          </w:tcPr>
          <w:p w:rsidR="00C00270" w:rsidRPr="00196FA2" w:rsidRDefault="00C00270" w:rsidP="004F7F2B">
            <w:r w:rsidRPr="00196FA2">
              <w:t>Notifications Name</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3.5.1.1.3</w:t>
            </w:r>
          </w:p>
        </w:tc>
        <w:tc>
          <w:tcPr>
            <w:tcW w:w="4950" w:type="dxa"/>
          </w:tcPr>
          <w:p w:rsidR="00C00270" w:rsidRPr="00196FA2" w:rsidRDefault="00C00270" w:rsidP="004F7F2B">
            <w:r w:rsidRPr="00196FA2">
              <w:t>Deleted Templates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3.5.1.1.4</w:t>
            </w:r>
          </w:p>
        </w:tc>
        <w:tc>
          <w:tcPr>
            <w:tcW w:w="4950" w:type="dxa"/>
          </w:tcPr>
          <w:p w:rsidR="00C00270" w:rsidRPr="00196FA2" w:rsidRDefault="00C00270" w:rsidP="004F7F2B">
            <w:r w:rsidRPr="00196FA2">
              <w:t>Display Delete Confirmation Message</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3.6</w:t>
            </w:r>
          </w:p>
        </w:tc>
        <w:tc>
          <w:tcPr>
            <w:tcW w:w="4950" w:type="dxa"/>
          </w:tcPr>
          <w:p w:rsidR="00C00270" w:rsidRPr="00196FA2" w:rsidRDefault="00C00270" w:rsidP="004F7F2B">
            <w:r w:rsidRPr="00196FA2">
              <w:t>RULES ENGINE</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3.6.1</w:t>
            </w:r>
          </w:p>
        </w:tc>
        <w:tc>
          <w:tcPr>
            <w:tcW w:w="4950" w:type="dxa"/>
          </w:tcPr>
          <w:p w:rsidR="00C00270" w:rsidRPr="00196FA2" w:rsidRDefault="00C00270" w:rsidP="004F7F2B">
            <w:r w:rsidRPr="00196FA2">
              <w:t>Trigger Notifications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3.6.1.1</w:t>
            </w:r>
          </w:p>
        </w:tc>
        <w:tc>
          <w:tcPr>
            <w:tcW w:w="4950" w:type="dxa"/>
          </w:tcPr>
          <w:p w:rsidR="00C00270" w:rsidRPr="00196FA2" w:rsidRDefault="00C00270" w:rsidP="004F7F2B">
            <w:r w:rsidRPr="00196FA2">
              <w:t>Trigger an email Notification when there are more than XX consecutive Data Session Create failures. The email notification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3.6.1.2</w:t>
            </w:r>
          </w:p>
        </w:tc>
        <w:tc>
          <w:tcPr>
            <w:tcW w:w="4950" w:type="dxa"/>
          </w:tcPr>
          <w:p w:rsidR="00C00270" w:rsidRPr="00196FA2" w:rsidRDefault="00C00270" w:rsidP="004F7F2B">
            <w:r w:rsidRPr="00196FA2">
              <w:t>Trigger an email Notification when the Session failure percentage in the last 30 minutes is RED OR Average B/W in the last 30 minutes is RED OR Session Activation time in the last 30 minutes is RED. The email notifications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3.6.1.3</w:t>
            </w:r>
          </w:p>
        </w:tc>
        <w:tc>
          <w:tcPr>
            <w:tcW w:w="4950" w:type="dxa"/>
          </w:tcPr>
          <w:p w:rsidR="00C00270" w:rsidRPr="00196FA2" w:rsidRDefault="00C00270" w:rsidP="004F7F2B">
            <w:r w:rsidRPr="00196FA2">
              <w:t xml:space="preserve">Trigger an email Notification when the Session failure </w:t>
            </w:r>
            <w:r w:rsidRPr="00196FA2">
              <w:lastRenderedPageBreak/>
              <w:t>percentage in the last 30 minutes is RED OR Average B/W for APN Node XXX in the last 30 minutes is RED OR Session Activation time in the last 30 minutes is RED. The email notifications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lastRenderedPageBreak/>
              <w:t>3.6.1.4</w:t>
            </w:r>
          </w:p>
        </w:tc>
        <w:tc>
          <w:tcPr>
            <w:tcW w:w="4950" w:type="dxa"/>
          </w:tcPr>
          <w:p w:rsidR="00C00270" w:rsidRPr="00196FA2" w:rsidRDefault="00C00270" w:rsidP="004F7F2B">
            <w:r w:rsidRPr="00196FA2">
              <w:t>Trigger an email Notification when the overall Data QOE status based on the last 30 minutes interval is RED. The email notifications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3.6.1.5</w:t>
            </w:r>
          </w:p>
        </w:tc>
        <w:tc>
          <w:tcPr>
            <w:tcW w:w="4950" w:type="dxa"/>
          </w:tcPr>
          <w:p w:rsidR="00C00270" w:rsidRPr="00196FA2" w:rsidRDefault="00C00270" w:rsidP="004F7F2B">
            <w:r w:rsidRPr="00196FA2">
              <w:t>Trigger an email Notification when the last completed session Average B/W for APN Node XXX and Network Type equal to XX is  RED OR Average B/W for the last session for APN Node XXX and Network Type equal to YY is RED. The email notifications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3.6.1.6</w:t>
            </w:r>
          </w:p>
        </w:tc>
        <w:tc>
          <w:tcPr>
            <w:tcW w:w="4950" w:type="dxa"/>
          </w:tcPr>
          <w:p w:rsidR="00C00270" w:rsidRPr="00196FA2" w:rsidRDefault="00C00270" w:rsidP="004F7F2B">
            <w:r w:rsidRPr="00196FA2">
              <w:t>Trigger an email Notification if the most recent session attempt has a failed. The email notifications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3.6.2</w:t>
            </w:r>
          </w:p>
        </w:tc>
        <w:tc>
          <w:tcPr>
            <w:tcW w:w="4950" w:type="dxa"/>
          </w:tcPr>
          <w:p w:rsidR="00C00270" w:rsidRPr="00196FA2" w:rsidRDefault="00C00270" w:rsidP="004F7F2B">
            <w:r w:rsidRPr="00196FA2">
              <w:t>Rules Template Attributes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3.6.3</w:t>
            </w:r>
          </w:p>
        </w:tc>
        <w:tc>
          <w:tcPr>
            <w:tcW w:w="4950" w:type="dxa"/>
          </w:tcPr>
          <w:p w:rsidR="00C00270" w:rsidRPr="00196FA2" w:rsidRDefault="00C00270" w:rsidP="004F7F2B">
            <w:r w:rsidRPr="00196FA2">
              <w:t>Suppression of Notifications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3.6.4</w:t>
            </w:r>
          </w:p>
        </w:tc>
        <w:tc>
          <w:tcPr>
            <w:tcW w:w="4950" w:type="dxa"/>
          </w:tcPr>
          <w:p w:rsidR="00C00270" w:rsidRPr="00196FA2" w:rsidRDefault="00C00270" w:rsidP="004F7F2B">
            <w:r w:rsidRPr="00196FA2">
              <w:t>Group Status Notification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3.6.5</w:t>
            </w:r>
          </w:p>
        </w:tc>
        <w:tc>
          <w:tcPr>
            <w:tcW w:w="4950" w:type="dxa"/>
          </w:tcPr>
          <w:p w:rsidR="00C00270" w:rsidRPr="00196FA2" w:rsidRDefault="00C00270" w:rsidP="004F7F2B">
            <w:r w:rsidRPr="00196FA2">
              <w:t>Logging, Reporting, and Audits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3.7</w:t>
            </w:r>
          </w:p>
        </w:tc>
        <w:tc>
          <w:tcPr>
            <w:tcW w:w="4950" w:type="dxa"/>
          </w:tcPr>
          <w:p w:rsidR="00C00270" w:rsidRPr="00196FA2" w:rsidRDefault="00C00270" w:rsidP="004F7F2B">
            <w:r w:rsidRPr="00196FA2">
              <w:t>BILLLING</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3.8</w:t>
            </w:r>
          </w:p>
        </w:tc>
        <w:tc>
          <w:tcPr>
            <w:tcW w:w="4950" w:type="dxa"/>
          </w:tcPr>
          <w:p w:rsidR="00C00270" w:rsidRPr="00196FA2" w:rsidRDefault="00C00270" w:rsidP="004F7F2B">
            <w:r w:rsidRPr="00196FA2">
              <w:t>CROSSROADS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3.8.1</w:t>
            </w:r>
          </w:p>
        </w:tc>
        <w:tc>
          <w:tcPr>
            <w:tcW w:w="4950" w:type="dxa"/>
          </w:tcPr>
          <w:p w:rsidR="00C00270" w:rsidRPr="00196FA2" w:rsidRDefault="00C00270" w:rsidP="004F7F2B">
            <w:r w:rsidRPr="00196FA2">
              <w:t>Left Menu Item</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4F7F2B">
            <w:r w:rsidRPr="00196FA2">
              <w:t>3.8.2</w:t>
            </w:r>
          </w:p>
        </w:tc>
        <w:tc>
          <w:tcPr>
            <w:tcW w:w="4950" w:type="dxa"/>
          </w:tcPr>
          <w:p w:rsidR="00C00270" w:rsidRPr="00196FA2" w:rsidRDefault="00C00270" w:rsidP="004F7F2B">
            <w:r w:rsidRPr="00196FA2">
              <w:t>User Level Permissions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bl>
    <w:p w:rsidR="00F005B4" w:rsidRPr="00B549C1" w:rsidRDefault="004F7F2B" w:rsidP="00E5257C">
      <w:pPr>
        <w:pStyle w:val="templatenotes"/>
        <w:rPr>
          <w:rFonts w:asciiTheme="minorHAnsi" w:hAnsiTheme="minorHAnsi" w:cstheme="minorHAnsi"/>
        </w:rPr>
      </w:pPr>
      <w:r>
        <w:rPr>
          <w:rFonts w:asciiTheme="minorHAnsi" w:hAnsiTheme="minorHAnsi" w:cstheme="minorHAns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127.55pt;margin-top:92.75pt;width:192pt;height:100.2pt;rotation:-1869935fd;z-index:251661312;mso-position-horizontal-relative:text;mso-position-vertical-relative:text">
            <v:shadow on="t" opacity="52429f"/>
            <v:textpath style="font-family:&quot;Arial Black&quot;;font-size:1in;font-style:italic;v-text-kern:t" trim="t" fitpath="t" string="Ends"/>
            <w10:wrap type="topAndBottom"/>
          </v:shape>
        </w:pict>
      </w:r>
    </w:p>
    <w:sectPr w:rsidR="00F005B4" w:rsidRPr="00B549C1" w:rsidSect="001A1780">
      <w:headerReference w:type="even"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D5A" w:rsidRDefault="00785D5A" w:rsidP="00E215FA">
      <w:r>
        <w:separator/>
      </w:r>
    </w:p>
  </w:endnote>
  <w:endnote w:type="continuationSeparator" w:id="0">
    <w:p w:rsidR="00785D5A" w:rsidRDefault="00785D5A" w:rsidP="00E21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lbertus Extra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F2B" w:rsidRDefault="004F7F2B" w:rsidP="008338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F7F2B" w:rsidRDefault="004F7F2B" w:rsidP="001A17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F2B" w:rsidRPr="002D003E" w:rsidRDefault="004F7F2B" w:rsidP="00DE1BB2">
    <w:pPr>
      <w:tabs>
        <w:tab w:val="left" w:pos="3150"/>
        <w:tab w:val="center" w:pos="4680"/>
      </w:tabs>
      <w:rPr>
        <w:rFonts w:eastAsiaTheme="minorHAnsi" w:cstheme="minorBidi"/>
        <w:sz w:val="22"/>
        <w:szCs w:val="22"/>
      </w:rPr>
    </w:pPr>
    <w:r w:rsidRPr="002D003E">
      <w:rPr>
        <w:rFonts w:eastAsiaTheme="minorHAnsi" w:cstheme="minorBidi"/>
        <w:noProof/>
        <w:sz w:val="22"/>
        <w:szCs w:val="22"/>
      </w:rPr>
      <w:drawing>
        <wp:anchor distT="0" distB="0" distL="114300" distR="114300" simplePos="0" relativeHeight="251671552" behindDoc="1" locked="0" layoutInCell="1" allowOverlap="1" wp14:anchorId="1C5E5DBF" wp14:editId="6B3F2CF2">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15"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2D003E">
      <w:rPr>
        <w:rFonts w:eastAsiaTheme="minorHAnsi" w:cstheme="minorBidi"/>
        <w:noProof/>
        <w:sz w:val="22"/>
        <w:szCs w:val="22"/>
      </w:rPr>
      <w:drawing>
        <wp:anchor distT="0" distB="0" distL="114300" distR="114300" simplePos="0" relativeHeight="251670528" behindDoc="1" locked="0" layoutInCell="1" allowOverlap="1" wp14:anchorId="71AC2178" wp14:editId="738CE576">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16"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r>
      <w:rPr>
        <w:rFonts w:eastAsiaTheme="minorHAnsi" w:cstheme="minorBidi"/>
        <w:sz w:val="22"/>
        <w:szCs w:val="22"/>
      </w:rPr>
      <w:tab/>
    </w:r>
    <w:r w:rsidRPr="0007560A">
      <w:rPr>
        <w:rFonts w:cs="Arial"/>
      </w:rPr>
      <w:t>Confidential &amp; Proprietary</w:t>
    </w:r>
    <w:r>
      <w:rPr>
        <w:rFonts w:cs="Arial"/>
      </w:rPr>
      <w:tab/>
    </w:r>
  </w:p>
  <w:p w:rsidR="004F7F2B" w:rsidRPr="00BD1C1F" w:rsidRDefault="004F7F2B" w:rsidP="00DE1B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F2B" w:rsidRPr="00DC26C5" w:rsidRDefault="004F7F2B" w:rsidP="00DE1BB2">
    <w:pPr>
      <w:tabs>
        <w:tab w:val="center" w:pos="4680"/>
      </w:tabs>
      <w:rPr>
        <w:rFonts w:eastAsiaTheme="minorHAnsi" w:cstheme="minorBidi"/>
        <w:sz w:val="22"/>
        <w:szCs w:val="22"/>
      </w:rPr>
    </w:pPr>
    <w:r w:rsidRPr="00DC26C5">
      <w:rPr>
        <w:rFonts w:eastAsiaTheme="minorHAnsi" w:cstheme="minorBidi"/>
        <w:noProof/>
        <w:sz w:val="22"/>
        <w:szCs w:val="22"/>
      </w:rPr>
      <w:drawing>
        <wp:anchor distT="0" distB="0" distL="114300" distR="114300" simplePos="0" relativeHeight="251669504" behindDoc="1" locked="0" layoutInCell="1" allowOverlap="1" wp14:anchorId="7F4BDD38" wp14:editId="1C72A934">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17"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DC26C5">
      <w:rPr>
        <w:rFonts w:eastAsiaTheme="minorHAnsi" w:cstheme="minorBidi"/>
        <w:noProof/>
        <w:sz w:val="22"/>
        <w:szCs w:val="22"/>
      </w:rPr>
      <w:drawing>
        <wp:anchor distT="0" distB="0" distL="114300" distR="114300" simplePos="0" relativeHeight="251668480" behindDoc="1" locked="0" layoutInCell="1" allowOverlap="1" wp14:anchorId="75D1ED1B" wp14:editId="11820E03">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18"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p>
  <w:p w:rsidR="004F7F2B" w:rsidRPr="00DC26C5" w:rsidRDefault="004F7F2B" w:rsidP="00DE1B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D5A" w:rsidRDefault="00785D5A" w:rsidP="00E215FA">
      <w:r>
        <w:separator/>
      </w:r>
    </w:p>
  </w:footnote>
  <w:footnote w:type="continuationSeparator" w:id="0">
    <w:p w:rsidR="00785D5A" w:rsidRDefault="00785D5A" w:rsidP="00E215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Look w:val="0000" w:firstRow="0" w:lastRow="0" w:firstColumn="0" w:lastColumn="0" w:noHBand="0" w:noVBand="0"/>
    </w:tblPr>
    <w:tblGrid>
      <w:gridCol w:w="9342"/>
    </w:tblGrid>
    <w:tr w:rsidR="004F7F2B" w:rsidRPr="00EA6BD2" w:rsidTr="00076588">
      <w:trPr>
        <w:jc w:val="center"/>
      </w:trPr>
      <w:tc>
        <w:tcPr>
          <w:tcW w:w="9342" w:type="dxa"/>
        </w:tcPr>
        <w:tbl>
          <w:tblPr>
            <w:tblW w:w="9686" w:type="dxa"/>
            <w:tblLayout w:type="fixed"/>
            <w:tblLook w:val="0000" w:firstRow="0" w:lastRow="0" w:firstColumn="0" w:lastColumn="0" w:noHBand="0" w:noVBand="0"/>
          </w:tblPr>
          <w:tblGrid>
            <w:gridCol w:w="5670"/>
            <w:gridCol w:w="3780"/>
            <w:gridCol w:w="236"/>
          </w:tblGrid>
          <w:tr w:rsidR="004F7F2B" w:rsidRPr="00EA6BD2" w:rsidTr="00DE1BB2">
            <w:trPr>
              <w:gridAfter w:val="1"/>
              <w:wAfter w:w="236" w:type="dxa"/>
            </w:trPr>
            <w:sdt>
              <w:sdtPr>
                <w:alias w:val="Title"/>
                <w:id w:val="2132968869"/>
                <w:dataBinding w:prefixMappings="xmlns:ns0='http://purl.org/dc/elements/1.1/' xmlns:ns1='http://schemas.openxmlformats.org/package/2006/metadata/core-properties' " w:xpath="/ns1:coreProperties[1]/ns0:title[1]" w:storeItemID="{6C3C8BC8-F283-45AE-878A-BAB7291924A1}"/>
                <w:text/>
              </w:sdtPr>
              <w:sdtContent>
                <w:tc>
                  <w:tcPr>
                    <w:tcW w:w="5670" w:type="dxa"/>
                  </w:tcPr>
                  <w:p w:rsidR="004F7F2B" w:rsidRDefault="004F7F2B" w:rsidP="00DE1BB2">
                    <w:pPr>
                      <w:tabs>
                        <w:tab w:val="left" w:pos="344"/>
                      </w:tabs>
                    </w:pPr>
                    <w:r>
                      <w:t>Premium Customer Services (PCS) 2.5</w:t>
                    </w:r>
                  </w:p>
                </w:tc>
              </w:sdtContent>
            </w:sdt>
            <w:sdt>
              <w:sdtPr>
                <w:alias w:val="Comments"/>
                <w:id w:val="1781135379"/>
                <w:dataBinding w:prefixMappings="xmlns:ns0='http://purl.org/dc/elements/1.1/' xmlns:ns1='http://schemas.openxmlformats.org/package/2006/metadata/core-properties' " w:xpath="/ns1:coreProperties[1]/ns0:description[1]" w:storeItemID="{6C3C8BC8-F283-45AE-878A-BAB7291924A1}"/>
                <w:text w:multiLine="1"/>
              </w:sdtPr>
              <w:sdtContent>
                <w:tc>
                  <w:tcPr>
                    <w:tcW w:w="3780" w:type="dxa"/>
                  </w:tcPr>
                  <w:p w:rsidR="004F7F2B" w:rsidRPr="00953C3B" w:rsidRDefault="00E364EB" w:rsidP="00DE1BB2">
                    <w:pPr>
                      <w:jc w:val="right"/>
                    </w:pPr>
                    <w:r>
                      <w:t>Issued:  August 29, 2014</w:t>
                    </w:r>
                  </w:p>
                </w:tc>
              </w:sdtContent>
            </w:sdt>
          </w:tr>
          <w:tr w:rsidR="004F7F2B" w:rsidRPr="00EA6BD2" w:rsidTr="00DE1BB2">
            <w:sdt>
              <w:sdtPr>
                <w:alias w:val="Subject"/>
                <w:id w:val="1575155304"/>
                <w:dataBinding w:prefixMappings="xmlns:ns0='http://purl.org/dc/elements/1.1/' xmlns:ns1='http://schemas.openxmlformats.org/package/2006/metadata/core-properties' " w:xpath="/ns1:coreProperties[1]/ns0:subject[1]" w:storeItemID="{6C3C8BC8-F283-45AE-878A-BAB7291924A1}"/>
                <w:text/>
              </w:sdtPr>
              <w:sdtContent>
                <w:tc>
                  <w:tcPr>
                    <w:tcW w:w="5670" w:type="dxa"/>
                    <w:tcBorders>
                      <w:bottom w:val="single" w:sz="4" w:space="0" w:color="auto"/>
                    </w:tcBorders>
                  </w:tcPr>
                  <w:p w:rsidR="004F7F2B" w:rsidRPr="00953C3B" w:rsidRDefault="00E364EB" w:rsidP="00DE1BB2">
                    <w:pPr>
                      <w:pStyle w:val="Header"/>
                      <w:tabs>
                        <w:tab w:val="clear" w:pos="4320"/>
                        <w:tab w:val="clear" w:pos="8640"/>
                      </w:tabs>
                      <w:jc w:val="both"/>
                    </w:pPr>
                    <w:r>
                      <w:t>Version: 1.2</w:t>
                    </w:r>
                  </w:p>
                </w:tc>
              </w:sdtContent>
            </w:sdt>
            <w:tc>
              <w:tcPr>
                <w:tcW w:w="3780" w:type="dxa"/>
                <w:tcBorders>
                  <w:bottom w:val="single" w:sz="4" w:space="0" w:color="auto"/>
                </w:tcBorders>
              </w:tcPr>
              <w:p w:rsidR="004F7F2B" w:rsidRDefault="004F7F2B" w:rsidP="00DE1BB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364EB">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364EB">
                  <w:rPr>
                    <w:b/>
                    <w:bCs/>
                    <w:noProof/>
                  </w:rPr>
                  <w:t>31</w:t>
                </w:r>
                <w:r>
                  <w:rPr>
                    <w:b/>
                    <w:bCs/>
                    <w:sz w:val="24"/>
                    <w:szCs w:val="24"/>
                  </w:rPr>
                  <w:fldChar w:fldCharType="end"/>
                </w:r>
              </w:p>
            </w:tc>
            <w:tc>
              <w:tcPr>
                <w:tcW w:w="236" w:type="dxa"/>
                <w:tcBorders>
                  <w:bottom w:val="single" w:sz="4" w:space="0" w:color="auto"/>
                </w:tcBorders>
              </w:tcPr>
              <w:p w:rsidR="004F7F2B" w:rsidRPr="00953C3B" w:rsidRDefault="004F7F2B" w:rsidP="00DE1BB2">
                <w:pPr>
                  <w:jc w:val="right"/>
                </w:pPr>
              </w:p>
            </w:tc>
          </w:tr>
        </w:tbl>
        <w:p w:rsidR="004F7F2B" w:rsidRPr="00EA6BD2" w:rsidRDefault="004F7F2B" w:rsidP="001A1780">
          <w:pPr>
            <w:jc w:val="center"/>
          </w:pPr>
        </w:p>
      </w:tc>
    </w:tr>
  </w:tbl>
  <w:p w:rsidR="004F7F2B" w:rsidRDefault="004F7F2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F2B" w:rsidRDefault="004F7F2B">
    <w:pPr>
      <w:pStyle w:val="Header"/>
      <w:jc w:val="right"/>
    </w:pPr>
  </w:p>
  <w:tbl>
    <w:tblPr>
      <w:tblW w:w="10462" w:type="dxa"/>
      <w:tblInd w:w="-252" w:type="dxa"/>
      <w:tblLayout w:type="fixed"/>
      <w:tblLook w:val="0000" w:firstRow="0" w:lastRow="0" w:firstColumn="0" w:lastColumn="0" w:noHBand="0" w:noVBand="0"/>
    </w:tblPr>
    <w:tblGrid>
      <w:gridCol w:w="5804"/>
      <w:gridCol w:w="4422"/>
      <w:gridCol w:w="236"/>
    </w:tblGrid>
    <w:tr w:rsidR="004F7F2B" w:rsidRPr="00E87856" w:rsidTr="0002561E">
      <w:trPr>
        <w:gridAfter w:val="1"/>
        <w:wAfter w:w="236" w:type="dxa"/>
      </w:trPr>
      <w:sdt>
        <w:sdtPr>
          <w:rPr>
            <w:rFonts w:asciiTheme="minorHAnsi" w:hAnsiTheme="minorHAnsi"/>
          </w:rPr>
          <w:alias w:val="Title"/>
          <w:id w:val="92295545"/>
          <w:dataBinding w:prefixMappings="xmlns:ns0='http://purl.org/dc/elements/1.1/' xmlns:ns1='http://schemas.openxmlformats.org/package/2006/metadata/core-properties' " w:xpath="/ns1:coreProperties[1]/ns0:title[1]" w:storeItemID="{6C3C8BC8-F283-45AE-878A-BAB7291924A1}"/>
          <w:text/>
        </w:sdtPr>
        <w:sdtContent>
          <w:tc>
            <w:tcPr>
              <w:tcW w:w="5804" w:type="dxa"/>
            </w:tcPr>
            <w:p w:rsidR="004F7F2B" w:rsidRPr="00E87856" w:rsidRDefault="004F7F2B" w:rsidP="00E87856">
              <w:pPr>
                <w:tabs>
                  <w:tab w:val="left" w:pos="344"/>
                </w:tabs>
                <w:rPr>
                  <w:rFonts w:asciiTheme="minorHAnsi" w:hAnsiTheme="minorHAnsi"/>
                </w:rPr>
              </w:pPr>
              <w:r>
                <w:rPr>
                  <w:rFonts w:asciiTheme="minorHAnsi" w:hAnsiTheme="minorHAnsi"/>
                </w:rPr>
                <w:t>Premium Customer Services (PCS) 2.5</w:t>
              </w:r>
            </w:p>
          </w:tc>
        </w:sdtContent>
      </w:sdt>
      <w:sdt>
        <w:sdtPr>
          <w:rPr>
            <w:rFonts w:asciiTheme="minorHAnsi" w:hAnsiTheme="minorHAnsi"/>
          </w:rPr>
          <w:alias w:val="Comments"/>
          <w:id w:val="-399360958"/>
          <w:dataBinding w:prefixMappings="xmlns:ns0='http://purl.org/dc/elements/1.1/' xmlns:ns1='http://schemas.openxmlformats.org/package/2006/metadata/core-properties' " w:xpath="/ns1:coreProperties[1]/ns0:description[1]" w:storeItemID="{6C3C8BC8-F283-45AE-878A-BAB7291924A1}"/>
          <w:text w:multiLine="1"/>
        </w:sdtPr>
        <w:sdtContent>
          <w:tc>
            <w:tcPr>
              <w:tcW w:w="4422" w:type="dxa"/>
            </w:tcPr>
            <w:p w:rsidR="004F7F2B" w:rsidRPr="00E87856" w:rsidRDefault="00E364EB" w:rsidP="00E87856">
              <w:pPr>
                <w:jc w:val="right"/>
                <w:rPr>
                  <w:rFonts w:asciiTheme="minorHAnsi" w:hAnsiTheme="minorHAnsi"/>
                </w:rPr>
              </w:pPr>
              <w:r>
                <w:rPr>
                  <w:rFonts w:asciiTheme="minorHAnsi" w:hAnsiTheme="minorHAnsi"/>
                </w:rPr>
                <w:t>Issued:  August 29, 2014</w:t>
              </w:r>
            </w:p>
          </w:tc>
        </w:sdtContent>
      </w:sdt>
    </w:tr>
    <w:tr w:rsidR="004F7F2B" w:rsidRPr="00E87856" w:rsidTr="0002561E">
      <w:sdt>
        <w:sdtPr>
          <w:rPr>
            <w:rFonts w:asciiTheme="minorHAnsi" w:hAnsiTheme="minorHAnsi"/>
          </w:rPr>
          <w:alias w:val="Subject"/>
          <w:id w:val="-146284657"/>
          <w:dataBinding w:prefixMappings="xmlns:ns0='http://purl.org/dc/elements/1.1/' xmlns:ns1='http://schemas.openxmlformats.org/package/2006/metadata/core-properties' " w:xpath="/ns1:coreProperties[1]/ns0:subject[1]" w:storeItemID="{6C3C8BC8-F283-45AE-878A-BAB7291924A1}"/>
          <w:text/>
        </w:sdtPr>
        <w:sdtContent>
          <w:tc>
            <w:tcPr>
              <w:tcW w:w="5804" w:type="dxa"/>
              <w:tcBorders>
                <w:bottom w:val="single" w:sz="4" w:space="0" w:color="auto"/>
              </w:tcBorders>
            </w:tcPr>
            <w:p w:rsidR="004F7F2B" w:rsidRPr="00E87856" w:rsidRDefault="00E364EB" w:rsidP="00E87856">
              <w:pPr>
                <w:jc w:val="both"/>
                <w:rPr>
                  <w:rFonts w:asciiTheme="minorHAnsi" w:hAnsiTheme="minorHAnsi"/>
                </w:rPr>
              </w:pPr>
              <w:r>
                <w:rPr>
                  <w:rFonts w:asciiTheme="minorHAnsi" w:hAnsiTheme="minorHAnsi"/>
                </w:rPr>
                <w:t>Version: 1.2</w:t>
              </w:r>
            </w:p>
          </w:tc>
        </w:sdtContent>
      </w:sdt>
      <w:tc>
        <w:tcPr>
          <w:tcW w:w="4422" w:type="dxa"/>
          <w:tcBorders>
            <w:bottom w:val="single" w:sz="4" w:space="0" w:color="auto"/>
          </w:tcBorders>
        </w:tcPr>
        <w:p w:rsidR="004F7F2B" w:rsidRDefault="004F7F2B" w:rsidP="00DE1BB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364EB">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364EB">
            <w:rPr>
              <w:b/>
              <w:bCs/>
              <w:noProof/>
            </w:rPr>
            <w:t>31</w:t>
          </w:r>
          <w:r>
            <w:rPr>
              <w:b/>
              <w:bCs/>
              <w:sz w:val="24"/>
              <w:szCs w:val="24"/>
            </w:rPr>
            <w:fldChar w:fldCharType="end"/>
          </w:r>
        </w:p>
      </w:tc>
      <w:tc>
        <w:tcPr>
          <w:tcW w:w="236" w:type="dxa"/>
        </w:tcPr>
        <w:p w:rsidR="004F7F2B" w:rsidRPr="00953C3B" w:rsidRDefault="004F7F2B" w:rsidP="00DE1BB2">
          <w:pPr>
            <w:jc w:val="right"/>
          </w:pPr>
        </w:p>
      </w:tc>
    </w:tr>
  </w:tbl>
  <w:p w:rsidR="004F7F2B" w:rsidRDefault="004F7F2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F2B" w:rsidRDefault="004F7F2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2B041C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807619"/>
    <w:multiLevelType w:val="hybridMultilevel"/>
    <w:tmpl w:val="E8A0F9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545CB0"/>
    <w:multiLevelType w:val="hybridMultilevel"/>
    <w:tmpl w:val="15AEF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096485"/>
    <w:multiLevelType w:val="hybridMultilevel"/>
    <w:tmpl w:val="2B467F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CD154B8"/>
    <w:multiLevelType w:val="hybridMultilevel"/>
    <w:tmpl w:val="E0026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0B5F2A"/>
    <w:multiLevelType w:val="hybridMultilevel"/>
    <w:tmpl w:val="1378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9B6BFA"/>
    <w:multiLevelType w:val="hybridMultilevel"/>
    <w:tmpl w:val="564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CD52DA"/>
    <w:multiLevelType w:val="hybridMultilevel"/>
    <w:tmpl w:val="8D10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2448B"/>
    <w:multiLevelType w:val="multilevel"/>
    <w:tmpl w:val="75E2BA28"/>
    <w:lvl w:ilvl="0">
      <w:start w:val="1"/>
      <w:numFmt w:val="decimal"/>
      <w:pStyle w:val="Index1"/>
      <w:lvlText w:val="%1"/>
      <w:lvlJc w:val="left"/>
      <w:pPr>
        <w:tabs>
          <w:tab w:val="num" w:pos="432"/>
        </w:tabs>
        <w:ind w:left="432" w:hanging="432"/>
      </w:pPr>
    </w:lvl>
    <w:lvl w:ilvl="1">
      <w:start w:val="4"/>
      <w:numFmt w:val="decimal"/>
      <w:lvlText w:val="%1.%2"/>
      <w:lvlJc w:val="left"/>
      <w:pPr>
        <w:tabs>
          <w:tab w:val="num" w:pos="576"/>
        </w:tabs>
        <w:ind w:left="576" w:hanging="576"/>
      </w:pPr>
    </w:lvl>
    <w:lvl w:ilvl="2">
      <w:start w:val="1"/>
      <w:numFmt w:val="decimal"/>
      <w:lvlRestart w:val="0"/>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588460E"/>
    <w:multiLevelType w:val="hybridMultilevel"/>
    <w:tmpl w:val="AD8694F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17287C31"/>
    <w:multiLevelType w:val="hybridMultilevel"/>
    <w:tmpl w:val="75DE426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1EF3764E"/>
    <w:multiLevelType w:val="multilevel"/>
    <w:tmpl w:val="9C3E6CDE"/>
    <w:lvl w:ilvl="0">
      <w:start w:val="1"/>
      <w:numFmt w:val="decimal"/>
      <w:pStyle w:val="Heading1"/>
      <w:lvlText w:val="%1"/>
      <w:lvlJc w:val="left"/>
      <w:pPr>
        <w:tabs>
          <w:tab w:val="num" w:pos="522"/>
        </w:tabs>
        <w:ind w:left="522" w:hanging="522"/>
      </w:pPr>
      <w:rPr>
        <w:rFonts w:hint="default"/>
      </w:rPr>
    </w:lvl>
    <w:lvl w:ilvl="1">
      <w:start w:val="1"/>
      <w:numFmt w:val="decimal"/>
      <w:pStyle w:val="Heading2"/>
      <w:lvlText w:val="%1.%2"/>
      <w:lvlJc w:val="left"/>
      <w:pPr>
        <w:tabs>
          <w:tab w:val="num" w:pos="666"/>
        </w:tabs>
        <w:ind w:left="666" w:hanging="666"/>
      </w:pPr>
      <w:rPr>
        <w:rFonts w:hint="default"/>
      </w:rPr>
    </w:lvl>
    <w:lvl w:ilvl="2">
      <w:start w:val="1"/>
      <w:numFmt w:val="decimal"/>
      <w:pStyle w:val="Heading3"/>
      <w:lvlText w:val="%1.%2.%3"/>
      <w:lvlJc w:val="left"/>
      <w:pPr>
        <w:tabs>
          <w:tab w:val="num" w:pos="738"/>
        </w:tabs>
        <w:ind w:left="1260" w:hanging="1260"/>
      </w:pPr>
      <w:rPr>
        <w:rFonts w:hint="default"/>
      </w:rPr>
    </w:lvl>
    <w:lvl w:ilvl="3">
      <w:start w:val="1"/>
      <w:numFmt w:val="decimal"/>
      <w:pStyle w:val="Heading4"/>
      <w:lvlText w:val="%1.%2.%3.%4"/>
      <w:lvlJc w:val="left"/>
      <w:pPr>
        <w:tabs>
          <w:tab w:val="num" w:pos="1098"/>
        </w:tabs>
        <w:ind w:left="954" w:hanging="576"/>
      </w:pPr>
      <w:rPr>
        <w:b/>
        <w:b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530"/>
        </w:tabs>
        <w:ind w:left="1368" w:hanging="702"/>
      </w:pPr>
      <w:rPr>
        <w:rFonts w:hint="default"/>
      </w:rPr>
    </w:lvl>
    <w:lvl w:ilvl="5">
      <w:start w:val="1"/>
      <w:numFmt w:val="decimal"/>
      <w:pStyle w:val="Heading6"/>
      <w:lvlText w:val="%1.%2.%3.%4.%5.%6"/>
      <w:lvlJc w:val="left"/>
      <w:pPr>
        <w:tabs>
          <w:tab w:val="num" w:pos="2772"/>
        </w:tabs>
        <w:ind w:left="2772" w:hanging="1152"/>
      </w:pPr>
      <w:rPr>
        <w:rFonts w:hint="default"/>
      </w:rPr>
    </w:lvl>
    <w:lvl w:ilvl="6">
      <w:start w:val="1"/>
      <w:numFmt w:val="decimal"/>
      <w:pStyle w:val="Heading7"/>
      <w:lvlText w:val="%1.%2.%3.%4.%5.%6.%7"/>
      <w:lvlJc w:val="left"/>
      <w:pPr>
        <w:tabs>
          <w:tab w:val="num" w:pos="3276"/>
        </w:tabs>
        <w:ind w:left="327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2">
    <w:nsid w:val="220E338D"/>
    <w:multiLevelType w:val="singleLevel"/>
    <w:tmpl w:val="47C026BA"/>
    <w:lvl w:ilvl="0">
      <w:start w:val="1"/>
      <w:numFmt w:val="bullet"/>
      <w:pStyle w:val="ListBullet2"/>
      <w:lvlText w:val=""/>
      <w:lvlJc w:val="left"/>
      <w:pPr>
        <w:tabs>
          <w:tab w:val="num" w:pos="360"/>
        </w:tabs>
        <w:ind w:left="360" w:hanging="360"/>
      </w:pPr>
      <w:rPr>
        <w:rFonts w:ascii="Symbol" w:hAnsi="Symbol" w:hint="default"/>
      </w:rPr>
    </w:lvl>
  </w:abstractNum>
  <w:abstractNum w:abstractNumId="13">
    <w:nsid w:val="27436B0D"/>
    <w:multiLevelType w:val="hybridMultilevel"/>
    <w:tmpl w:val="44BAFDF6"/>
    <w:lvl w:ilvl="0" w:tplc="7F3EDA0A">
      <w:start w:val="1"/>
      <w:numFmt w:val="decimal"/>
      <w:pStyle w:val="ListParagraph"/>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8295532"/>
    <w:multiLevelType w:val="hybridMultilevel"/>
    <w:tmpl w:val="2E08617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28864796"/>
    <w:multiLevelType w:val="hybridMultilevel"/>
    <w:tmpl w:val="310C0B3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E9717E9"/>
    <w:multiLevelType w:val="hybridMultilevel"/>
    <w:tmpl w:val="D90C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1578A9"/>
    <w:multiLevelType w:val="hybridMultilevel"/>
    <w:tmpl w:val="90AA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286798"/>
    <w:multiLevelType w:val="singleLevel"/>
    <w:tmpl w:val="776A9238"/>
    <w:lvl w:ilvl="0">
      <w:start w:val="1"/>
      <w:numFmt w:val="bullet"/>
      <w:pStyle w:val="bullet"/>
      <w:lvlText w:val=""/>
      <w:lvlJc w:val="left"/>
      <w:pPr>
        <w:tabs>
          <w:tab w:val="num" w:pos="360"/>
        </w:tabs>
        <w:ind w:left="360" w:hanging="360"/>
      </w:pPr>
      <w:rPr>
        <w:rFonts w:ascii="Symbol" w:hAnsi="Symbol" w:hint="default"/>
      </w:rPr>
    </w:lvl>
  </w:abstractNum>
  <w:abstractNum w:abstractNumId="19">
    <w:nsid w:val="37AE51CA"/>
    <w:multiLevelType w:val="hybridMultilevel"/>
    <w:tmpl w:val="D6AE9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E11737"/>
    <w:multiLevelType w:val="hybridMultilevel"/>
    <w:tmpl w:val="BE2AC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1B5242"/>
    <w:multiLevelType w:val="hybridMultilevel"/>
    <w:tmpl w:val="E03E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3A65F9"/>
    <w:multiLevelType w:val="hybridMultilevel"/>
    <w:tmpl w:val="7C1841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3335080"/>
    <w:multiLevelType w:val="hybridMultilevel"/>
    <w:tmpl w:val="FEBE5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E8005D"/>
    <w:multiLevelType w:val="hybridMultilevel"/>
    <w:tmpl w:val="375E630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4B6515BF"/>
    <w:multiLevelType w:val="hybridMultilevel"/>
    <w:tmpl w:val="FF32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883235"/>
    <w:multiLevelType w:val="hybridMultilevel"/>
    <w:tmpl w:val="E02A6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D395312"/>
    <w:multiLevelType w:val="hybridMultilevel"/>
    <w:tmpl w:val="4B6CC0FC"/>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4E223E81"/>
    <w:multiLevelType w:val="hybridMultilevel"/>
    <w:tmpl w:val="3F54F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E9F6497"/>
    <w:multiLevelType w:val="hybridMultilevel"/>
    <w:tmpl w:val="7D84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4B550E"/>
    <w:multiLevelType w:val="hybridMultilevel"/>
    <w:tmpl w:val="87C620EA"/>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52A6003C"/>
    <w:multiLevelType w:val="hybridMultilevel"/>
    <w:tmpl w:val="33CA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CB5382"/>
    <w:multiLevelType w:val="hybridMultilevel"/>
    <w:tmpl w:val="CBAE6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4F010F"/>
    <w:multiLevelType w:val="hybridMultilevel"/>
    <w:tmpl w:val="226015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9B83D7C"/>
    <w:multiLevelType w:val="hybridMultilevel"/>
    <w:tmpl w:val="0400F28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5E4666C5"/>
    <w:multiLevelType w:val="hybridMultilevel"/>
    <w:tmpl w:val="CEF6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D62B4B"/>
    <w:multiLevelType w:val="hybridMultilevel"/>
    <w:tmpl w:val="11DA2AE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60ED1F8F"/>
    <w:multiLevelType w:val="hybridMultilevel"/>
    <w:tmpl w:val="D840B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4305112"/>
    <w:multiLevelType w:val="hybridMultilevel"/>
    <w:tmpl w:val="E5244A0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6581634A"/>
    <w:multiLevelType w:val="hybridMultilevel"/>
    <w:tmpl w:val="4CCA3408"/>
    <w:lvl w:ilvl="0" w:tplc="931648F2">
      <w:start w:val="1"/>
      <w:numFmt w:val="bullet"/>
      <w:pStyle w:val="TemplateCharCharChar"/>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900"/>
        </w:tabs>
        <w:ind w:left="900" w:hanging="360"/>
      </w:pPr>
      <w:rPr>
        <w:rFonts w:ascii="Courier New" w:hAnsi="Courier New" w:cs="Courier New" w:hint="default"/>
      </w:rPr>
    </w:lvl>
    <w:lvl w:ilvl="2" w:tplc="04090005">
      <w:start w:val="1"/>
      <w:numFmt w:val="bullet"/>
      <w:lvlText w:val=""/>
      <w:lvlJc w:val="left"/>
      <w:pPr>
        <w:tabs>
          <w:tab w:val="num" w:pos="1620"/>
        </w:tabs>
        <w:ind w:left="1620" w:hanging="360"/>
      </w:pPr>
      <w:rPr>
        <w:rFonts w:ascii="Wingdings" w:hAnsi="Wingdings"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40">
    <w:nsid w:val="6D3E2848"/>
    <w:multiLevelType w:val="hybridMultilevel"/>
    <w:tmpl w:val="C1F0C386"/>
    <w:lvl w:ilvl="0" w:tplc="987E9768">
      <w:start w:val="1"/>
      <w:numFmt w:val="bullet"/>
      <w:lvlText w:val=""/>
      <w:lvlJc w:val="left"/>
      <w:pPr>
        <w:tabs>
          <w:tab w:val="num" w:pos="1440"/>
        </w:tabs>
        <w:ind w:left="1440" w:hanging="360"/>
      </w:pPr>
      <w:rPr>
        <w:rFonts w:ascii="Wingdings" w:hAnsi="Wingdings" w:hint="default"/>
      </w:rPr>
    </w:lvl>
    <w:lvl w:ilvl="1" w:tplc="C5BAF3A2">
      <w:start w:val="1"/>
      <w:numFmt w:val="bullet"/>
      <w:pStyle w:val="BodyTextBullet-1"/>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nsid w:val="6FA56043"/>
    <w:multiLevelType w:val="hybridMultilevel"/>
    <w:tmpl w:val="5770C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71A46ECC"/>
    <w:multiLevelType w:val="hybridMultilevel"/>
    <w:tmpl w:val="9F54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28405C"/>
    <w:multiLevelType w:val="hybridMultilevel"/>
    <w:tmpl w:val="F0BC0D66"/>
    <w:lvl w:ilvl="0" w:tplc="7512B068">
      <w:start w:val="1"/>
      <w:numFmt w:val="decimal"/>
      <w:pStyle w:val="SimpleLis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26B4A4F"/>
    <w:multiLevelType w:val="hybridMultilevel"/>
    <w:tmpl w:val="0FA6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822406"/>
    <w:multiLevelType w:val="hybridMultilevel"/>
    <w:tmpl w:val="76A61C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3AA17EB"/>
    <w:multiLevelType w:val="multilevel"/>
    <w:tmpl w:val="F4FC19FA"/>
    <w:lvl w:ilvl="0">
      <w:start w:val="1"/>
      <w:numFmt w:val="upperLetter"/>
      <w:pStyle w:val="templatealpha"/>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pStyle w:val="Style7"/>
      <w:lvlText w:val="%3."/>
      <w:lvlJc w:val="left"/>
      <w:pPr>
        <w:tabs>
          <w:tab w:val="num" w:pos="1080"/>
        </w:tabs>
        <w:ind w:left="1080" w:hanging="360"/>
      </w:pPr>
      <w:rPr>
        <w:rFonts w:hint="default"/>
      </w:rPr>
    </w:lvl>
    <w:lvl w:ilvl="3">
      <w:start w:val="1"/>
      <w:numFmt w:val="lowerRoman"/>
      <w:lvlText w:val="%4."/>
      <w:lvlJc w:val="left"/>
      <w:pPr>
        <w:tabs>
          <w:tab w:val="num" w:pos="1440"/>
        </w:tabs>
        <w:ind w:left="1440" w:hanging="360"/>
      </w:pPr>
      <w:rPr>
        <w:rFonts w:hint="default"/>
      </w:rPr>
    </w:lvl>
    <w:lvl w:ilvl="4">
      <w:start w:val="1"/>
      <w:numFmt w:val="upperLetter"/>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Roman"/>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7">
    <w:nsid w:val="76D80533"/>
    <w:multiLevelType w:val="hybridMultilevel"/>
    <w:tmpl w:val="638A0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0554E7"/>
    <w:multiLevelType w:val="hybridMultilevel"/>
    <w:tmpl w:val="EB887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9575185"/>
    <w:multiLevelType w:val="multilevel"/>
    <w:tmpl w:val="0624D7D8"/>
    <w:lvl w:ilvl="0">
      <w:start w:val="1"/>
      <w:numFmt w:val="decimal"/>
      <w:pStyle w:val="Index3"/>
      <w:lvlText w:val="%1"/>
      <w:lvlJc w:val="left"/>
      <w:pPr>
        <w:tabs>
          <w:tab w:val="num" w:pos="432"/>
        </w:tabs>
        <w:ind w:left="432" w:hanging="432"/>
      </w:pPr>
    </w:lvl>
    <w:lvl w:ilvl="1">
      <w:start w:val="4"/>
      <w:numFmt w:val="decimal"/>
      <w:lvlText w:val="%1.%2"/>
      <w:lvlJc w:val="left"/>
      <w:pPr>
        <w:tabs>
          <w:tab w:val="num" w:pos="576"/>
        </w:tabs>
        <w:ind w:left="576" w:hanging="576"/>
      </w:pPr>
    </w:lvl>
    <w:lvl w:ilvl="2">
      <w:start w:val="1"/>
      <w:numFmt w:val="decimal"/>
      <w:lvlRestart w:val="0"/>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0">
    <w:nsid w:val="79E46350"/>
    <w:multiLevelType w:val="hybridMultilevel"/>
    <w:tmpl w:val="985A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A39236E"/>
    <w:multiLevelType w:val="hybridMultilevel"/>
    <w:tmpl w:val="D3E20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CAF2512"/>
    <w:multiLevelType w:val="hybridMultilevel"/>
    <w:tmpl w:val="AE849CA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nsid w:val="7CDD0858"/>
    <w:multiLevelType w:val="hybridMultilevel"/>
    <w:tmpl w:val="68726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E234795"/>
    <w:multiLevelType w:val="hybridMultilevel"/>
    <w:tmpl w:val="CE6E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E485782"/>
    <w:multiLevelType w:val="hybridMultilevel"/>
    <w:tmpl w:val="B54EE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46"/>
  </w:num>
  <w:num w:numId="3">
    <w:abstractNumId w:val="40"/>
  </w:num>
  <w:num w:numId="4">
    <w:abstractNumId w:val="18"/>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8"/>
  </w:num>
  <w:num w:numId="15">
    <w:abstractNumId w:val="49"/>
  </w:num>
  <w:num w:numId="16">
    <w:abstractNumId w:val="0"/>
  </w:num>
  <w:num w:numId="17">
    <w:abstractNumId w:val="12"/>
  </w:num>
  <w:num w:numId="18">
    <w:abstractNumId w:val="46"/>
  </w:num>
  <w:num w:numId="19">
    <w:abstractNumId w:val="13"/>
  </w:num>
  <w:num w:numId="20">
    <w:abstractNumId w:val="10"/>
  </w:num>
  <w:num w:numId="21">
    <w:abstractNumId w:val="9"/>
  </w:num>
  <w:num w:numId="22">
    <w:abstractNumId w:val="36"/>
  </w:num>
  <w:num w:numId="23">
    <w:abstractNumId w:val="24"/>
  </w:num>
  <w:num w:numId="24">
    <w:abstractNumId w:val="38"/>
  </w:num>
  <w:num w:numId="25">
    <w:abstractNumId w:val="30"/>
  </w:num>
  <w:num w:numId="26">
    <w:abstractNumId w:val="52"/>
  </w:num>
  <w:num w:numId="27">
    <w:abstractNumId w:val="14"/>
  </w:num>
  <w:num w:numId="28">
    <w:abstractNumId w:val="27"/>
  </w:num>
  <w:num w:numId="29">
    <w:abstractNumId w:val="15"/>
  </w:num>
  <w:num w:numId="30">
    <w:abstractNumId w:val="34"/>
  </w:num>
  <w:num w:numId="31">
    <w:abstractNumId w:val="43"/>
  </w:num>
  <w:num w:numId="32">
    <w:abstractNumId w:val="44"/>
  </w:num>
  <w:num w:numId="33">
    <w:abstractNumId w:val="29"/>
  </w:num>
  <w:num w:numId="34">
    <w:abstractNumId w:val="21"/>
  </w:num>
  <w:num w:numId="35">
    <w:abstractNumId w:val="53"/>
  </w:num>
  <w:num w:numId="36">
    <w:abstractNumId w:val="55"/>
  </w:num>
  <w:num w:numId="37">
    <w:abstractNumId w:val="1"/>
  </w:num>
  <w:num w:numId="38">
    <w:abstractNumId w:val="47"/>
  </w:num>
  <w:num w:numId="39">
    <w:abstractNumId w:val="42"/>
  </w:num>
  <w:num w:numId="40">
    <w:abstractNumId w:val="23"/>
  </w:num>
  <w:num w:numId="41">
    <w:abstractNumId w:val="20"/>
  </w:num>
  <w:num w:numId="42">
    <w:abstractNumId w:val="50"/>
  </w:num>
  <w:num w:numId="43">
    <w:abstractNumId w:val="17"/>
  </w:num>
  <w:num w:numId="44">
    <w:abstractNumId w:val="51"/>
  </w:num>
  <w:num w:numId="45">
    <w:abstractNumId w:val="25"/>
  </w:num>
  <w:num w:numId="46">
    <w:abstractNumId w:val="6"/>
  </w:num>
  <w:num w:numId="47">
    <w:abstractNumId w:val="31"/>
  </w:num>
  <w:num w:numId="48">
    <w:abstractNumId w:val="16"/>
  </w:num>
  <w:num w:numId="49">
    <w:abstractNumId w:val="35"/>
  </w:num>
  <w:num w:numId="50">
    <w:abstractNumId w:val="19"/>
  </w:num>
  <w:num w:numId="51">
    <w:abstractNumId w:val="48"/>
  </w:num>
  <w:num w:numId="52">
    <w:abstractNumId w:val="26"/>
  </w:num>
  <w:num w:numId="53">
    <w:abstractNumId w:val="28"/>
  </w:num>
  <w:num w:numId="54">
    <w:abstractNumId w:val="37"/>
  </w:num>
  <w:num w:numId="55">
    <w:abstractNumId w:val="41"/>
  </w:num>
  <w:num w:numId="56">
    <w:abstractNumId w:val="48"/>
  </w:num>
  <w:num w:numId="57">
    <w:abstractNumId w:val="4"/>
  </w:num>
  <w:num w:numId="58">
    <w:abstractNumId w:val="22"/>
  </w:num>
  <w:num w:numId="59">
    <w:abstractNumId w:val="5"/>
  </w:num>
  <w:num w:numId="60">
    <w:abstractNumId w:val="7"/>
  </w:num>
  <w:num w:numId="61">
    <w:abstractNumId w:val="54"/>
  </w:num>
  <w:num w:numId="62">
    <w:abstractNumId w:val="45"/>
  </w:num>
  <w:num w:numId="63">
    <w:abstractNumId w:val="3"/>
  </w:num>
  <w:num w:numId="64">
    <w:abstractNumId w:val="33"/>
  </w:num>
  <w:num w:numId="65">
    <w:abstractNumId w:val="32"/>
  </w:num>
  <w:num w:numId="66">
    <w:abstractNumId w:val="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004"/>
    <w:rsid w:val="000153B8"/>
    <w:rsid w:val="00021D80"/>
    <w:rsid w:val="0002561E"/>
    <w:rsid w:val="0003072E"/>
    <w:rsid w:val="0003262D"/>
    <w:rsid w:val="00032879"/>
    <w:rsid w:val="000345EA"/>
    <w:rsid w:val="000405F7"/>
    <w:rsid w:val="00040F6D"/>
    <w:rsid w:val="00047DF5"/>
    <w:rsid w:val="00053258"/>
    <w:rsid w:val="0005612C"/>
    <w:rsid w:val="00057475"/>
    <w:rsid w:val="00060B52"/>
    <w:rsid w:val="00063588"/>
    <w:rsid w:val="000658B1"/>
    <w:rsid w:val="000659C3"/>
    <w:rsid w:val="00070A98"/>
    <w:rsid w:val="00070F8C"/>
    <w:rsid w:val="00074129"/>
    <w:rsid w:val="000750FB"/>
    <w:rsid w:val="0007560A"/>
    <w:rsid w:val="00075BE0"/>
    <w:rsid w:val="000763AE"/>
    <w:rsid w:val="00076588"/>
    <w:rsid w:val="00077074"/>
    <w:rsid w:val="000846EC"/>
    <w:rsid w:val="00085AC9"/>
    <w:rsid w:val="00085CEF"/>
    <w:rsid w:val="00090ACD"/>
    <w:rsid w:val="0009232D"/>
    <w:rsid w:val="000A042B"/>
    <w:rsid w:val="000A52A0"/>
    <w:rsid w:val="000A74AC"/>
    <w:rsid w:val="000B2772"/>
    <w:rsid w:val="000B2984"/>
    <w:rsid w:val="000C2FEA"/>
    <w:rsid w:val="000C37CD"/>
    <w:rsid w:val="000D42EB"/>
    <w:rsid w:val="000E3783"/>
    <w:rsid w:val="000F0FB1"/>
    <w:rsid w:val="000F17F6"/>
    <w:rsid w:val="00101AE4"/>
    <w:rsid w:val="001141B8"/>
    <w:rsid w:val="00121932"/>
    <w:rsid w:val="00123BB5"/>
    <w:rsid w:val="00123BDA"/>
    <w:rsid w:val="0012727E"/>
    <w:rsid w:val="00140C6B"/>
    <w:rsid w:val="00141551"/>
    <w:rsid w:val="00144EE0"/>
    <w:rsid w:val="00145D95"/>
    <w:rsid w:val="0014647D"/>
    <w:rsid w:val="001504E7"/>
    <w:rsid w:val="0015370B"/>
    <w:rsid w:val="00155A61"/>
    <w:rsid w:val="0015674D"/>
    <w:rsid w:val="001602BB"/>
    <w:rsid w:val="00164D79"/>
    <w:rsid w:val="00165B03"/>
    <w:rsid w:val="001666F1"/>
    <w:rsid w:val="001671A0"/>
    <w:rsid w:val="00175C20"/>
    <w:rsid w:val="00176027"/>
    <w:rsid w:val="00181A66"/>
    <w:rsid w:val="00182131"/>
    <w:rsid w:val="00183434"/>
    <w:rsid w:val="00185453"/>
    <w:rsid w:val="00185C61"/>
    <w:rsid w:val="001955AC"/>
    <w:rsid w:val="001A0343"/>
    <w:rsid w:val="001A1780"/>
    <w:rsid w:val="001A17D8"/>
    <w:rsid w:val="001A5B4C"/>
    <w:rsid w:val="001A6CD9"/>
    <w:rsid w:val="001A7172"/>
    <w:rsid w:val="001B42E0"/>
    <w:rsid w:val="001B459F"/>
    <w:rsid w:val="001B6E48"/>
    <w:rsid w:val="001C4CEB"/>
    <w:rsid w:val="001D08A6"/>
    <w:rsid w:val="001D56E9"/>
    <w:rsid w:val="001D783C"/>
    <w:rsid w:val="001E248D"/>
    <w:rsid w:val="001E502D"/>
    <w:rsid w:val="001F0C4C"/>
    <w:rsid w:val="001F6773"/>
    <w:rsid w:val="00200DA0"/>
    <w:rsid w:val="002019EE"/>
    <w:rsid w:val="002056E1"/>
    <w:rsid w:val="00207D02"/>
    <w:rsid w:val="0021176D"/>
    <w:rsid w:val="00213D8E"/>
    <w:rsid w:val="0021553A"/>
    <w:rsid w:val="00220E26"/>
    <w:rsid w:val="0022114B"/>
    <w:rsid w:val="00235EB7"/>
    <w:rsid w:val="00244616"/>
    <w:rsid w:val="002466BF"/>
    <w:rsid w:val="00247304"/>
    <w:rsid w:val="0025011B"/>
    <w:rsid w:val="0025133D"/>
    <w:rsid w:val="002553A1"/>
    <w:rsid w:val="002677AC"/>
    <w:rsid w:val="0027332A"/>
    <w:rsid w:val="002807A9"/>
    <w:rsid w:val="00281C09"/>
    <w:rsid w:val="00281F3C"/>
    <w:rsid w:val="0029180F"/>
    <w:rsid w:val="002A06D2"/>
    <w:rsid w:val="002A1231"/>
    <w:rsid w:val="002B5BBC"/>
    <w:rsid w:val="002B6259"/>
    <w:rsid w:val="002C0087"/>
    <w:rsid w:val="002C22C6"/>
    <w:rsid w:val="002C4BDC"/>
    <w:rsid w:val="002C526E"/>
    <w:rsid w:val="002D01C4"/>
    <w:rsid w:val="002D1457"/>
    <w:rsid w:val="002D47F7"/>
    <w:rsid w:val="002D7A89"/>
    <w:rsid w:val="002E1246"/>
    <w:rsid w:val="002E6E0A"/>
    <w:rsid w:val="002F22EC"/>
    <w:rsid w:val="002F7465"/>
    <w:rsid w:val="003071A8"/>
    <w:rsid w:val="00311D97"/>
    <w:rsid w:val="00312978"/>
    <w:rsid w:val="00315ADA"/>
    <w:rsid w:val="00316356"/>
    <w:rsid w:val="003216CF"/>
    <w:rsid w:val="00321B73"/>
    <w:rsid w:val="0032210F"/>
    <w:rsid w:val="00324C2D"/>
    <w:rsid w:val="00327558"/>
    <w:rsid w:val="00332166"/>
    <w:rsid w:val="00335F72"/>
    <w:rsid w:val="0033796E"/>
    <w:rsid w:val="00351671"/>
    <w:rsid w:val="00354F1E"/>
    <w:rsid w:val="00364485"/>
    <w:rsid w:val="00364CF2"/>
    <w:rsid w:val="0036588D"/>
    <w:rsid w:val="0036623F"/>
    <w:rsid w:val="00367589"/>
    <w:rsid w:val="00387951"/>
    <w:rsid w:val="00387E5D"/>
    <w:rsid w:val="00390E82"/>
    <w:rsid w:val="00391D65"/>
    <w:rsid w:val="003A02F5"/>
    <w:rsid w:val="003A0AA4"/>
    <w:rsid w:val="003A3F7F"/>
    <w:rsid w:val="003A59E7"/>
    <w:rsid w:val="003A77A3"/>
    <w:rsid w:val="003B16B5"/>
    <w:rsid w:val="003B40D4"/>
    <w:rsid w:val="003C3E8E"/>
    <w:rsid w:val="003C3F73"/>
    <w:rsid w:val="003C5F84"/>
    <w:rsid w:val="003D27F9"/>
    <w:rsid w:val="003D34CC"/>
    <w:rsid w:val="003D548D"/>
    <w:rsid w:val="003D5A44"/>
    <w:rsid w:val="003D64CC"/>
    <w:rsid w:val="003E2AF9"/>
    <w:rsid w:val="003F3643"/>
    <w:rsid w:val="003F4978"/>
    <w:rsid w:val="003F5806"/>
    <w:rsid w:val="0040379E"/>
    <w:rsid w:val="004112C9"/>
    <w:rsid w:val="004174CE"/>
    <w:rsid w:val="00417EA9"/>
    <w:rsid w:val="00421C6D"/>
    <w:rsid w:val="00422FA1"/>
    <w:rsid w:val="00425884"/>
    <w:rsid w:val="00425EEB"/>
    <w:rsid w:val="00433A85"/>
    <w:rsid w:val="00442CFA"/>
    <w:rsid w:val="004500E9"/>
    <w:rsid w:val="00451273"/>
    <w:rsid w:val="0045281C"/>
    <w:rsid w:val="00455D8F"/>
    <w:rsid w:val="00460024"/>
    <w:rsid w:val="00462004"/>
    <w:rsid w:val="00465537"/>
    <w:rsid w:val="0046678F"/>
    <w:rsid w:val="00467A3A"/>
    <w:rsid w:val="004735B8"/>
    <w:rsid w:val="00475D9B"/>
    <w:rsid w:val="0047787C"/>
    <w:rsid w:val="00480107"/>
    <w:rsid w:val="00482EE0"/>
    <w:rsid w:val="00485BD3"/>
    <w:rsid w:val="00491069"/>
    <w:rsid w:val="004A463A"/>
    <w:rsid w:val="004A54C0"/>
    <w:rsid w:val="004A5A5C"/>
    <w:rsid w:val="004A5A66"/>
    <w:rsid w:val="004A600C"/>
    <w:rsid w:val="004A6D39"/>
    <w:rsid w:val="004B172E"/>
    <w:rsid w:val="004B2B9B"/>
    <w:rsid w:val="004B73DD"/>
    <w:rsid w:val="004C1DD3"/>
    <w:rsid w:val="004C3A3F"/>
    <w:rsid w:val="004C57F0"/>
    <w:rsid w:val="004C634F"/>
    <w:rsid w:val="004D27AF"/>
    <w:rsid w:val="004D683E"/>
    <w:rsid w:val="004E477C"/>
    <w:rsid w:val="004E56D0"/>
    <w:rsid w:val="004E6332"/>
    <w:rsid w:val="004E76ED"/>
    <w:rsid w:val="004F7F2B"/>
    <w:rsid w:val="00501BBF"/>
    <w:rsid w:val="00501DD3"/>
    <w:rsid w:val="00503871"/>
    <w:rsid w:val="00503AF9"/>
    <w:rsid w:val="005047D0"/>
    <w:rsid w:val="00506644"/>
    <w:rsid w:val="0050769B"/>
    <w:rsid w:val="00510C86"/>
    <w:rsid w:val="00510FEC"/>
    <w:rsid w:val="00512843"/>
    <w:rsid w:val="005155E6"/>
    <w:rsid w:val="005163CB"/>
    <w:rsid w:val="00524745"/>
    <w:rsid w:val="005337DD"/>
    <w:rsid w:val="00533DBC"/>
    <w:rsid w:val="005342F0"/>
    <w:rsid w:val="00535000"/>
    <w:rsid w:val="005410F2"/>
    <w:rsid w:val="005414D1"/>
    <w:rsid w:val="005416DA"/>
    <w:rsid w:val="0054246D"/>
    <w:rsid w:val="0055183D"/>
    <w:rsid w:val="005533CA"/>
    <w:rsid w:val="00566F66"/>
    <w:rsid w:val="00581CBE"/>
    <w:rsid w:val="0058239D"/>
    <w:rsid w:val="00582756"/>
    <w:rsid w:val="00584ECD"/>
    <w:rsid w:val="005868CD"/>
    <w:rsid w:val="0059145D"/>
    <w:rsid w:val="00592148"/>
    <w:rsid w:val="00597F85"/>
    <w:rsid w:val="005A36EA"/>
    <w:rsid w:val="005A736D"/>
    <w:rsid w:val="005B1D12"/>
    <w:rsid w:val="005B4792"/>
    <w:rsid w:val="005C2BA3"/>
    <w:rsid w:val="005C51F5"/>
    <w:rsid w:val="005C6C94"/>
    <w:rsid w:val="005D02C3"/>
    <w:rsid w:val="005D1DFE"/>
    <w:rsid w:val="005E1593"/>
    <w:rsid w:val="005E329B"/>
    <w:rsid w:val="005E7962"/>
    <w:rsid w:val="005F1323"/>
    <w:rsid w:val="005F1620"/>
    <w:rsid w:val="005F5C18"/>
    <w:rsid w:val="005F688F"/>
    <w:rsid w:val="0060541F"/>
    <w:rsid w:val="006166CB"/>
    <w:rsid w:val="006218B6"/>
    <w:rsid w:val="00624B46"/>
    <w:rsid w:val="00625F8A"/>
    <w:rsid w:val="00627F6B"/>
    <w:rsid w:val="00630D68"/>
    <w:rsid w:val="00633494"/>
    <w:rsid w:val="00634B3E"/>
    <w:rsid w:val="00637E55"/>
    <w:rsid w:val="006403DA"/>
    <w:rsid w:val="0064218B"/>
    <w:rsid w:val="00643E43"/>
    <w:rsid w:val="00644AAE"/>
    <w:rsid w:val="00653445"/>
    <w:rsid w:val="006543A5"/>
    <w:rsid w:val="00654467"/>
    <w:rsid w:val="0065516D"/>
    <w:rsid w:val="00663E85"/>
    <w:rsid w:val="00665C76"/>
    <w:rsid w:val="006704C5"/>
    <w:rsid w:val="006713EB"/>
    <w:rsid w:val="006719FB"/>
    <w:rsid w:val="006771BD"/>
    <w:rsid w:val="00677A20"/>
    <w:rsid w:val="00681A30"/>
    <w:rsid w:val="0068349B"/>
    <w:rsid w:val="00687EFD"/>
    <w:rsid w:val="0069620A"/>
    <w:rsid w:val="00697BB9"/>
    <w:rsid w:val="006A175C"/>
    <w:rsid w:val="006A2EFA"/>
    <w:rsid w:val="006A5BF5"/>
    <w:rsid w:val="006A7541"/>
    <w:rsid w:val="006A799F"/>
    <w:rsid w:val="006B22A4"/>
    <w:rsid w:val="006B28CA"/>
    <w:rsid w:val="006B5083"/>
    <w:rsid w:val="006C3DAB"/>
    <w:rsid w:val="006C5F5B"/>
    <w:rsid w:val="006C6D31"/>
    <w:rsid w:val="006D123F"/>
    <w:rsid w:val="006D1E2E"/>
    <w:rsid w:val="006E0C20"/>
    <w:rsid w:val="006E107A"/>
    <w:rsid w:val="006E4191"/>
    <w:rsid w:val="006E7050"/>
    <w:rsid w:val="006F0ADD"/>
    <w:rsid w:val="006F3B76"/>
    <w:rsid w:val="006F3C8A"/>
    <w:rsid w:val="006F44FD"/>
    <w:rsid w:val="006F7D7E"/>
    <w:rsid w:val="00712E22"/>
    <w:rsid w:val="00717C32"/>
    <w:rsid w:val="0072031F"/>
    <w:rsid w:val="007235B1"/>
    <w:rsid w:val="00725016"/>
    <w:rsid w:val="00732E5B"/>
    <w:rsid w:val="007336B6"/>
    <w:rsid w:val="00733B67"/>
    <w:rsid w:val="007341AD"/>
    <w:rsid w:val="00746AEF"/>
    <w:rsid w:val="00757E0E"/>
    <w:rsid w:val="00760069"/>
    <w:rsid w:val="007602EE"/>
    <w:rsid w:val="00760B33"/>
    <w:rsid w:val="00761DBA"/>
    <w:rsid w:val="00763694"/>
    <w:rsid w:val="0076378B"/>
    <w:rsid w:val="00765CDF"/>
    <w:rsid w:val="00767034"/>
    <w:rsid w:val="007738CE"/>
    <w:rsid w:val="00774A68"/>
    <w:rsid w:val="00775A5D"/>
    <w:rsid w:val="0077644D"/>
    <w:rsid w:val="00776CB2"/>
    <w:rsid w:val="00780CD0"/>
    <w:rsid w:val="00785D5A"/>
    <w:rsid w:val="00787DEA"/>
    <w:rsid w:val="00797E9D"/>
    <w:rsid w:val="007B039B"/>
    <w:rsid w:val="007B3551"/>
    <w:rsid w:val="007B5E80"/>
    <w:rsid w:val="007B6A7D"/>
    <w:rsid w:val="007C0AA4"/>
    <w:rsid w:val="007C17AE"/>
    <w:rsid w:val="007C1DCA"/>
    <w:rsid w:val="007D301B"/>
    <w:rsid w:val="007F20CD"/>
    <w:rsid w:val="007F2406"/>
    <w:rsid w:val="007F36D4"/>
    <w:rsid w:val="00800793"/>
    <w:rsid w:val="00800F73"/>
    <w:rsid w:val="008020D0"/>
    <w:rsid w:val="00804D11"/>
    <w:rsid w:val="00804D6E"/>
    <w:rsid w:val="00805B40"/>
    <w:rsid w:val="00807F42"/>
    <w:rsid w:val="00812E9B"/>
    <w:rsid w:val="00817D8C"/>
    <w:rsid w:val="00824355"/>
    <w:rsid w:val="0083380C"/>
    <w:rsid w:val="00837575"/>
    <w:rsid w:val="008434DC"/>
    <w:rsid w:val="0084414B"/>
    <w:rsid w:val="0084467E"/>
    <w:rsid w:val="008456C9"/>
    <w:rsid w:val="00847472"/>
    <w:rsid w:val="0085418F"/>
    <w:rsid w:val="00854A71"/>
    <w:rsid w:val="0085545C"/>
    <w:rsid w:val="008603DE"/>
    <w:rsid w:val="00864692"/>
    <w:rsid w:val="00867924"/>
    <w:rsid w:val="00887718"/>
    <w:rsid w:val="00890169"/>
    <w:rsid w:val="008929DC"/>
    <w:rsid w:val="00896565"/>
    <w:rsid w:val="008A01DB"/>
    <w:rsid w:val="008A08B0"/>
    <w:rsid w:val="008B32B5"/>
    <w:rsid w:val="008B45B9"/>
    <w:rsid w:val="008B792E"/>
    <w:rsid w:val="008C0690"/>
    <w:rsid w:val="008C1E76"/>
    <w:rsid w:val="008C1EB9"/>
    <w:rsid w:val="008C3B83"/>
    <w:rsid w:val="008C4992"/>
    <w:rsid w:val="008D0CA0"/>
    <w:rsid w:val="008D20A9"/>
    <w:rsid w:val="008D404F"/>
    <w:rsid w:val="008D41B3"/>
    <w:rsid w:val="008D4E28"/>
    <w:rsid w:val="008D6726"/>
    <w:rsid w:val="008F0F04"/>
    <w:rsid w:val="008F154C"/>
    <w:rsid w:val="008F4371"/>
    <w:rsid w:val="008F5A0A"/>
    <w:rsid w:val="008F6149"/>
    <w:rsid w:val="008F69BD"/>
    <w:rsid w:val="00903D25"/>
    <w:rsid w:val="00917611"/>
    <w:rsid w:val="00917768"/>
    <w:rsid w:val="00917DEA"/>
    <w:rsid w:val="00921E42"/>
    <w:rsid w:val="009232FA"/>
    <w:rsid w:val="00924883"/>
    <w:rsid w:val="009306C9"/>
    <w:rsid w:val="00935802"/>
    <w:rsid w:val="009405BA"/>
    <w:rsid w:val="0094445F"/>
    <w:rsid w:val="00944AA0"/>
    <w:rsid w:val="00953C3B"/>
    <w:rsid w:val="009555D8"/>
    <w:rsid w:val="009578FB"/>
    <w:rsid w:val="00963D82"/>
    <w:rsid w:val="00966D1B"/>
    <w:rsid w:val="0096726D"/>
    <w:rsid w:val="009674EC"/>
    <w:rsid w:val="009678A0"/>
    <w:rsid w:val="00973785"/>
    <w:rsid w:val="00975E9A"/>
    <w:rsid w:val="00977ADB"/>
    <w:rsid w:val="0098244F"/>
    <w:rsid w:val="009827AA"/>
    <w:rsid w:val="009831A9"/>
    <w:rsid w:val="00985E9A"/>
    <w:rsid w:val="00992C90"/>
    <w:rsid w:val="00994E84"/>
    <w:rsid w:val="009A464F"/>
    <w:rsid w:val="009A4A87"/>
    <w:rsid w:val="009A4F18"/>
    <w:rsid w:val="009B02C7"/>
    <w:rsid w:val="009B0779"/>
    <w:rsid w:val="009B2E6A"/>
    <w:rsid w:val="009B73A3"/>
    <w:rsid w:val="009C2B61"/>
    <w:rsid w:val="009C793F"/>
    <w:rsid w:val="009D09C9"/>
    <w:rsid w:val="009D440E"/>
    <w:rsid w:val="009D5F01"/>
    <w:rsid w:val="009E39B8"/>
    <w:rsid w:val="009E4A21"/>
    <w:rsid w:val="009E7179"/>
    <w:rsid w:val="009E7324"/>
    <w:rsid w:val="009E7379"/>
    <w:rsid w:val="009F25F4"/>
    <w:rsid w:val="009F50FF"/>
    <w:rsid w:val="00A0029B"/>
    <w:rsid w:val="00A0492D"/>
    <w:rsid w:val="00A0752E"/>
    <w:rsid w:val="00A16100"/>
    <w:rsid w:val="00A21843"/>
    <w:rsid w:val="00A21B79"/>
    <w:rsid w:val="00A22C8C"/>
    <w:rsid w:val="00A25DDC"/>
    <w:rsid w:val="00A31E7C"/>
    <w:rsid w:val="00A4242E"/>
    <w:rsid w:val="00A42D7E"/>
    <w:rsid w:val="00A4492A"/>
    <w:rsid w:val="00A45731"/>
    <w:rsid w:val="00A51779"/>
    <w:rsid w:val="00A67F45"/>
    <w:rsid w:val="00A73DE4"/>
    <w:rsid w:val="00A73E36"/>
    <w:rsid w:val="00A73E7D"/>
    <w:rsid w:val="00A80C18"/>
    <w:rsid w:val="00A8486F"/>
    <w:rsid w:val="00A860D5"/>
    <w:rsid w:val="00A87EDD"/>
    <w:rsid w:val="00A96DC7"/>
    <w:rsid w:val="00A96ED4"/>
    <w:rsid w:val="00AB1D59"/>
    <w:rsid w:val="00AB2E98"/>
    <w:rsid w:val="00AB54CB"/>
    <w:rsid w:val="00AC262A"/>
    <w:rsid w:val="00AC34B1"/>
    <w:rsid w:val="00AD1625"/>
    <w:rsid w:val="00AD5029"/>
    <w:rsid w:val="00AD7CA7"/>
    <w:rsid w:val="00AE0258"/>
    <w:rsid w:val="00AE66E3"/>
    <w:rsid w:val="00AF0A03"/>
    <w:rsid w:val="00AF0D8C"/>
    <w:rsid w:val="00AF161B"/>
    <w:rsid w:val="00AF16E9"/>
    <w:rsid w:val="00AF613E"/>
    <w:rsid w:val="00B049B0"/>
    <w:rsid w:val="00B05CE6"/>
    <w:rsid w:val="00B068E7"/>
    <w:rsid w:val="00B16C0B"/>
    <w:rsid w:val="00B25FA9"/>
    <w:rsid w:val="00B45816"/>
    <w:rsid w:val="00B50B56"/>
    <w:rsid w:val="00B549C1"/>
    <w:rsid w:val="00B55A12"/>
    <w:rsid w:val="00B57110"/>
    <w:rsid w:val="00B653B9"/>
    <w:rsid w:val="00B75AE4"/>
    <w:rsid w:val="00B900CB"/>
    <w:rsid w:val="00B91E69"/>
    <w:rsid w:val="00B962E6"/>
    <w:rsid w:val="00B96AF2"/>
    <w:rsid w:val="00B96B01"/>
    <w:rsid w:val="00B97D35"/>
    <w:rsid w:val="00BA1E7C"/>
    <w:rsid w:val="00BA72BE"/>
    <w:rsid w:val="00BB29FB"/>
    <w:rsid w:val="00BB4305"/>
    <w:rsid w:val="00BC3292"/>
    <w:rsid w:val="00BC5D77"/>
    <w:rsid w:val="00BC5E5D"/>
    <w:rsid w:val="00BC6B2E"/>
    <w:rsid w:val="00BC7708"/>
    <w:rsid w:val="00BD0072"/>
    <w:rsid w:val="00BD16B2"/>
    <w:rsid w:val="00BE4439"/>
    <w:rsid w:val="00BE6E83"/>
    <w:rsid w:val="00BE6ED3"/>
    <w:rsid w:val="00BE777E"/>
    <w:rsid w:val="00BF0453"/>
    <w:rsid w:val="00BF344F"/>
    <w:rsid w:val="00BF4EC8"/>
    <w:rsid w:val="00BF6492"/>
    <w:rsid w:val="00C00270"/>
    <w:rsid w:val="00C00588"/>
    <w:rsid w:val="00C00AA5"/>
    <w:rsid w:val="00C00FB3"/>
    <w:rsid w:val="00C030A0"/>
    <w:rsid w:val="00C10FFC"/>
    <w:rsid w:val="00C12509"/>
    <w:rsid w:val="00C12809"/>
    <w:rsid w:val="00C16B01"/>
    <w:rsid w:val="00C201F3"/>
    <w:rsid w:val="00C20632"/>
    <w:rsid w:val="00C21077"/>
    <w:rsid w:val="00C25CBF"/>
    <w:rsid w:val="00C261C5"/>
    <w:rsid w:val="00C262B8"/>
    <w:rsid w:val="00C3084B"/>
    <w:rsid w:val="00C30E81"/>
    <w:rsid w:val="00C311AF"/>
    <w:rsid w:val="00C456D3"/>
    <w:rsid w:val="00C468DA"/>
    <w:rsid w:val="00C50B69"/>
    <w:rsid w:val="00C52D10"/>
    <w:rsid w:val="00C54B47"/>
    <w:rsid w:val="00C60EB7"/>
    <w:rsid w:val="00C639E1"/>
    <w:rsid w:val="00C750A6"/>
    <w:rsid w:val="00C75383"/>
    <w:rsid w:val="00C7577A"/>
    <w:rsid w:val="00C8032D"/>
    <w:rsid w:val="00C85BEB"/>
    <w:rsid w:val="00C92B2C"/>
    <w:rsid w:val="00C92F04"/>
    <w:rsid w:val="00C9737C"/>
    <w:rsid w:val="00CA30A7"/>
    <w:rsid w:val="00CA7E51"/>
    <w:rsid w:val="00CB05C8"/>
    <w:rsid w:val="00CB63D8"/>
    <w:rsid w:val="00CC2507"/>
    <w:rsid w:val="00CC326D"/>
    <w:rsid w:val="00CC3A74"/>
    <w:rsid w:val="00CE118E"/>
    <w:rsid w:val="00CE5ECC"/>
    <w:rsid w:val="00CF00FE"/>
    <w:rsid w:val="00CF182C"/>
    <w:rsid w:val="00CF1B86"/>
    <w:rsid w:val="00CF1D42"/>
    <w:rsid w:val="00CF2480"/>
    <w:rsid w:val="00CF6727"/>
    <w:rsid w:val="00D00D7F"/>
    <w:rsid w:val="00D05157"/>
    <w:rsid w:val="00D11AB3"/>
    <w:rsid w:val="00D2011C"/>
    <w:rsid w:val="00D269FC"/>
    <w:rsid w:val="00D3138A"/>
    <w:rsid w:val="00D34E7A"/>
    <w:rsid w:val="00D42D14"/>
    <w:rsid w:val="00D4445B"/>
    <w:rsid w:val="00D51969"/>
    <w:rsid w:val="00D55970"/>
    <w:rsid w:val="00D62D77"/>
    <w:rsid w:val="00D64E0E"/>
    <w:rsid w:val="00D66E00"/>
    <w:rsid w:val="00D74115"/>
    <w:rsid w:val="00D77530"/>
    <w:rsid w:val="00D77873"/>
    <w:rsid w:val="00D84472"/>
    <w:rsid w:val="00D87E05"/>
    <w:rsid w:val="00D92221"/>
    <w:rsid w:val="00D93C44"/>
    <w:rsid w:val="00D97B0D"/>
    <w:rsid w:val="00DA1DD6"/>
    <w:rsid w:val="00DB11D7"/>
    <w:rsid w:val="00DB472F"/>
    <w:rsid w:val="00DB6EA6"/>
    <w:rsid w:val="00DB75EF"/>
    <w:rsid w:val="00DC659A"/>
    <w:rsid w:val="00DC72F6"/>
    <w:rsid w:val="00DD1CE0"/>
    <w:rsid w:val="00DD53EB"/>
    <w:rsid w:val="00DD7FB4"/>
    <w:rsid w:val="00DE1BB2"/>
    <w:rsid w:val="00DF381B"/>
    <w:rsid w:val="00DF4675"/>
    <w:rsid w:val="00E04E8C"/>
    <w:rsid w:val="00E05100"/>
    <w:rsid w:val="00E16C98"/>
    <w:rsid w:val="00E215FA"/>
    <w:rsid w:val="00E2395A"/>
    <w:rsid w:val="00E26848"/>
    <w:rsid w:val="00E364EB"/>
    <w:rsid w:val="00E36A8F"/>
    <w:rsid w:val="00E40E39"/>
    <w:rsid w:val="00E4188B"/>
    <w:rsid w:val="00E44305"/>
    <w:rsid w:val="00E5257C"/>
    <w:rsid w:val="00E551C5"/>
    <w:rsid w:val="00E819C3"/>
    <w:rsid w:val="00E83EAA"/>
    <w:rsid w:val="00E87856"/>
    <w:rsid w:val="00E87DE7"/>
    <w:rsid w:val="00E90E6A"/>
    <w:rsid w:val="00E93E82"/>
    <w:rsid w:val="00E947F1"/>
    <w:rsid w:val="00E95848"/>
    <w:rsid w:val="00E95FAE"/>
    <w:rsid w:val="00EA03C8"/>
    <w:rsid w:val="00EA4123"/>
    <w:rsid w:val="00EA6BD2"/>
    <w:rsid w:val="00EA7A4E"/>
    <w:rsid w:val="00EB47B0"/>
    <w:rsid w:val="00EB5CEC"/>
    <w:rsid w:val="00EB68D7"/>
    <w:rsid w:val="00EC36D1"/>
    <w:rsid w:val="00EC4EB3"/>
    <w:rsid w:val="00EC5DAA"/>
    <w:rsid w:val="00EC77E7"/>
    <w:rsid w:val="00ED0FCB"/>
    <w:rsid w:val="00ED3690"/>
    <w:rsid w:val="00ED3D7F"/>
    <w:rsid w:val="00EE0DB8"/>
    <w:rsid w:val="00EE21F2"/>
    <w:rsid w:val="00EE3B79"/>
    <w:rsid w:val="00EF6A08"/>
    <w:rsid w:val="00F005B4"/>
    <w:rsid w:val="00F00D3B"/>
    <w:rsid w:val="00F05783"/>
    <w:rsid w:val="00F13084"/>
    <w:rsid w:val="00F15B07"/>
    <w:rsid w:val="00F16427"/>
    <w:rsid w:val="00F202CD"/>
    <w:rsid w:val="00F25ADE"/>
    <w:rsid w:val="00F33AFB"/>
    <w:rsid w:val="00F35AFD"/>
    <w:rsid w:val="00F35E2A"/>
    <w:rsid w:val="00F36F4F"/>
    <w:rsid w:val="00F378E4"/>
    <w:rsid w:val="00F4627F"/>
    <w:rsid w:val="00F47483"/>
    <w:rsid w:val="00F5123B"/>
    <w:rsid w:val="00F51D98"/>
    <w:rsid w:val="00F521C9"/>
    <w:rsid w:val="00F5273A"/>
    <w:rsid w:val="00F52FBD"/>
    <w:rsid w:val="00F5356C"/>
    <w:rsid w:val="00F5772C"/>
    <w:rsid w:val="00F6068F"/>
    <w:rsid w:val="00F639BC"/>
    <w:rsid w:val="00F714A9"/>
    <w:rsid w:val="00F805BE"/>
    <w:rsid w:val="00F813AC"/>
    <w:rsid w:val="00F84EBB"/>
    <w:rsid w:val="00F86407"/>
    <w:rsid w:val="00F90B56"/>
    <w:rsid w:val="00F965C2"/>
    <w:rsid w:val="00F965C8"/>
    <w:rsid w:val="00F96923"/>
    <w:rsid w:val="00F973B8"/>
    <w:rsid w:val="00FB010A"/>
    <w:rsid w:val="00FB09C6"/>
    <w:rsid w:val="00FC19D7"/>
    <w:rsid w:val="00FC2906"/>
    <w:rsid w:val="00FC32F8"/>
    <w:rsid w:val="00FC4BCD"/>
    <w:rsid w:val="00FC65C7"/>
    <w:rsid w:val="00FD0419"/>
    <w:rsid w:val="00FD0560"/>
    <w:rsid w:val="00FD07FC"/>
    <w:rsid w:val="00FD12EE"/>
    <w:rsid w:val="00FD4D43"/>
    <w:rsid w:val="00FE0C0B"/>
    <w:rsid w:val="00FE348F"/>
    <w:rsid w:val="00FE3DA7"/>
    <w:rsid w:val="00FF218C"/>
    <w:rsid w:val="00FF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Hyperlink"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A0752E"/>
    <w:pPr>
      <w:tabs>
        <w:tab w:val="right" w:pos="9360"/>
      </w:tabs>
    </w:pPr>
    <w:rPr>
      <w:rFonts w:ascii="Calibri" w:hAnsi="Calibri"/>
    </w:rPr>
  </w:style>
  <w:style w:type="paragraph" w:styleId="Heading1">
    <w:name w:val="heading 1"/>
    <w:aliases w:val="h1,1,h11,h12,h13,h14,h15,h16,H1,V_Head1,Kapitola,level 1,Level 1 Head,heading 1,VIS,Attribute Heading 1,Header 1,FS Heading 1,II+,I,Heading1,R1,H11,E1,l1,Huvudrubrik,app heading 1,Chapter,TF-Overskrift 1,Qc1,Heading,h:1,h:1app,Titre§,1.0,I1"/>
    <w:basedOn w:val="Normal"/>
    <w:next w:val="Normal"/>
    <w:qFormat/>
    <w:rsid w:val="00B549C1"/>
    <w:pPr>
      <w:numPr>
        <w:numId w:val="5"/>
      </w:numPr>
      <w:tabs>
        <w:tab w:val="clear" w:pos="9360"/>
      </w:tabs>
      <w:spacing w:before="240" w:after="60"/>
      <w:ind w:left="518" w:hanging="518"/>
      <w:outlineLvl w:val="0"/>
    </w:pPr>
    <w:rPr>
      <w:b/>
      <w:kern w:val="28"/>
      <w:sz w:val="28"/>
    </w:rPr>
  </w:style>
  <w:style w:type="paragraph" w:styleId="Heading2">
    <w:name w:val="heading 2"/>
    <w:aliases w:val="h2,2,RFI Heading 2,sl2,heading 2,Titre 2 ALD,H2,Level 2 Head,V_Head2,Podkapitola1,hlavicka,Header 2,l2,Head2A,head2,VIS2,Attribute Heading 2,A,A.B.C.,Heading2,Header2,Head 2,TitreProp,UNDERRUBRIK 1-2,ITT t2,PA Major Section,Livello 2,R2,H21,21"/>
    <w:basedOn w:val="Normal"/>
    <w:next w:val="Normal"/>
    <w:qFormat/>
    <w:rsid w:val="00B549C1"/>
    <w:pPr>
      <w:keepNext/>
      <w:keepLines/>
      <w:numPr>
        <w:ilvl w:val="1"/>
        <w:numId w:val="6"/>
      </w:numPr>
      <w:tabs>
        <w:tab w:val="clear" w:pos="666"/>
        <w:tab w:val="clear" w:pos="9360"/>
        <w:tab w:val="num" w:pos="720"/>
      </w:tabs>
      <w:spacing w:before="240" w:after="60"/>
      <w:ind w:left="720" w:hanging="720"/>
      <w:outlineLvl w:val="1"/>
    </w:pPr>
    <w:rPr>
      <w:rFonts w:cs="Arial"/>
      <w:b/>
      <w:sz w:val="24"/>
    </w:rPr>
  </w:style>
  <w:style w:type="paragraph" w:styleId="Heading3">
    <w:name w:val="heading 3"/>
    <w:aliases w:val="h3,3,H3,sl3,Underrubrik2,h31,V_Head3,Podkapitola2,h3 sub heading,(Alt+3),Table Attribute Heading,Heading C,sub Italic,proj3,proj31,proj32,proj33,proj34,proj35,proj36,proj37,proj38,proj39,proj310,proj311,proj312,proj321,proj331,proj341,proj351"/>
    <w:basedOn w:val="Normal"/>
    <w:next w:val="Normal"/>
    <w:qFormat/>
    <w:rsid w:val="00387E5D"/>
    <w:pPr>
      <w:keepNext/>
      <w:keepLines/>
      <w:numPr>
        <w:ilvl w:val="2"/>
        <w:numId w:val="7"/>
      </w:numPr>
      <w:tabs>
        <w:tab w:val="clear" w:pos="9360"/>
        <w:tab w:val="left" w:pos="900"/>
      </w:tabs>
      <w:spacing w:before="240" w:after="60"/>
      <w:outlineLvl w:val="2"/>
    </w:pPr>
    <w:rPr>
      <w:rFonts w:cs="Arial"/>
      <w:b/>
      <w:sz w:val="24"/>
    </w:rPr>
  </w:style>
  <w:style w:type="paragraph" w:styleId="Heading4">
    <w:name w:val="heading 4"/>
    <w:aliases w:val="h4,4,H4,V_Head4,Podkapitola3,Aufgabe,Map Title,dash,Attribute indented,l4,Heading4,Heading No. L4,H4-Heading 4,heading4,44,4 dash,d,a.,h41,h42,a.1,h43,a.2,h411,h421,a.11,h44,a.3,h412,h422,a.12,h431,a.21,h4111,h4211,a.111,h45,a.4,h413,h423,a.13"/>
    <w:basedOn w:val="Normal"/>
    <w:next w:val="Normal"/>
    <w:qFormat/>
    <w:rsid w:val="00387E5D"/>
    <w:pPr>
      <w:keepNext/>
      <w:keepLines/>
      <w:numPr>
        <w:ilvl w:val="3"/>
        <w:numId w:val="8"/>
      </w:numPr>
      <w:tabs>
        <w:tab w:val="clear" w:pos="1098"/>
        <w:tab w:val="num" w:pos="1080"/>
      </w:tabs>
      <w:spacing w:before="240" w:after="60"/>
      <w:ind w:left="1080" w:hanging="1080"/>
      <w:outlineLvl w:val="3"/>
    </w:pPr>
    <w:rPr>
      <w:rFonts w:cs="Arial"/>
      <w:b/>
      <w:sz w:val="24"/>
    </w:rPr>
  </w:style>
  <w:style w:type="paragraph" w:styleId="Heading5">
    <w:name w:val="heading 5"/>
    <w:aliases w:val="h5,H5,IS41 Heading 5,Heading5,Block Label,h5(Alt5),Roman list,Roman list1,Roman list2,Roman list11,Roman list3,Roman list12,Roman list21,Roman list111,T5,a-head line,PA Pico Section,Sub sub sub heading,H51,H52,H53,H54,H55,H56,H57,H58,H59,H510"/>
    <w:basedOn w:val="Normal"/>
    <w:next w:val="Normal"/>
    <w:qFormat/>
    <w:rsid w:val="00B549C1"/>
    <w:pPr>
      <w:keepNext/>
      <w:numPr>
        <w:ilvl w:val="4"/>
        <w:numId w:val="9"/>
      </w:numPr>
      <w:tabs>
        <w:tab w:val="clear" w:pos="1530"/>
        <w:tab w:val="clear" w:pos="9360"/>
        <w:tab w:val="num" w:pos="1260"/>
      </w:tabs>
      <w:spacing w:before="240" w:after="60"/>
      <w:ind w:left="1260" w:hanging="1260"/>
      <w:outlineLvl w:val="4"/>
    </w:pPr>
    <w:rPr>
      <w:rFonts w:cs="Arial"/>
      <w:b/>
    </w:rPr>
  </w:style>
  <w:style w:type="paragraph" w:styleId="Heading6">
    <w:name w:val="heading 6"/>
    <w:aliases w:val="h6,Heading6,T1,H6,sub-dash,sd,5,Bullet list,•H6,H61,H62,H63,H64,H65,H66,H67,H68,H69,H610,H611,H612,H613,H614,H615,H616,H617,H618,H619,H621,H631,H641,H651,H661,H671,H681,H691,H6101,H6111,H6121,H6131,H6141,H6151,H6161,H6171,H6181,H620,H622,H623"/>
    <w:basedOn w:val="Normal"/>
    <w:next w:val="Normal"/>
    <w:qFormat/>
    <w:rsid w:val="00A0752E"/>
    <w:pPr>
      <w:keepNext/>
      <w:numPr>
        <w:ilvl w:val="5"/>
        <w:numId w:val="10"/>
      </w:numPr>
      <w:tabs>
        <w:tab w:val="clear" w:pos="2772"/>
        <w:tab w:val="left" w:pos="1440"/>
      </w:tabs>
      <w:spacing w:before="240" w:after="60"/>
      <w:ind w:left="1440" w:hanging="1440"/>
      <w:outlineLvl w:val="5"/>
    </w:pPr>
    <w:rPr>
      <w:rFonts w:cs="Arial"/>
      <w:b/>
    </w:rPr>
  </w:style>
  <w:style w:type="paragraph" w:styleId="Heading7">
    <w:name w:val="heading 7"/>
    <w:aliases w:val="Heading7,Appendix,L7,H7,•H7,h7,Heading 7 (do not use),letter list,lettered list,letter list1,lettered list1,letter list2,lettered list2,letter list11,lettered list11,letter list3,lettered list3,letter list12,lettered list12,letter list21"/>
    <w:basedOn w:val="Normal"/>
    <w:next w:val="Normal"/>
    <w:qFormat/>
    <w:rsid w:val="00A0752E"/>
    <w:pPr>
      <w:keepNext/>
      <w:numPr>
        <w:ilvl w:val="6"/>
        <w:numId w:val="11"/>
      </w:numPr>
      <w:tabs>
        <w:tab w:val="clear" w:pos="3276"/>
        <w:tab w:val="num" w:pos="1620"/>
      </w:tabs>
      <w:spacing w:before="240" w:after="60"/>
      <w:ind w:left="1620" w:hanging="1620"/>
      <w:outlineLvl w:val="6"/>
    </w:pPr>
    <w:rPr>
      <w:rFonts w:cs="Arial"/>
      <w:b/>
    </w:rPr>
  </w:style>
  <w:style w:type="paragraph" w:styleId="Heading8">
    <w:name w:val="heading 8"/>
    <w:aliases w:val="figure title,h8,8,FigureTitle,Condition,requirement,req2,req,Appendix1,Table Heading,resume,Anhang 1,Heading 8 (do not use), action,action,action1,action2,action11,action3,action4,action5,action6,action7,action12,action21,action111,action31"/>
    <w:basedOn w:val="Normal"/>
    <w:next w:val="Normal"/>
    <w:qFormat/>
    <w:rsid w:val="00A0752E"/>
    <w:pPr>
      <w:keepNext/>
      <w:numPr>
        <w:ilvl w:val="7"/>
        <w:numId w:val="12"/>
      </w:numPr>
      <w:tabs>
        <w:tab w:val="clear" w:pos="1530"/>
        <w:tab w:val="num" w:pos="1620"/>
      </w:tabs>
      <w:spacing w:before="240" w:after="60"/>
      <w:ind w:left="1620" w:hanging="1620"/>
      <w:outlineLvl w:val="7"/>
    </w:pPr>
    <w:rPr>
      <w:rFonts w:cs="Arial"/>
      <w:b/>
    </w:rPr>
  </w:style>
  <w:style w:type="paragraph" w:styleId="Heading9">
    <w:name w:val="heading 9"/>
    <w:aliases w:val="tt,table title,App1,HF,h9,9,TableTitle,Cond'l Reqt.,rb,req bullet,req1,Figure Heading,FH,RFP Reference,App Heading,H9,Crossreference,Anhang 2,Heading 9 (do not use), progress,progress,progress1,progress2,progress11,progress3,progress4"/>
    <w:basedOn w:val="Normal"/>
    <w:next w:val="Normal"/>
    <w:qFormat/>
    <w:rsid w:val="0047787C"/>
    <w:pPr>
      <w:keepNext/>
      <w:numPr>
        <w:ilvl w:val="8"/>
        <w:numId w:val="13"/>
      </w:numPr>
      <w:tabs>
        <w:tab w:val="clear" w:pos="1674"/>
        <w:tab w:val="num" w:pos="1800"/>
        <w:tab w:val="left" w:pos="3870"/>
      </w:tabs>
      <w:spacing w:before="240" w:after="60"/>
      <w:ind w:left="1800" w:hanging="180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
    <w:name w:val="SecHead"/>
    <w:basedOn w:val="Normal"/>
    <w:autoRedefine/>
    <w:rsid w:val="00EA6BD2"/>
    <w:pPr>
      <w:spacing w:after="120"/>
    </w:pPr>
    <w:rPr>
      <w:rFonts w:ascii="Albertus Extra Bold" w:hAnsi="Albertus Extra Bold"/>
      <w:b/>
      <w:sz w:val="28"/>
    </w:rPr>
  </w:style>
  <w:style w:type="paragraph" w:customStyle="1" w:styleId="Figures">
    <w:name w:val="Figures"/>
    <w:basedOn w:val="BodyText"/>
    <w:next w:val="Normal"/>
    <w:rsid w:val="0047787C"/>
    <w:pPr>
      <w:tabs>
        <w:tab w:val="left" w:pos="3600"/>
        <w:tab w:val="left" w:pos="3960"/>
      </w:tabs>
      <w:spacing w:before="275" w:after="60"/>
      <w:ind w:left="1440"/>
    </w:pPr>
  </w:style>
  <w:style w:type="paragraph" w:styleId="BodyText">
    <w:name w:val="Body Text"/>
    <w:basedOn w:val="Normal"/>
    <w:link w:val="BodyTextChar"/>
    <w:autoRedefine/>
    <w:rsid w:val="008F0F04"/>
    <w:pPr>
      <w:spacing w:before="120"/>
    </w:pPr>
    <w:rPr>
      <w:bCs/>
    </w:rPr>
  </w:style>
  <w:style w:type="paragraph" w:customStyle="1" w:styleId="Copyright1">
    <w:name w:val="Copyright1"/>
    <w:basedOn w:val="BodyText"/>
    <w:rsid w:val="0047787C"/>
    <w:pPr>
      <w:spacing w:before="115"/>
      <w:jc w:val="center"/>
    </w:pPr>
  </w:style>
  <w:style w:type="paragraph" w:customStyle="1" w:styleId="Copyright2">
    <w:name w:val="Copyright2"/>
    <w:basedOn w:val="Normal"/>
    <w:rsid w:val="0047787C"/>
    <w:pPr>
      <w:spacing w:before="120"/>
      <w:jc w:val="center"/>
    </w:pPr>
  </w:style>
  <w:style w:type="paragraph" w:styleId="TOC1">
    <w:name w:val="toc 1"/>
    <w:basedOn w:val="Normal"/>
    <w:next w:val="Normal"/>
    <w:autoRedefine/>
    <w:uiPriority w:val="39"/>
    <w:rsid w:val="0014647D"/>
    <w:pPr>
      <w:tabs>
        <w:tab w:val="clear" w:pos="9360"/>
        <w:tab w:val="left" w:pos="900"/>
        <w:tab w:val="right" w:leader="dot" w:pos="9350"/>
      </w:tabs>
      <w:spacing w:before="30" w:after="30"/>
    </w:pPr>
    <w:rPr>
      <w:rFonts w:cs="Arial"/>
      <w:b/>
      <w:bCs/>
      <w:iCs/>
      <w:caps/>
      <w:noProof/>
      <w:szCs w:val="28"/>
    </w:rPr>
  </w:style>
  <w:style w:type="paragraph" w:styleId="TOC2">
    <w:name w:val="toc 2"/>
    <w:basedOn w:val="Normal"/>
    <w:next w:val="Normal"/>
    <w:autoRedefine/>
    <w:uiPriority w:val="39"/>
    <w:rsid w:val="0014647D"/>
    <w:pPr>
      <w:tabs>
        <w:tab w:val="clear" w:pos="9360"/>
        <w:tab w:val="left" w:pos="900"/>
        <w:tab w:val="right" w:leader="dot" w:pos="9350"/>
      </w:tabs>
      <w:spacing w:before="30" w:after="30"/>
    </w:pPr>
    <w:rPr>
      <w:rFonts w:cs="Arial"/>
      <w:b/>
      <w:bCs/>
      <w:smallCaps/>
      <w:noProof/>
      <w:szCs w:val="22"/>
    </w:rPr>
  </w:style>
  <w:style w:type="paragraph" w:styleId="TOC3">
    <w:name w:val="toc 3"/>
    <w:basedOn w:val="Normal"/>
    <w:next w:val="Normal"/>
    <w:link w:val="TOC3Char"/>
    <w:autoRedefine/>
    <w:uiPriority w:val="39"/>
    <w:rsid w:val="0014647D"/>
    <w:pPr>
      <w:tabs>
        <w:tab w:val="clear" w:pos="9360"/>
        <w:tab w:val="left" w:pos="900"/>
        <w:tab w:val="right" w:leader="dot" w:pos="9350"/>
      </w:tabs>
    </w:pPr>
    <w:rPr>
      <w:rFonts w:cs="Arial"/>
      <w:noProof/>
      <w:szCs w:val="22"/>
    </w:rPr>
  </w:style>
  <w:style w:type="paragraph" w:styleId="TOC4">
    <w:name w:val="toc 4"/>
    <w:basedOn w:val="Normal"/>
    <w:next w:val="Normal"/>
    <w:autoRedefine/>
    <w:uiPriority w:val="39"/>
    <w:rsid w:val="0047787C"/>
    <w:pPr>
      <w:tabs>
        <w:tab w:val="clear" w:pos="9360"/>
        <w:tab w:val="left" w:pos="1350"/>
        <w:tab w:val="right" w:leader="dot" w:pos="9350"/>
      </w:tabs>
      <w:ind w:left="600"/>
    </w:pPr>
  </w:style>
  <w:style w:type="paragraph" w:styleId="TOC5">
    <w:name w:val="toc 5"/>
    <w:basedOn w:val="Normal"/>
    <w:next w:val="Normal"/>
    <w:autoRedefine/>
    <w:uiPriority w:val="39"/>
    <w:rsid w:val="0047787C"/>
    <w:pPr>
      <w:ind w:left="800"/>
    </w:pPr>
  </w:style>
  <w:style w:type="paragraph" w:styleId="ListBullet2">
    <w:name w:val="List Bullet 2"/>
    <w:basedOn w:val="Normal"/>
    <w:autoRedefine/>
    <w:rsid w:val="0047787C"/>
    <w:pPr>
      <w:numPr>
        <w:numId w:val="17"/>
      </w:numPr>
    </w:pPr>
  </w:style>
  <w:style w:type="paragraph" w:styleId="Header">
    <w:name w:val="header"/>
    <w:basedOn w:val="Normal"/>
    <w:link w:val="HeaderChar"/>
    <w:uiPriority w:val="99"/>
    <w:rsid w:val="0047787C"/>
    <w:pPr>
      <w:tabs>
        <w:tab w:val="center" w:pos="4320"/>
        <w:tab w:val="right" w:pos="8640"/>
      </w:tabs>
    </w:pPr>
  </w:style>
  <w:style w:type="paragraph" w:styleId="Footer">
    <w:name w:val="footer"/>
    <w:basedOn w:val="Normal"/>
    <w:rsid w:val="0047787C"/>
    <w:pPr>
      <w:tabs>
        <w:tab w:val="center" w:pos="4320"/>
        <w:tab w:val="right" w:pos="8640"/>
      </w:tabs>
    </w:pPr>
  </w:style>
  <w:style w:type="character" w:styleId="PageNumber">
    <w:name w:val="page number"/>
    <w:basedOn w:val="DefaultParagraphFont"/>
    <w:rsid w:val="0047787C"/>
  </w:style>
  <w:style w:type="character" w:styleId="Hyperlink">
    <w:name w:val="Hyperlink"/>
    <w:basedOn w:val="DefaultParagraphFont"/>
    <w:uiPriority w:val="99"/>
    <w:rsid w:val="0047787C"/>
    <w:rPr>
      <w:color w:val="0000FF"/>
      <w:u w:val="single"/>
    </w:rPr>
  </w:style>
  <w:style w:type="paragraph" w:customStyle="1" w:styleId="TemplateCharCharChar1">
    <w:name w:val="Template Char Char Char1"/>
    <w:basedOn w:val="Normal"/>
    <w:rsid w:val="0047787C"/>
    <w:rPr>
      <w:i/>
      <w:sz w:val="16"/>
    </w:rPr>
  </w:style>
  <w:style w:type="character" w:styleId="FollowedHyperlink">
    <w:name w:val="FollowedHyperlink"/>
    <w:basedOn w:val="DefaultParagraphFont"/>
    <w:rsid w:val="0047787C"/>
    <w:rPr>
      <w:color w:val="800080"/>
      <w:u w:val="single"/>
    </w:rPr>
  </w:style>
  <w:style w:type="paragraph" w:styleId="TOC6">
    <w:name w:val="toc 6"/>
    <w:basedOn w:val="Normal"/>
    <w:next w:val="Normal"/>
    <w:autoRedefine/>
    <w:uiPriority w:val="39"/>
    <w:rsid w:val="0047787C"/>
    <w:pPr>
      <w:ind w:left="1000"/>
    </w:pPr>
  </w:style>
  <w:style w:type="paragraph" w:styleId="TOC7">
    <w:name w:val="toc 7"/>
    <w:basedOn w:val="Normal"/>
    <w:next w:val="Normal"/>
    <w:autoRedefine/>
    <w:uiPriority w:val="39"/>
    <w:rsid w:val="0047787C"/>
    <w:pPr>
      <w:ind w:left="1200"/>
    </w:pPr>
  </w:style>
  <w:style w:type="paragraph" w:styleId="TOC8">
    <w:name w:val="toc 8"/>
    <w:basedOn w:val="Normal"/>
    <w:next w:val="Normal"/>
    <w:autoRedefine/>
    <w:uiPriority w:val="39"/>
    <w:rsid w:val="0047787C"/>
    <w:pPr>
      <w:ind w:left="1400"/>
    </w:pPr>
  </w:style>
  <w:style w:type="paragraph" w:styleId="TOC9">
    <w:name w:val="toc 9"/>
    <w:basedOn w:val="Normal"/>
    <w:next w:val="Normal"/>
    <w:autoRedefine/>
    <w:uiPriority w:val="39"/>
    <w:rsid w:val="0047787C"/>
    <w:pPr>
      <w:spacing w:before="30" w:after="30"/>
    </w:pPr>
  </w:style>
  <w:style w:type="paragraph" w:styleId="ListBullet">
    <w:name w:val="List Bullet"/>
    <w:basedOn w:val="Normal"/>
    <w:autoRedefine/>
    <w:rsid w:val="0047787C"/>
    <w:pPr>
      <w:numPr>
        <w:numId w:val="16"/>
      </w:numPr>
      <w:tabs>
        <w:tab w:val="left" w:pos="1710"/>
        <w:tab w:val="left" w:pos="2160"/>
      </w:tabs>
      <w:ind w:right="115"/>
      <w:outlineLvl w:val="0"/>
    </w:pPr>
    <w:rPr>
      <w:snapToGrid w:val="0"/>
      <w:kern w:val="16"/>
    </w:rPr>
  </w:style>
  <w:style w:type="paragraph" w:customStyle="1" w:styleId="bullet">
    <w:name w:val="bullet"/>
    <w:basedOn w:val="Normal"/>
    <w:rsid w:val="0047787C"/>
    <w:pPr>
      <w:numPr>
        <w:numId w:val="4"/>
      </w:numPr>
    </w:pPr>
  </w:style>
  <w:style w:type="paragraph" w:styleId="Index1">
    <w:name w:val="index 1"/>
    <w:basedOn w:val="Normal"/>
    <w:next w:val="Normal"/>
    <w:autoRedefine/>
    <w:semiHidden/>
    <w:rsid w:val="0047787C"/>
    <w:pPr>
      <w:numPr>
        <w:numId w:val="14"/>
      </w:numPr>
      <w:tabs>
        <w:tab w:val="left" w:pos="1710"/>
        <w:tab w:val="left" w:pos="2160"/>
      </w:tabs>
      <w:ind w:right="115"/>
      <w:outlineLvl w:val="0"/>
    </w:pPr>
    <w:rPr>
      <w:snapToGrid w:val="0"/>
      <w:kern w:val="16"/>
    </w:rPr>
  </w:style>
  <w:style w:type="character" w:customStyle="1" w:styleId="TemplateChar">
    <w:name w:val="Template Char"/>
    <w:basedOn w:val="DefaultParagraphFont"/>
    <w:rsid w:val="0047787C"/>
    <w:rPr>
      <w:i/>
      <w:sz w:val="16"/>
      <w:lang w:val="en-US" w:eastAsia="en-US" w:bidi="ar-SA"/>
    </w:rPr>
  </w:style>
  <w:style w:type="paragraph" w:styleId="Index3">
    <w:name w:val="index 3"/>
    <w:basedOn w:val="Normal"/>
    <w:next w:val="Normal"/>
    <w:autoRedefine/>
    <w:semiHidden/>
    <w:rsid w:val="0047787C"/>
    <w:pPr>
      <w:numPr>
        <w:numId w:val="15"/>
      </w:numPr>
      <w:tabs>
        <w:tab w:val="left" w:pos="1710"/>
        <w:tab w:val="left" w:pos="2160"/>
      </w:tabs>
      <w:ind w:right="115"/>
      <w:outlineLvl w:val="0"/>
    </w:pPr>
    <w:rPr>
      <w:snapToGrid w:val="0"/>
      <w:kern w:val="16"/>
    </w:rPr>
  </w:style>
  <w:style w:type="paragraph" w:styleId="BalloonText">
    <w:name w:val="Balloon Text"/>
    <w:basedOn w:val="Normal"/>
    <w:semiHidden/>
    <w:rsid w:val="0047787C"/>
    <w:rPr>
      <w:rFonts w:ascii="Tahoma" w:hAnsi="Tahoma"/>
      <w:sz w:val="16"/>
      <w:szCs w:val="16"/>
    </w:rPr>
  </w:style>
  <w:style w:type="character" w:customStyle="1" w:styleId="TemplateCharCharChar1Char">
    <w:name w:val="Template Char Char Char1 Char"/>
    <w:basedOn w:val="DefaultParagraphFont"/>
    <w:rsid w:val="0047787C"/>
    <w:rPr>
      <w:i/>
      <w:sz w:val="16"/>
      <w:lang w:val="en-US" w:eastAsia="en-US" w:bidi="ar-SA"/>
    </w:rPr>
  </w:style>
  <w:style w:type="paragraph" w:customStyle="1" w:styleId="TemplateCharCharChar">
    <w:name w:val="Template Char Char Char"/>
    <w:basedOn w:val="Template"/>
    <w:rsid w:val="0047787C"/>
    <w:pPr>
      <w:numPr>
        <w:numId w:val="1"/>
      </w:numPr>
    </w:pPr>
  </w:style>
  <w:style w:type="character" w:customStyle="1" w:styleId="TemplateCharCharCharChar">
    <w:name w:val="Template Char Char Char Char"/>
    <w:basedOn w:val="DefaultParagraphFont"/>
    <w:rsid w:val="0047787C"/>
    <w:rPr>
      <w:i/>
      <w:sz w:val="16"/>
      <w:lang w:val="en-US" w:eastAsia="en-US" w:bidi="ar-SA"/>
    </w:rPr>
  </w:style>
  <w:style w:type="paragraph" w:customStyle="1" w:styleId="Template">
    <w:name w:val="Template"/>
    <w:basedOn w:val="Normal"/>
    <w:next w:val="Normal"/>
    <w:link w:val="TemplateChar1"/>
    <w:rsid w:val="0021553A"/>
    <w:pPr>
      <w:keepNext/>
    </w:pPr>
    <w:rPr>
      <w:rFonts w:cs="Arial"/>
      <w:iCs/>
      <w:vanish/>
      <w:sz w:val="16"/>
    </w:rPr>
  </w:style>
  <w:style w:type="paragraph" w:customStyle="1" w:styleId="templatealpha">
    <w:name w:val="template alpha"/>
    <w:basedOn w:val="Normal"/>
    <w:rsid w:val="00510C86"/>
    <w:pPr>
      <w:keepNext/>
      <w:keepLines/>
      <w:numPr>
        <w:numId w:val="18"/>
      </w:numPr>
    </w:pPr>
    <w:rPr>
      <w:rFonts w:cs="Arial"/>
      <w:i/>
      <w:iCs/>
      <w:snapToGrid w:val="0"/>
      <w:vanish/>
      <w:color w:val="0000FF"/>
      <w:sz w:val="16"/>
      <w:szCs w:val="16"/>
    </w:rPr>
  </w:style>
  <w:style w:type="paragraph" w:customStyle="1" w:styleId="BodyTextBullet-1">
    <w:name w:val="Body Text Bullet-1"/>
    <w:basedOn w:val="Normal"/>
    <w:next w:val="BodyText"/>
    <w:rsid w:val="0047787C"/>
    <w:pPr>
      <w:numPr>
        <w:ilvl w:val="1"/>
        <w:numId w:val="3"/>
      </w:numPr>
      <w:spacing w:before="120"/>
    </w:pPr>
    <w:rPr>
      <w:szCs w:val="24"/>
    </w:rPr>
  </w:style>
  <w:style w:type="paragraph" w:styleId="Caption">
    <w:name w:val="caption"/>
    <w:basedOn w:val="Normal"/>
    <w:next w:val="Normal"/>
    <w:rsid w:val="0047787C"/>
    <w:pPr>
      <w:spacing w:before="120" w:after="120"/>
    </w:pPr>
    <w:rPr>
      <w:b/>
      <w:bCs/>
    </w:rPr>
  </w:style>
  <w:style w:type="paragraph" w:customStyle="1" w:styleId="CaptionF">
    <w:name w:val="CaptionF"/>
    <w:basedOn w:val="Caption"/>
    <w:next w:val="Normal"/>
    <w:rsid w:val="0047787C"/>
    <w:pPr>
      <w:jc w:val="center"/>
    </w:pPr>
  </w:style>
  <w:style w:type="character" w:styleId="FootnoteReference">
    <w:name w:val="footnote reference"/>
    <w:basedOn w:val="DefaultParagraphFont"/>
    <w:semiHidden/>
    <w:rsid w:val="0047787C"/>
    <w:rPr>
      <w:vertAlign w:val="superscript"/>
    </w:rPr>
  </w:style>
  <w:style w:type="paragraph" w:styleId="FootnoteText">
    <w:name w:val="footnote text"/>
    <w:basedOn w:val="Normal"/>
    <w:semiHidden/>
    <w:rsid w:val="0047787C"/>
  </w:style>
  <w:style w:type="paragraph" w:styleId="TableofFigures">
    <w:name w:val="table of figures"/>
    <w:basedOn w:val="Normal"/>
    <w:next w:val="Normal"/>
    <w:semiHidden/>
    <w:rsid w:val="0047787C"/>
    <w:pPr>
      <w:ind w:left="400" w:hanging="400"/>
    </w:pPr>
  </w:style>
  <w:style w:type="paragraph" w:customStyle="1" w:styleId="Tabletext">
    <w:name w:val="Tabletext"/>
    <w:basedOn w:val="Normal"/>
    <w:rsid w:val="0047787C"/>
    <w:pPr>
      <w:keepLines/>
      <w:widowControl w:val="0"/>
      <w:spacing w:after="120" w:line="240" w:lineRule="atLeast"/>
    </w:pPr>
  </w:style>
  <w:style w:type="paragraph" w:customStyle="1" w:styleId="TOC3A">
    <w:name w:val="TOC 3A"/>
    <w:basedOn w:val="TOC3"/>
    <w:link w:val="TOC3AChar"/>
    <w:autoRedefine/>
    <w:rsid w:val="00247304"/>
    <w:pPr>
      <w:tabs>
        <w:tab w:val="clear" w:pos="900"/>
      </w:tabs>
    </w:pPr>
    <w:rPr>
      <w:rFonts w:cs="Times New Roman"/>
      <w:szCs w:val="24"/>
    </w:rPr>
  </w:style>
  <w:style w:type="character" w:customStyle="1" w:styleId="TOC3Char">
    <w:name w:val="TOC 3 Char"/>
    <w:basedOn w:val="DefaultParagraphFont"/>
    <w:link w:val="TOC3"/>
    <w:rsid w:val="00247304"/>
    <w:rPr>
      <w:rFonts w:ascii="Arial" w:hAnsi="Arial" w:cs="Arial"/>
      <w:noProof/>
      <w:szCs w:val="22"/>
      <w:lang w:val="en-US" w:eastAsia="en-US" w:bidi="ar-SA"/>
    </w:rPr>
  </w:style>
  <w:style w:type="character" w:customStyle="1" w:styleId="TOC3AChar">
    <w:name w:val="TOC 3A Char"/>
    <w:basedOn w:val="TOC3Char"/>
    <w:link w:val="TOC3A"/>
    <w:rsid w:val="00247304"/>
    <w:rPr>
      <w:rFonts w:ascii="Arial" w:hAnsi="Arial" w:cs="Arial"/>
      <w:noProof/>
      <w:szCs w:val="24"/>
      <w:lang w:val="en-US" w:eastAsia="en-US" w:bidi="ar-SA"/>
    </w:rPr>
  </w:style>
  <w:style w:type="paragraph" w:customStyle="1" w:styleId="StyleTemplateItalicBlue">
    <w:name w:val="Style Template + Italic Blue"/>
    <w:basedOn w:val="Template"/>
    <w:link w:val="StyleTemplateItalicBlueChar"/>
    <w:rsid w:val="00CB63D8"/>
    <w:rPr>
      <w:i/>
      <w:color w:val="0000FF"/>
      <w:szCs w:val="16"/>
    </w:rPr>
  </w:style>
  <w:style w:type="character" w:customStyle="1" w:styleId="TemplateChar1">
    <w:name w:val="Template Char1"/>
    <w:basedOn w:val="DefaultParagraphFont"/>
    <w:link w:val="Template"/>
    <w:rsid w:val="00CB63D8"/>
    <w:rPr>
      <w:rFonts w:ascii="Arial" w:hAnsi="Arial" w:cs="Arial"/>
      <w:iCs/>
      <w:vanish/>
      <w:sz w:val="16"/>
      <w:lang w:val="en-US" w:eastAsia="en-US" w:bidi="ar-SA"/>
    </w:rPr>
  </w:style>
  <w:style w:type="character" w:customStyle="1" w:styleId="StyleTemplateItalicBlueChar">
    <w:name w:val="Style Template + Italic Blue Char"/>
    <w:basedOn w:val="TemplateChar1"/>
    <w:link w:val="StyleTemplateItalicBlue"/>
    <w:rsid w:val="00CB63D8"/>
    <w:rPr>
      <w:rFonts w:ascii="Arial" w:hAnsi="Arial" w:cs="Arial"/>
      <w:i/>
      <w:iCs/>
      <w:vanish/>
      <w:color w:val="0000FF"/>
      <w:sz w:val="16"/>
      <w:szCs w:val="16"/>
      <w:lang w:val="en-US" w:eastAsia="en-US" w:bidi="ar-SA"/>
    </w:rPr>
  </w:style>
  <w:style w:type="paragraph" w:customStyle="1" w:styleId="normalweb10">
    <w:name w:val="normalweb10"/>
    <w:basedOn w:val="Normal"/>
    <w:rsid w:val="00630D68"/>
    <w:pPr>
      <w:tabs>
        <w:tab w:val="clear" w:pos="9360"/>
      </w:tabs>
      <w:spacing w:after="90"/>
    </w:pPr>
    <w:rPr>
      <w:rFonts w:ascii="Verdana" w:hAnsi="Verdana"/>
      <w:color w:val="000000"/>
      <w:sz w:val="24"/>
      <w:szCs w:val="24"/>
    </w:rPr>
  </w:style>
  <w:style w:type="paragraph" w:customStyle="1" w:styleId="Style7">
    <w:name w:val="Style7"/>
    <w:basedOn w:val="Normal"/>
    <w:rsid w:val="001A0343"/>
    <w:pPr>
      <w:numPr>
        <w:ilvl w:val="2"/>
        <w:numId w:val="2"/>
      </w:numPr>
      <w:tabs>
        <w:tab w:val="clear" w:pos="9360"/>
      </w:tabs>
      <w:spacing w:before="240" w:after="60"/>
      <w:ind w:left="1267" w:hanging="1267"/>
    </w:pPr>
    <w:rPr>
      <w:rFonts w:cs="Arial"/>
      <w:sz w:val="24"/>
      <w:szCs w:val="24"/>
    </w:rPr>
  </w:style>
  <w:style w:type="paragraph" w:customStyle="1" w:styleId="Style8">
    <w:name w:val="Style8"/>
    <w:basedOn w:val="Normal"/>
    <w:rsid w:val="001A0343"/>
    <w:pPr>
      <w:tabs>
        <w:tab w:val="clear" w:pos="9360"/>
        <w:tab w:val="num" w:pos="1080"/>
      </w:tabs>
      <w:spacing w:before="240" w:after="60"/>
      <w:ind w:left="1080" w:hanging="360"/>
    </w:pPr>
    <w:rPr>
      <w:rFonts w:cs="Arial"/>
      <w:sz w:val="24"/>
      <w:szCs w:val="24"/>
    </w:rPr>
  </w:style>
  <w:style w:type="paragraph" w:customStyle="1" w:styleId="Style9">
    <w:name w:val="Style9"/>
    <w:basedOn w:val="Normal"/>
    <w:rsid w:val="001A0343"/>
    <w:pPr>
      <w:tabs>
        <w:tab w:val="clear" w:pos="9360"/>
        <w:tab w:val="num" w:pos="1080"/>
      </w:tabs>
      <w:spacing w:before="240" w:after="60"/>
      <w:ind w:left="1080" w:hanging="360"/>
    </w:pPr>
    <w:rPr>
      <w:rFonts w:cs="Arial"/>
      <w:sz w:val="24"/>
      <w:szCs w:val="24"/>
    </w:rPr>
  </w:style>
  <w:style w:type="table" w:styleId="TableGrid">
    <w:name w:val="Table Grid"/>
    <w:basedOn w:val="TableNormal"/>
    <w:rsid w:val="001A0343"/>
    <w:pPr>
      <w:tabs>
        <w:tab w:val="right" w:pos="9360"/>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2809"/>
    <w:rPr>
      <w:color w:val="808080"/>
    </w:rPr>
  </w:style>
  <w:style w:type="paragraph" w:customStyle="1" w:styleId="templatenotes">
    <w:name w:val="template notes"/>
    <w:basedOn w:val="StyleTemplateItalicBlue"/>
    <w:link w:val="templatenotesChar"/>
    <w:qFormat/>
    <w:rsid w:val="00765CDF"/>
    <w:rPr>
      <w:vanish w:val="0"/>
    </w:rPr>
  </w:style>
  <w:style w:type="character" w:customStyle="1" w:styleId="templatenotesChar">
    <w:name w:val="template notes Char"/>
    <w:basedOn w:val="StyleTemplateItalicBlueChar"/>
    <w:link w:val="templatenotes"/>
    <w:rsid w:val="00765CDF"/>
    <w:rPr>
      <w:rFonts w:ascii="Arial" w:hAnsi="Arial" w:cs="Arial"/>
      <w:i/>
      <w:iCs/>
      <w:vanish/>
      <w:color w:val="0000FF"/>
      <w:sz w:val="16"/>
      <w:szCs w:val="16"/>
      <w:lang w:val="en-US" w:eastAsia="en-US" w:bidi="ar-SA"/>
    </w:rPr>
  </w:style>
  <w:style w:type="paragraph" w:styleId="ListParagraph">
    <w:name w:val="List Paragraph"/>
    <w:basedOn w:val="Normal"/>
    <w:uiPriority w:val="34"/>
    <w:qFormat/>
    <w:rsid w:val="00A0752E"/>
    <w:pPr>
      <w:numPr>
        <w:numId w:val="19"/>
      </w:numPr>
      <w:contextualSpacing/>
    </w:pPr>
  </w:style>
  <w:style w:type="character" w:customStyle="1" w:styleId="HeaderChar">
    <w:name w:val="Header Char"/>
    <w:basedOn w:val="DefaultParagraphFont"/>
    <w:link w:val="Header"/>
    <w:uiPriority w:val="99"/>
    <w:rsid w:val="009A4F18"/>
    <w:rPr>
      <w:rFonts w:ascii="Calibri" w:hAnsi="Calibri"/>
    </w:rPr>
  </w:style>
  <w:style w:type="paragraph" w:customStyle="1" w:styleId="SimpleList">
    <w:name w:val="Simple List"/>
    <w:basedOn w:val="ListParagraph"/>
    <w:qFormat/>
    <w:rsid w:val="000846EC"/>
    <w:pPr>
      <w:numPr>
        <w:numId w:val="31"/>
      </w:numPr>
      <w:contextualSpacing w:val="0"/>
    </w:pPr>
    <w:rPr>
      <w:rFonts w:asciiTheme="minorHAnsi" w:hAnsiTheme="minorHAnsi"/>
    </w:rPr>
  </w:style>
  <w:style w:type="character" w:customStyle="1" w:styleId="BodyTextChar">
    <w:name w:val="Body Text Char"/>
    <w:basedOn w:val="DefaultParagraphFont"/>
    <w:link w:val="BodyText"/>
    <w:rsid w:val="008F0F04"/>
    <w:rPr>
      <w:rFonts w:ascii="Calibri" w:hAnsi="Calibri"/>
      <w:bCs/>
    </w:rPr>
  </w:style>
  <w:style w:type="paragraph" w:customStyle="1" w:styleId="AxureTableNormalText">
    <w:name w:val="AxureTableNormalText"/>
    <w:basedOn w:val="Normal"/>
    <w:rsid w:val="00800793"/>
    <w:pPr>
      <w:tabs>
        <w:tab w:val="clear" w:pos="9360"/>
      </w:tabs>
      <w:spacing w:before="60" w:after="60"/>
    </w:pPr>
    <w:rPr>
      <w:rFonts w:ascii="Arial" w:hAnsi="Arial" w:cs="Arial"/>
      <w:sz w:val="16"/>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Hyperlink"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A0752E"/>
    <w:pPr>
      <w:tabs>
        <w:tab w:val="right" w:pos="9360"/>
      </w:tabs>
    </w:pPr>
    <w:rPr>
      <w:rFonts w:ascii="Calibri" w:hAnsi="Calibri"/>
    </w:rPr>
  </w:style>
  <w:style w:type="paragraph" w:styleId="Heading1">
    <w:name w:val="heading 1"/>
    <w:aliases w:val="h1,1,h11,h12,h13,h14,h15,h16,H1,V_Head1,Kapitola,level 1,Level 1 Head,heading 1,VIS,Attribute Heading 1,Header 1,FS Heading 1,II+,I,Heading1,R1,H11,E1,l1,Huvudrubrik,app heading 1,Chapter,TF-Overskrift 1,Qc1,Heading,h:1,h:1app,Titre§,1.0,I1"/>
    <w:basedOn w:val="Normal"/>
    <w:next w:val="Normal"/>
    <w:qFormat/>
    <w:rsid w:val="00B549C1"/>
    <w:pPr>
      <w:numPr>
        <w:numId w:val="5"/>
      </w:numPr>
      <w:tabs>
        <w:tab w:val="clear" w:pos="9360"/>
      </w:tabs>
      <w:spacing w:before="240" w:after="60"/>
      <w:ind w:left="518" w:hanging="518"/>
      <w:outlineLvl w:val="0"/>
    </w:pPr>
    <w:rPr>
      <w:b/>
      <w:kern w:val="28"/>
      <w:sz w:val="28"/>
    </w:rPr>
  </w:style>
  <w:style w:type="paragraph" w:styleId="Heading2">
    <w:name w:val="heading 2"/>
    <w:aliases w:val="h2,2,RFI Heading 2,sl2,heading 2,Titre 2 ALD,H2,Level 2 Head,V_Head2,Podkapitola1,hlavicka,Header 2,l2,Head2A,head2,VIS2,Attribute Heading 2,A,A.B.C.,Heading2,Header2,Head 2,TitreProp,UNDERRUBRIK 1-2,ITT t2,PA Major Section,Livello 2,R2,H21,21"/>
    <w:basedOn w:val="Normal"/>
    <w:next w:val="Normal"/>
    <w:qFormat/>
    <w:rsid w:val="00B549C1"/>
    <w:pPr>
      <w:keepNext/>
      <w:keepLines/>
      <w:numPr>
        <w:ilvl w:val="1"/>
        <w:numId w:val="6"/>
      </w:numPr>
      <w:tabs>
        <w:tab w:val="clear" w:pos="666"/>
        <w:tab w:val="clear" w:pos="9360"/>
        <w:tab w:val="num" w:pos="720"/>
      </w:tabs>
      <w:spacing w:before="240" w:after="60"/>
      <w:ind w:left="720" w:hanging="720"/>
      <w:outlineLvl w:val="1"/>
    </w:pPr>
    <w:rPr>
      <w:rFonts w:cs="Arial"/>
      <w:b/>
      <w:sz w:val="24"/>
    </w:rPr>
  </w:style>
  <w:style w:type="paragraph" w:styleId="Heading3">
    <w:name w:val="heading 3"/>
    <w:aliases w:val="h3,3,H3,sl3,Underrubrik2,h31,V_Head3,Podkapitola2,h3 sub heading,(Alt+3),Table Attribute Heading,Heading C,sub Italic,proj3,proj31,proj32,proj33,proj34,proj35,proj36,proj37,proj38,proj39,proj310,proj311,proj312,proj321,proj331,proj341,proj351"/>
    <w:basedOn w:val="Normal"/>
    <w:next w:val="Normal"/>
    <w:qFormat/>
    <w:rsid w:val="00387E5D"/>
    <w:pPr>
      <w:keepNext/>
      <w:keepLines/>
      <w:numPr>
        <w:ilvl w:val="2"/>
        <w:numId w:val="7"/>
      </w:numPr>
      <w:tabs>
        <w:tab w:val="clear" w:pos="9360"/>
        <w:tab w:val="left" w:pos="900"/>
      </w:tabs>
      <w:spacing w:before="240" w:after="60"/>
      <w:outlineLvl w:val="2"/>
    </w:pPr>
    <w:rPr>
      <w:rFonts w:cs="Arial"/>
      <w:b/>
      <w:sz w:val="24"/>
    </w:rPr>
  </w:style>
  <w:style w:type="paragraph" w:styleId="Heading4">
    <w:name w:val="heading 4"/>
    <w:aliases w:val="h4,4,H4,V_Head4,Podkapitola3,Aufgabe,Map Title,dash,Attribute indented,l4,Heading4,Heading No. L4,H4-Heading 4,heading4,44,4 dash,d,a.,h41,h42,a.1,h43,a.2,h411,h421,a.11,h44,a.3,h412,h422,a.12,h431,a.21,h4111,h4211,a.111,h45,a.4,h413,h423,a.13"/>
    <w:basedOn w:val="Normal"/>
    <w:next w:val="Normal"/>
    <w:qFormat/>
    <w:rsid w:val="00387E5D"/>
    <w:pPr>
      <w:keepNext/>
      <w:keepLines/>
      <w:numPr>
        <w:ilvl w:val="3"/>
        <w:numId w:val="8"/>
      </w:numPr>
      <w:tabs>
        <w:tab w:val="clear" w:pos="1098"/>
        <w:tab w:val="num" w:pos="1080"/>
      </w:tabs>
      <w:spacing w:before="240" w:after="60"/>
      <w:ind w:left="1080" w:hanging="1080"/>
      <w:outlineLvl w:val="3"/>
    </w:pPr>
    <w:rPr>
      <w:rFonts w:cs="Arial"/>
      <w:b/>
      <w:sz w:val="24"/>
    </w:rPr>
  </w:style>
  <w:style w:type="paragraph" w:styleId="Heading5">
    <w:name w:val="heading 5"/>
    <w:aliases w:val="h5,H5,IS41 Heading 5,Heading5,Block Label,h5(Alt5),Roman list,Roman list1,Roman list2,Roman list11,Roman list3,Roman list12,Roman list21,Roman list111,T5,a-head line,PA Pico Section,Sub sub sub heading,H51,H52,H53,H54,H55,H56,H57,H58,H59,H510"/>
    <w:basedOn w:val="Normal"/>
    <w:next w:val="Normal"/>
    <w:qFormat/>
    <w:rsid w:val="00B549C1"/>
    <w:pPr>
      <w:keepNext/>
      <w:numPr>
        <w:ilvl w:val="4"/>
        <w:numId w:val="9"/>
      </w:numPr>
      <w:tabs>
        <w:tab w:val="clear" w:pos="1530"/>
        <w:tab w:val="clear" w:pos="9360"/>
        <w:tab w:val="num" w:pos="1260"/>
      </w:tabs>
      <w:spacing w:before="240" w:after="60"/>
      <w:ind w:left="1260" w:hanging="1260"/>
      <w:outlineLvl w:val="4"/>
    </w:pPr>
    <w:rPr>
      <w:rFonts w:cs="Arial"/>
      <w:b/>
    </w:rPr>
  </w:style>
  <w:style w:type="paragraph" w:styleId="Heading6">
    <w:name w:val="heading 6"/>
    <w:aliases w:val="h6,Heading6,T1,H6,sub-dash,sd,5,Bullet list,•H6,H61,H62,H63,H64,H65,H66,H67,H68,H69,H610,H611,H612,H613,H614,H615,H616,H617,H618,H619,H621,H631,H641,H651,H661,H671,H681,H691,H6101,H6111,H6121,H6131,H6141,H6151,H6161,H6171,H6181,H620,H622,H623"/>
    <w:basedOn w:val="Normal"/>
    <w:next w:val="Normal"/>
    <w:qFormat/>
    <w:rsid w:val="00A0752E"/>
    <w:pPr>
      <w:keepNext/>
      <w:numPr>
        <w:ilvl w:val="5"/>
        <w:numId w:val="10"/>
      </w:numPr>
      <w:tabs>
        <w:tab w:val="clear" w:pos="2772"/>
        <w:tab w:val="left" w:pos="1440"/>
      </w:tabs>
      <w:spacing w:before="240" w:after="60"/>
      <w:ind w:left="1440" w:hanging="1440"/>
      <w:outlineLvl w:val="5"/>
    </w:pPr>
    <w:rPr>
      <w:rFonts w:cs="Arial"/>
      <w:b/>
    </w:rPr>
  </w:style>
  <w:style w:type="paragraph" w:styleId="Heading7">
    <w:name w:val="heading 7"/>
    <w:aliases w:val="Heading7,Appendix,L7,H7,•H7,h7,Heading 7 (do not use),letter list,lettered list,letter list1,lettered list1,letter list2,lettered list2,letter list11,lettered list11,letter list3,lettered list3,letter list12,lettered list12,letter list21"/>
    <w:basedOn w:val="Normal"/>
    <w:next w:val="Normal"/>
    <w:qFormat/>
    <w:rsid w:val="00A0752E"/>
    <w:pPr>
      <w:keepNext/>
      <w:numPr>
        <w:ilvl w:val="6"/>
        <w:numId w:val="11"/>
      </w:numPr>
      <w:tabs>
        <w:tab w:val="clear" w:pos="3276"/>
        <w:tab w:val="num" w:pos="1620"/>
      </w:tabs>
      <w:spacing w:before="240" w:after="60"/>
      <w:ind w:left="1620" w:hanging="1620"/>
      <w:outlineLvl w:val="6"/>
    </w:pPr>
    <w:rPr>
      <w:rFonts w:cs="Arial"/>
      <w:b/>
    </w:rPr>
  </w:style>
  <w:style w:type="paragraph" w:styleId="Heading8">
    <w:name w:val="heading 8"/>
    <w:aliases w:val="figure title,h8,8,FigureTitle,Condition,requirement,req2,req,Appendix1,Table Heading,resume,Anhang 1,Heading 8 (do not use), action,action,action1,action2,action11,action3,action4,action5,action6,action7,action12,action21,action111,action31"/>
    <w:basedOn w:val="Normal"/>
    <w:next w:val="Normal"/>
    <w:qFormat/>
    <w:rsid w:val="00A0752E"/>
    <w:pPr>
      <w:keepNext/>
      <w:numPr>
        <w:ilvl w:val="7"/>
        <w:numId w:val="12"/>
      </w:numPr>
      <w:tabs>
        <w:tab w:val="clear" w:pos="1530"/>
        <w:tab w:val="num" w:pos="1620"/>
      </w:tabs>
      <w:spacing w:before="240" w:after="60"/>
      <w:ind w:left="1620" w:hanging="1620"/>
      <w:outlineLvl w:val="7"/>
    </w:pPr>
    <w:rPr>
      <w:rFonts w:cs="Arial"/>
      <w:b/>
    </w:rPr>
  </w:style>
  <w:style w:type="paragraph" w:styleId="Heading9">
    <w:name w:val="heading 9"/>
    <w:aliases w:val="tt,table title,App1,HF,h9,9,TableTitle,Cond'l Reqt.,rb,req bullet,req1,Figure Heading,FH,RFP Reference,App Heading,H9,Crossreference,Anhang 2,Heading 9 (do not use), progress,progress,progress1,progress2,progress11,progress3,progress4"/>
    <w:basedOn w:val="Normal"/>
    <w:next w:val="Normal"/>
    <w:qFormat/>
    <w:rsid w:val="0047787C"/>
    <w:pPr>
      <w:keepNext/>
      <w:numPr>
        <w:ilvl w:val="8"/>
        <w:numId w:val="13"/>
      </w:numPr>
      <w:tabs>
        <w:tab w:val="clear" w:pos="1674"/>
        <w:tab w:val="num" w:pos="1800"/>
        <w:tab w:val="left" w:pos="3870"/>
      </w:tabs>
      <w:spacing w:before="240" w:after="60"/>
      <w:ind w:left="1800" w:hanging="180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
    <w:name w:val="SecHead"/>
    <w:basedOn w:val="Normal"/>
    <w:autoRedefine/>
    <w:rsid w:val="00EA6BD2"/>
    <w:pPr>
      <w:spacing w:after="120"/>
    </w:pPr>
    <w:rPr>
      <w:rFonts w:ascii="Albertus Extra Bold" w:hAnsi="Albertus Extra Bold"/>
      <w:b/>
      <w:sz w:val="28"/>
    </w:rPr>
  </w:style>
  <w:style w:type="paragraph" w:customStyle="1" w:styleId="Figures">
    <w:name w:val="Figures"/>
    <w:basedOn w:val="BodyText"/>
    <w:next w:val="Normal"/>
    <w:rsid w:val="0047787C"/>
    <w:pPr>
      <w:tabs>
        <w:tab w:val="left" w:pos="3600"/>
        <w:tab w:val="left" w:pos="3960"/>
      </w:tabs>
      <w:spacing w:before="275" w:after="60"/>
      <w:ind w:left="1440"/>
    </w:pPr>
  </w:style>
  <w:style w:type="paragraph" w:styleId="BodyText">
    <w:name w:val="Body Text"/>
    <w:basedOn w:val="Normal"/>
    <w:link w:val="BodyTextChar"/>
    <w:autoRedefine/>
    <w:rsid w:val="008F0F04"/>
    <w:pPr>
      <w:spacing w:before="120"/>
    </w:pPr>
    <w:rPr>
      <w:bCs/>
    </w:rPr>
  </w:style>
  <w:style w:type="paragraph" w:customStyle="1" w:styleId="Copyright1">
    <w:name w:val="Copyright1"/>
    <w:basedOn w:val="BodyText"/>
    <w:rsid w:val="0047787C"/>
    <w:pPr>
      <w:spacing w:before="115"/>
      <w:jc w:val="center"/>
    </w:pPr>
  </w:style>
  <w:style w:type="paragraph" w:customStyle="1" w:styleId="Copyright2">
    <w:name w:val="Copyright2"/>
    <w:basedOn w:val="Normal"/>
    <w:rsid w:val="0047787C"/>
    <w:pPr>
      <w:spacing w:before="120"/>
      <w:jc w:val="center"/>
    </w:pPr>
  </w:style>
  <w:style w:type="paragraph" w:styleId="TOC1">
    <w:name w:val="toc 1"/>
    <w:basedOn w:val="Normal"/>
    <w:next w:val="Normal"/>
    <w:autoRedefine/>
    <w:uiPriority w:val="39"/>
    <w:rsid w:val="0014647D"/>
    <w:pPr>
      <w:tabs>
        <w:tab w:val="clear" w:pos="9360"/>
        <w:tab w:val="left" w:pos="900"/>
        <w:tab w:val="right" w:leader="dot" w:pos="9350"/>
      </w:tabs>
      <w:spacing w:before="30" w:after="30"/>
    </w:pPr>
    <w:rPr>
      <w:rFonts w:cs="Arial"/>
      <w:b/>
      <w:bCs/>
      <w:iCs/>
      <w:caps/>
      <w:noProof/>
      <w:szCs w:val="28"/>
    </w:rPr>
  </w:style>
  <w:style w:type="paragraph" w:styleId="TOC2">
    <w:name w:val="toc 2"/>
    <w:basedOn w:val="Normal"/>
    <w:next w:val="Normal"/>
    <w:autoRedefine/>
    <w:uiPriority w:val="39"/>
    <w:rsid w:val="0014647D"/>
    <w:pPr>
      <w:tabs>
        <w:tab w:val="clear" w:pos="9360"/>
        <w:tab w:val="left" w:pos="900"/>
        <w:tab w:val="right" w:leader="dot" w:pos="9350"/>
      </w:tabs>
      <w:spacing w:before="30" w:after="30"/>
    </w:pPr>
    <w:rPr>
      <w:rFonts w:cs="Arial"/>
      <w:b/>
      <w:bCs/>
      <w:smallCaps/>
      <w:noProof/>
      <w:szCs w:val="22"/>
    </w:rPr>
  </w:style>
  <w:style w:type="paragraph" w:styleId="TOC3">
    <w:name w:val="toc 3"/>
    <w:basedOn w:val="Normal"/>
    <w:next w:val="Normal"/>
    <w:link w:val="TOC3Char"/>
    <w:autoRedefine/>
    <w:uiPriority w:val="39"/>
    <w:rsid w:val="0014647D"/>
    <w:pPr>
      <w:tabs>
        <w:tab w:val="clear" w:pos="9360"/>
        <w:tab w:val="left" w:pos="900"/>
        <w:tab w:val="right" w:leader="dot" w:pos="9350"/>
      </w:tabs>
    </w:pPr>
    <w:rPr>
      <w:rFonts w:cs="Arial"/>
      <w:noProof/>
      <w:szCs w:val="22"/>
    </w:rPr>
  </w:style>
  <w:style w:type="paragraph" w:styleId="TOC4">
    <w:name w:val="toc 4"/>
    <w:basedOn w:val="Normal"/>
    <w:next w:val="Normal"/>
    <w:autoRedefine/>
    <w:uiPriority w:val="39"/>
    <w:rsid w:val="0047787C"/>
    <w:pPr>
      <w:tabs>
        <w:tab w:val="clear" w:pos="9360"/>
        <w:tab w:val="left" w:pos="1350"/>
        <w:tab w:val="right" w:leader="dot" w:pos="9350"/>
      </w:tabs>
      <w:ind w:left="600"/>
    </w:pPr>
  </w:style>
  <w:style w:type="paragraph" w:styleId="TOC5">
    <w:name w:val="toc 5"/>
    <w:basedOn w:val="Normal"/>
    <w:next w:val="Normal"/>
    <w:autoRedefine/>
    <w:uiPriority w:val="39"/>
    <w:rsid w:val="0047787C"/>
    <w:pPr>
      <w:ind w:left="800"/>
    </w:pPr>
  </w:style>
  <w:style w:type="paragraph" w:styleId="ListBullet2">
    <w:name w:val="List Bullet 2"/>
    <w:basedOn w:val="Normal"/>
    <w:autoRedefine/>
    <w:rsid w:val="0047787C"/>
    <w:pPr>
      <w:numPr>
        <w:numId w:val="17"/>
      </w:numPr>
    </w:pPr>
  </w:style>
  <w:style w:type="paragraph" w:styleId="Header">
    <w:name w:val="header"/>
    <w:basedOn w:val="Normal"/>
    <w:link w:val="HeaderChar"/>
    <w:uiPriority w:val="99"/>
    <w:rsid w:val="0047787C"/>
    <w:pPr>
      <w:tabs>
        <w:tab w:val="center" w:pos="4320"/>
        <w:tab w:val="right" w:pos="8640"/>
      </w:tabs>
    </w:pPr>
  </w:style>
  <w:style w:type="paragraph" w:styleId="Footer">
    <w:name w:val="footer"/>
    <w:basedOn w:val="Normal"/>
    <w:rsid w:val="0047787C"/>
    <w:pPr>
      <w:tabs>
        <w:tab w:val="center" w:pos="4320"/>
        <w:tab w:val="right" w:pos="8640"/>
      </w:tabs>
    </w:pPr>
  </w:style>
  <w:style w:type="character" w:styleId="PageNumber">
    <w:name w:val="page number"/>
    <w:basedOn w:val="DefaultParagraphFont"/>
    <w:rsid w:val="0047787C"/>
  </w:style>
  <w:style w:type="character" w:styleId="Hyperlink">
    <w:name w:val="Hyperlink"/>
    <w:basedOn w:val="DefaultParagraphFont"/>
    <w:uiPriority w:val="99"/>
    <w:rsid w:val="0047787C"/>
    <w:rPr>
      <w:color w:val="0000FF"/>
      <w:u w:val="single"/>
    </w:rPr>
  </w:style>
  <w:style w:type="paragraph" w:customStyle="1" w:styleId="TemplateCharCharChar1">
    <w:name w:val="Template Char Char Char1"/>
    <w:basedOn w:val="Normal"/>
    <w:rsid w:val="0047787C"/>
    <w:rPr>
      <w:i/>
      <w:sz w:val="16"/>
    </w:rPr>
  </w:style>
  <w:style w:type="character" w:styleId="FollowedHyperlink">
    <w:name w:val="FollowedHyperlink"/>
    <w:basedOn w:val="DefaultParagraphFont"/>
    <w:rsid w:val="0047787C"/>
    <w:rPr>
      <w:color w:val="800080"/>
      <w:u w:val="single"/>
    </w:rPr>
  </w:style>
  <w:style w:type="paragraph" w:styleId="TOC6">
    <w:name w:val="toc 6"/>
    <w:basedOn w:val="Normal"/>
    <w:next w:val="Normal"/>
    <w:autoRedefine/>
    <w:uiPriority w:val="39"/>
    <w:rsid w:val="0047787C"/>
    <w:pPr>
      <w:ind w:left="1000"/>
    </w:pPr>
  </w:style>
  <w:style w:type="paragraph" w:styleId="TOC7">
    <w:name w:val="toc 7"/>
    <w:basedOn w:val="Normal"/>
    <w:next w:val="Normal"/>
    <w:autoRedefine/>
    <w:uiPriority w:val="39"/>
    <w:rsid w:val="0047787C"/>
    <w:pPr>
      <w:ind w:left="1200"/>
    </w:pPr>
  </w:style>
  <w:style w:type="paragraph" w:styleId="TOC8">
    <w:name w:val="toc 8"/>
    <w:basedOn w:val="Normal"/>
    <w:next w:val="Normal"/>
    <w:autoRedefine/>
    <w:uiPriority w:val="39"/>
    <w:rsid w:val="0047787C"/>
    <w:pPr>
      <w:ind w:left="1400"/>
    </w:pPr>
  </w:style>
  <w:style w:type="paragraph" w:styleId="TOC9">
    <w:name w:val="toc 9"/>
    <w:basedOn w:val="Normal"/>
    <w:next w:val="Normal"/>
    <w:autoRedefine/>
    <w:uiPriority w:val="39"/>
    <w:rsid w:val="0047787C"/>
    <w:pPr>
      <w:spacing w:before="30" w:after="30"/>
    </w:pPr>
  </w:style>
  <w:style w:type="paragraph" w:styleId="ListBullet">
    <w:name w:val="List Bullet"/>
    <w:basedOn w:val="Normal"/>
    <w:autoRedefine/>
    <w:rsid w:val="0047787C"/>
    <w:pPr>
      <w:numPr>
        <w:numId w:val="16"/>
      </w:numPr>
      <w:tabs>
        <w:tab w:val="left" w:pos="1710"/>
        <w:tab w:val="left" w:pos="2160"/>
      </w:tabs>
      <w:ind w:right="115"/>
      <w:outlineLvl w:val="0"/>
    </w:pPr>
    <w:rPr>
      <w:snapToGrid w:val="0"/>
      <w:kern w:val="16"/>
    </w:rPr>
  </w:style>
  <w:style w:type="paragraph" w:customStyle="1" w:styleId="bullet">
    <w:name w:val="bullet"/>
    <w:basedOn w:val="Normal"/>
    <w:rsid w:val="0047787C"/>
    <w:pPr>
      <w:numPr>
        <w:numId w:val="4"/>
      </w:numPr>
    </w:pPr>
  </w:style>
  <w:style w:type="paragraph" w:styleId="Index1">
    <w:name w:val="index 1"/>
    <w:basedOn w:val="Normal"/>
    <w:next w:val="Normal"/>
    <w:autoRedefine/>
    <w:semiHidden/>
    <w:rsid w:val="0047787C"/>
    <w:pPr>
      <w:numPr>
        <w:numId w:val="14"/>
      </w:numPr>
      <w:tabs>
        <w:tab w:val="left" w:pos="1710"/>
        <w:tab w:val="left" w:pos="2160"/>
      </w:tabs>
      <w:ind w:right="115"/>
      <w:outlineLvl w:val="0"/>
    </w:pPr>
    <w:rPr>
      <w:snapToGrid w:val="0"/>
      <w:kern w:val="16"/>
    </w:rPr>
  </w:style>
  <w:style w:type="character" w:customStyle="1" w:styleId="TemplateChar">
    <w:name w:val="Template Char"/>
    <w:basedOn w:val="DefaultParagraphFont"/>
    <w:rsid w:val="0047787C"/>
    <w:rPr>
      <w:i/>
      <w:sz w:val="16"/>
      <w:lang w:val="en-US" w:eastAsia="en-US" w:bidi="ar-SA"/>
    </w:rPr>
  </w:style>
  <w:style w:type="paragraph" w:styleId="Index3">
    <w:name w:val="index 3"/>
    <w:basedOn w:val="Normal"/>
    <w:next w:val="Normal"/>
    <w:autoRedefine/>
    <w:semiHidden/>
    <w:rsid w:val="0047787C"/>
    <w:pPr>
      <w:numPr>
        <w:numId w:val="15"/>
      </w:numPr>
      <w:tabs>
        <w:tab w:val="left" w:pos="1710"/>
        <w:tab w:val="left" w:pos="2160"/>
      </w:tabs>
      <w:ind w:right="115"/>
      <w:outlineLvl w:val="0"/>
    </w:pPr>
    <w:rPr>
      <w:snapToGrid w:val="0"/>
      <w:kern w:val="16"/>
    </w:rPr>
  </w:style>
  <w:style w:type="paragraph" w:styleId="BalloonText">
    <w:name w:val="Balloon Text"/>
    <w:basedOn w:val="Normal"/>
    <w:semiHidden/>
    <w:rsid w:val="0047787C"/>
    <w:rPr>
      <w:rFonts w:ascii="Tahoma" w:hAnsi="Tahoma"/>
      <w:sz w:val="16"/>
      <w:szCs w:val="16"/>
    </w:rPr>
  </w:style>
  <w:style w:type="character" w:customStyle="1" w:styleId="TemplateCharCharChar1Char">
    <w:name w:val="Template Char Char Char1 Char"/>
    <w:basedOn w:val="DefaultParagraphFont"/>
    <w:rsid w:val="0047787C"/>
    <w:rPr>
      <w:i/>
      <w:sz w:val="16"/>
      <w:lang w:val="en-US" w:eastAsia="en-US" w:bidi="ar-SA"/>
    </w:rPr>
  </w:style>
  <w:style w:type="paragraph" w:customStyle="1" w:styleId="TemplateCharCharChar">
    <w:name w:val="Template Char Char Char"/>
    <w:basedOn w:val="Template"/>
    <w:rsid w:val="0047787C"/>
    <w:pPr>
      <w:numPr>
        <w:numId w:val="1"/>
      </w:numPr>
    </w:pPr>
  </w:style>
  <w:style w:type="character" w:customStyle="1" w:styleId="TemplateCharCharCharChar">
    <w:name w:val="Template Char Char Char Char"/>
    <w:basedOn w:val="DefaultParagraphFont"/>
    <w:rsid w:val="0047787C"/>
    <w:rPr>
      <w:i/>
      <w:sz w:val="16"/>
      <w:lang w:val="en-US" w:eastAsia="en-US" w:bidi="ar-SA"/>
    </w:rPr>
  </w:style>
  <w:style w:type="paragraph" w:customStyle="1" w:styleId="Template">
    <w:name w:val="Template"/>
    <w:basedOn w:val="Normal"/>
    <w:next w:val="Normal"/>
    <w:link w:val="TemplateChar1"/>
    <w:rsid w:val="0021553A"/>
    <w:pPr>
      <w:keepNext/>
    </w:pPr>
    <w:rPr>
      <w:rFonts w:cs="Arial"/>
      <w:iCs/>
      <w:vanish/>
      <w:sz w:val="16"/>
    </w:rPr>
  </w:style>
  <w:style w:type="paragraph" w:customStyle="1" w:styleId="templatealpha">
    <w:name w:val="template alpha"/>
    <w:basedOn w:val="Normal"/>
    <w:rsid w:val="00510C86"/>
    <w:pPr>
      <w:keepNext/>
      <w:keepLines/>
      <w:numPr>
        <w:numId w:val="18"/>
      </w:numPr>
    </w:pPr>
    <w:rPr>
      <w:rFonts w:cs="Arial"/>
      <w:i/>
      <w:iCs/>
      <w:snapToGrid w:val="0"/>
      <w:vanish/>
      <w:color w:val="0000FF"/>
      <w:sz w:val="16"/>
      <w:szCs w:val="16"/>
    </w:rPr>
  </w:style>
  <w:style w:type="paragraph" w:customStyle="1" w:styleId="BodyTextBullet-1">
    <w:name w:val="Body Text Bullet-1"/>
    <w:basedOn w:val="Normal"/>
    <w:next w:val="BodyText"/>
    <w:rsid w:val="0047787C"/>
    <w:pPr>
      <w:numPr>
        <w:ilvl w:val="1"/>
        <w:numId w:val="3"/>
      </w:numPr>
      <w:spacing w:before="120"/>
    </w:pPr>
    <w:rPr>
      <w:szCs w:val="24"/>
    </w:rPr>
  </w:style>
  <w:style w:type="paragraph" w:styleId="Caption">
    <w:name w:val="caption"/>
    <w:basedOn w:val="Normal"/>
    <w:next w:val="Normal"/>
    <w:rsid w:val="0047787C"/>
    <w:pPr>
      <w:spacing w:before="120" w:after="120"/>
    </w:pPr>
    <w:rPr>
      <w:b/>
      <w:bCs/>
    </w:rPr>
  </w:style>
  <w:style w:type="paragraph" w:customStyle="1" w:styleId="CaptionF">
    <w:name w:val="CaptionF"/>
    <w:basedOn w:val="Caption"/>
    <w:next w:val="Normal"/>
    <w:rsid w:val="0047787C"/>
    <w:pPr>
      <w:jc w:val="center"/>
    </w:pPr>
  </w:style>
  <w:style w:type="character" w:styleId="FootnoteReference">
    <w:name w:val="footnote reference"/>
    <w:basedOn w:val="DefaultParagraphFont"/>
    <w:semiHidden/>
    <w:rsid w:val="0047787C"/>
    <w:rPr>
      <w:vertAlign w:val="superscript"/>
    </w:rPr>
  </w:style>
  <w:style w:type="paragraph" w:styleId="FootnoteText">
    <w:name w:val="footnote text"/>
    <w:basedOn w:val="Normal"/>
    <w:semiHidden/>
    <w:rsid w:val="0047787C"/>
  </w:style>
  <w:style w:type="paragraph" w:styleId="TableofFigures">
    <w:name w:val="table of figures"/>
    <w:basedOn w:val="Normal"/>
    <w:next w:val="Normal"/>
    <w:semiHidden/>
    <w:rsid w:val="0047787C"/>
    <w:pPr>
      <w:ind w:left="400" w:hanging="400"/>
    </w:pPr>
  </w:style>
  <w:style w:type="paragraph" w:customStyle="1" w:styleId="Tabletext">
    <w:name w:val="Tabletext"/>
    <w:basedOn w:val="Normal"/>
    <w:rsid w:val="0047787C"/>
    <w:pPr>
      <w:keepLines/>
      <w:widowControl w:val="0"/>
      <w:spacing w:after="120" w:line="240" w:lineRule="atLeast"/>
    </w:pPr>
  </w:style>
  <w:style w:type="paragraph" w:customStyle="1" w:styleId="TOC3A">
    <w:name w:val="TOC 3A"/>
    <w:basedOn w:val="TOC3"/>
    <w:link w:val="TOC3AChar"/>
    <w:autoRedefine/>
    <w:rsid w:val="00247304"/>
    <w:pPr>
      <w:tabs>
        <w:tab w:val="clear" w:pos="900"/>
      </w:tabs>
    </w:pPr>
    <w:rPr>
      <w:rFonts w:cs="Times New Roman"/>
      <w:szCs w:val="24"/>
    </w:rPr>
  </w:style>
  <w:style w:type="character" w:customStyle="1" w:styleId="TOC3Char">
    <w:name w:val="TOC 3 Char"/>
    <w:basedOn w:val="DefaultParagraphFont"/>
    <w:link w:val="TOC3"/>
    <w:rsid w:val="00247304"/>
    <w:rPr>
      <w:rFonts w:ascii="Arial" w:hAnsi="Arial" w:cs="Arial"/>
      <w:noProof/>
      <w:szCs w:val="22"/>
      <w:lang w:val="en-US" w:eastAsia="en-US" w:bidi="ar-SA"/>
    </w:rPr>
  </w:style>
  <w:style w:type="character" w:customStyle="1" w:styleId="TOC3AChar">
    <w:name w:val="TOC 3A Char"/>
    <w:basedOn w:val="TOC3Char"/>
    <w:link w:val="TOC3A"/>
    <w:rsid w:val="00247304"/>
    <w:rPr>
      <w:rFonts w:ascii="Arial" w:hAnsi="Arial" w:cs="Arial"/>
      <w:noProof/>
      <w:szCs w:val="24"/>
      <w:lang w:val="en-US" w:eastAsia="en-US" w:bidi="ar-SA"/>
    </w:rPr>
  </w:style>
  <w:style w:type="paragraph" w:customStyle="1" w:styleId="StyleTemplateItalicBlue">
    <w:name w:val="Style Template + Italic Blue"/>
    <w:basedOn w:val="Template"/>
    <w:link w:val="StyleTemplateItalicBlueChar"/>
    <w:rsid w:val="00CB63D8"/>
    <w:rPr>
      <w:i/>
      <w:color w:val="0000FF"/>
      <w:szCs w:val="16"/>
    </w:rPr>
  </w:style>
  <w:style w:type="character" w:customStyle="1" w:styleId="TemplateChar1">
    <w:name w:val="Template Char1"/>
    <w:basedOn w:val="DefaultParagraphFont"/>
    <w:link w:val="Template"/>
    <w:rsid w:val="00CB63D8"/>
    <w:rPr>
      <w:rFonts w:ascii="Arial" w:hAnsi="Arial" w:cs="Arial"/>
      <w:iCs/>
      <w:vanish/>
      <w:sz w:val="16"/>
      <w:lang w:val="en-US" w:eastAsia="en-US" w:bidi="ar-SA"/>
    </w:rPr>
  </w:style>
  <w:style w:type="character" w:customStyle="1" w:styleId="StyleTemplateItalicBlueChar">
    <w:name w:val="Style Template + Italic Blue Char"/>
    <w:basedOn w:val="TemplateChar1"/>
    <w:link w:val="StyleTemplateItalicBlue"/>
    <w:rsid w:val="00CB63D8"/>
    <w:rPr>
      <w:rFonts w:ascii="Arial" w:hAnsi="Arial" w:cs="Arial"/>
      <w:i/>
      <w:iCs/>
      <w:vanish/>
      <w:color w:val="0000FF"/>
      <w:sz w:val="16"/>
      <w:szCs w:val="16"/>
      <w:lang w:val="en-US" w:eastAsia="en-US" w:bidi="ar-SA"/>
    </w:rPr>
  </w:style>
  <w:style w:type="paragraph" w:customStyle="1" w:styleId="normalweb10">
    <w:name w:val="normalweb10"/>
    <w:basedOn w:val="Normal"/>
    <w:rsid w:val="00630D68"/>
    <w:pPr>
      <w:tabs>
        <w:tab w:val="clear" w:pos="9360"/>
      </w:tabs>
      <w:spacing w:after="90"/>
    </w:pPr>
    <w:rPr>
      <w:rFonts w:ascii="Verdana" w:hAnsi="Verdana"/>
      <w:color w:val="000000"/>
      <w:sz w:val="24"/>
      <w:szCs w:val="24"/>
    </w:rPr>
  </w:style>
  <w:style w:type="paragraph" w:customStyle="1" w:styleId="Style7">
    <w:name w:val="Style7"/>
    <w:basedOn w:val="Normal"/>
    <w:rsid w:val="001A0343"/>
    <w:pPr>
      <w:numPr>
        <w:ilvl w:val="2"/>
        <w:numId w:val="2"/>
      </w:numPr>
      <w:tabs>
        <w:tab w:val="clear" w:pos="9360"/>
      </w:tabs>
      <w:spacing w:before="240" w:after="60"/>
      <w:ind w:left="1267" w:hanging="1267"/>
    </w:pPr>
    <w:rPr>
      <w:rFonts w:cs="Arial"/>
      <w:sz w:val="24"/>
      <w:szCs w:val="24"/>
    </w:rPr>
  </w:style>
  <w:style w:type="paragraph" w:customStyle="1" w:styleId="Style8">
    <w:name w:val="Style8"/>
    <w:basedOn w:val="Normal"/>
    <w:rsid w:val="001A0343"/>
    <w:pPr>
      <w:tabs>
        <w:tab w:val="clear" w:pos="9360"/>
        <w:tab w:val="num" w:pos="1080"/>
      </w:tabs>
      <w:spacing w:before="240" w:after="60"/>
      <w:ind w:left="1080" w:hanging="360"/>
    </w:pPr>
    <w:rPr>
      <w:rFonts w:cs="Arial"/>
      <w:sz w:val="24"/>
      <w:szCs w:val="24"/>
    </w:rPr>
  </w:style>
  <w:style w:type="paragraph" w:customStyle="1" w:styleId="Style9">
    <w:name w:val="Style9"/>
    <w:basedOn w:val="Normal"/>
    <w:rsid w:val="001A0343"/>
    <w:pPr>
      <w:tabs>
        <w:tab w:val="clear" w:pos="9360"/>
        <w:tab w:val="num" w:pos="1080"/>
      </w:tabs>
      <w:spacing w:before="240" w:after="60"/>
      <w:ind w:left="1080" w:hanging="360"/>
    </w:pPr>
    <w:rPr>
      <w:rFonts w:cs="Arial"/>
      <w:sz w:val="24"/>
      <w:szCs w:val="24"/>
    </w:rPr>
  </w:style>
  <w:style w:type="table" w:styleId="TableGrid">
    <w:name w:val="Table Grid"/>
    <w:basedOn w:val="TableNormal"/>
    <w:rsid w:val="001A0343"/>
    <w:pPr>
      <w:tabs>
        <w:tab w:val="right" w:pos="9360"/>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2809"/>
    <w:rPr>
      <w:color w:val="808080"/>
    </w:rPr>
  </w:style>
  <w:style w:type="paragraph" w:customStyle="1" w:styleId="templatenotes">
    <w:name w:val="template notes"/>
    <w:basedOn w:val="StyleTemplateItalicBlue"/>
    <w:link w:val="templatenotesChar"/>
    <w:qFormat/>
    <w:rsid w:val="00765CDF"/>
    <w:rPr>
      <w:vanish w:val="0"/>
    </w:rPr>
  </w:style>
  <w:style w:type="character" w:customStyle="1" w:styleId="templatenotesChar">
    <w:name w:val="template notes Char"/>
    <w:basedOn w:val="StyleTemplateItalicBlueChar"/>
    <w:link w:val="templatenotes"/>
    <w:rsid w:val="00765CDF"/>
    <w:rPr>
      <w:rFonts w:ascii="Arial" w:hAnsi="Arial" w:cs="Arial"/>
      <w:i/>
      <w:iCs/>
      <w:vanish/>
      <w:color w:val="0000FF"/>
      <w:sz w:val="16"/>
      <w:szCs w:val="16"/>
      <w:lang w:val="en-US" w:eastAsia="en-US" w:bidi="ar-SA"/>
    </w:rPr>
  </w:style>
  <w:style w:type="paragraph" w:styleId="ListParagraph">
    <w:name w:val="List Paragraph"/>
    <w:basedOn w:val="Normal"/>
    <w:uiPriority w:val="34"/>
    <w:qFormat/>
    <w:rsid w:val="00A0752E"/>
    <w:pPr>
      <w:numPr>
        <w:numId w:val="19"/>
      </w:numPr>
      <w:contextualSpacing/>
    </w:pPr>
  </w:style>
  <w:style w:type="character" w:customStyle="1" w:styleId="HeaderChar">
    <w:name w:val="Header Char"/>
    <w:basedOn w:val="DefaultParagraphFont"/>
    <w:link w:val="Header"/>
    <w:uiPriority w:val="99"/>
    <w:rsid w:val="009A4F18"/>
    <w:rPr>
      <w:rFonts w:ascii="Calibri" w:hAnsi="Calibri"/>
    </w:rPr>
  </w:style>
  <w:style w:type="paragraph" w:customStyle="1" w:styleId="SimpleList">
    <w:name w:val="Simple List"/>
    <w:basedOn w:val="ListParagraph"/>
    <w:qFormat/>
    <w:rsid w:val="000846EC"/>
    <w:pPr>
      <w:numPr>
        <w:numId w:val="31"/>
      </w:numPr>
      <w:contextualSpacing w:val="0"/>
    </w:pPr>
    <w:rPr>
      <w:rFonts w:asciiTheme="minorHAnsi" w:hAnsiTheme="minorHAnsi"/>
    </w:rPr>
  </w:style>
  <w:style w:type="character" w:customStyle="1" w:styleId="BodyTextChar">
    <w:name w:val="Body Text Char"/>
    <w:basedOn w:val="DefaultParagraphFont"/>
    <w:link w:val="BodyText"/>
    <w:rsid w:val="008F0F04"/>
    <w:rPr>
      <w:rFonts w:ascii="Calibri" w:hAnsi="Calibri"/>
      <w:bCs/>
    </w:rPr>
  </w:style>
  <w:style w:type="paragraph" w:customStyle="1" w:styleId="AxureTableNormalText">
    <w:name w:val="AxureTableNormalText"/>
    <w:basedOn w:val="Normal"/>
    <w:rsid w:val="00800793"/>
    <w:pPr>
      <w:tabs>
        <w:tab w:val="clear" w:pos="9360"/>
      </w:tabs>
      <w:spacing w:before="60" w:after="60"/>
    </w:pPr>
    <w:rPr>
      <w:rFonts w:ascii="Arial" w:hAnsi="Arial" w:cs="Arial"/>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8277">
      <w:bodyDiv w:val="1"/>
      <w:marLeft w:val="0"/>
      <w:marRight w:val="0"/>
      <w:marTop w:val="0"/>
      <w:marBottom w:val="0"/>
      <w:divBdr>
        <w:top w:val="none" w:sz="0" w:space="0" w:color="auto"/>
        <w:left w:val="none" w:sz="0" w:space="0" w:color="auto"/>
        <w:bottom w:val="none" w:sz="0" w:space="0" w:color="auto"/>
        <w:right w:val="none" w:sz="0" w:space="0" w:color="auto"/>
      </w:divBdr>
    </w:div>
    <w:div w:id="40978426">
      <w:bodyDiv w:val="1"/>
      <w:marLeft w:val="0"/>
      <w:marRight w:val="0"/>
      <w:marTop w:val="0"/>
      <w:marBottom w:val="0"/>
      <w:divBdr>
        <w:top w:val="none" w:sz="0" w:space="0" w:color="auto"/>
        <w:left w:val="none" w:sz="0" w:space="0" w:color="auto"/>
        <w:bottom w:val="none" w:sz="0" w:space="0" w:color="auto"/>
        <w:right w:val="none" w:sz="0" w:space="0" w:color="auto"/>
      </w:divBdr>
    </w:div>
    <w:div w:id="57366430">
      <w:bodyDiv w:val="1"/>
      <w:marLeft w:val="0"/>
      <w:marRight w:val="0"/>
      <w:marTop w:val="0"/>
      <w:marBottom w:val="0"/>
      <w:divBdr>
        <w:top w:val="none" w:sz="0" w:space="0" w:color="auto"/>
        <w:left w:val="none" w:sz="0" w:space="0" w:color="auto"/>
        <w:bottom w:val="none" w:sz="0" w:space="0" w:color="auto"/>
        <w:right w:val="none" w:sz="0" w:space="0" w:color="auto"/>
      </w:divBdr>
    </w:div>
    <w:div w:id="72288160">
      <w:bodyDiv w:val="1"/>
      <w:marLeft w:val="0"/>
      <w:marRight w:val="0"/>
      <w:marTop w:val="0"/>
      <w:marBottom w:val="0"/>
      <w:divBdr>
        <w:top w:val="none" w:sz="0" w:space="0" w:color="auto"/>
        <w:left w:val="none" w:sz="0" w:space="0" w:color="auto"/>
        <w:bottom w:val="none" w:sz="0" w:space="0" w:color="auto"/>
        <w:right w:val="none" w:sz="0" w:space="0" w:color="auto"/>
      </w:divBdr>
    </w:div>
    <w:div w:id="97991006">
      <w:bodyDiv w:val="1"/>
      <w:marLeft w:val="0"/>
      <w:marRight w:val="0"/>
      <w:marTop w:val="0"/>
      <w:marBottom w:val="0"/>
      <w:divBdr>
        <w:top w:val="none" w:sz="0" w:space="0" w:color="auto"/>
        <w:left w:val="none" w:sz="0" w:space="0" w:color="auto"/>
        <w:bottom w:val="none" w:sz="0" w:space="0" w:color="auto"/>
        <w:right w:val="none" w:sz="0" w:space="0" w:color="auto"/>
      </w:divBdr>
    </w:div>
    <w:div w:id="125391787">
      <w:bodyDiv w:val="1"/>
      <w:marLeft w:val="0"/>
      <w:marRight w:val="0"/>
      <w:marTop w:val="0"/>
      <w:marBottom w:val="0"/>
      <w:divBdr>
        <w:top w:val="none" w:sz="0" w:space="0" w:color="auto"/>
        <w:left w:val="none" w:sz="0" w:space="0" w:color="auto"/>
        <w:bottom w:val="none" w:sz="0" w:space="0" w:color="auto"/>
        <w:right w:val="none" w:sz="0" w:space="0" w:color="auto"/>
      </w:divBdr>
    </w:div>
    <w:div w:id="164436951">
      <w:bodyDiv w:val="1"/>
      <w:marLeft w:val="0"/>
      <w:marRight w:val="0"/>
      <w:marTop w:val="0"/>
      <w:marBottom w:val="0"/>
      <w:divBdr>
        <w:top w:val="none" w:sz="0" w:space="0" w:color="auto"/>
        <w:left w:val="none" w:sz="0" w:space="0" w:color="auto"/>
        <w:bottom w:val="none" w:sz="0" w:space="0" w:color="auto"/>
        <w:right w:val="none" w:sz="0" w:space="0" w:color="auto"/>
      </w:divBdr>
    </w:div>
    <w:div w:id="443429674">
      <w:bodyDiv w:val="1"/>
      <w:marLeft w:val="0"/>
      <w:marRight w:val="0"/>
      <w:marTop w:val="0"/>
      <w:marBottom w:val="0"/>
      <w:divBdr>
        <w:top w:val="none" w:sz="0" w:space="0" w:color="auto"/>
        <w:left w:val="none" w:sz="0" w:space="0" w:color="auto"/>
        <w:bottom w:val="none" w:sz="0" w:space="0" w:color="auto"/>
        <w:right w:val="none" w:sz="0" w:space="0" w:color="auto"/>
      </w:divBdr>
    </w:div>
    <w:div w:id="716704539">
      <w:bodyDiv w:val="1"/>
      <w:marLeft w:val="0"/>
      <w:marRight w:val="0"/>
      <w:marTop w:val="0"/>
      <w:marBottom w:val="0"/>
      <w:divBdr>
        <w:top w:val="none" w:sz="0" w:space="0" w:color="auto"/>
        <w:left w:val="none" w:sz="0" w:space="0" w:color="auto"/>
        <w:bottom w:val="none" w:sz="0" w:space="0" w:color="auto"/>
        <w:right w:val="none" w:sz="0" w:space="0" w:color="auto"/>
      </w:divBdr>
    </w:div>
    <w:div w:id="742458142">
      <w:bodyDiv w:val="1"/>
      <w:marLeft w:val="0"/>
      <w:marRight w:val="0"/>
      <w:marTop w:val="0"/>
      <w:marBottom w:val="0"/>
      <w:divBdr>
        <w:top w:val="none" w:sz="0" w:space="0" w:color="auto"/>
        <w:left w:val="none" w:sz="0" w:space="0" w:color="auto"/>
        <w:bottom w:val="none" w:sz="0" w:space="0" w:color="auto"/>
        <w:right w:val="none" w:sz="0" w:space="0" w:color="auto"/>
      </w:divBdr>
    </w:div>
    <w:div w:id="964889509">
      <w:bodyDiv w:val="1"/>
      <w:marLeft w:val="0"/>
      <w:marRight w:val="0"/>
      <w:marTop w:val="0"/>
      <w:marBottom w:val="0"/>
      <w:divBdr>
        <w:top w:val="none" w:sz="0" w:space="0" w:color="auto"/>
        <w:left w:val="none" w:sz="0" w:space="0" w:color="auto"/>
        <w:bottom w:val="none" w:sz="0" w:space="0" w:color="auto"/>
        <w:right w:val="none" w:sz="0" w:space="0" w:color="auto"/>
      </w:divBdr>
    </w:div>
    <w:div w:id="1037974018">
      <w:bodyDiv w:val="1"/>
      <w:marLeft w:val="0"/>
      <w:marRight w:val="0"/>
      <w:marTop w:val="0"/>
      <w:marBottom w:val="0"/>
      <w:divBdr>
        <w:top w:val="none" w:sz="0" w:space="0" w:color="auto"/>
        <w:left w:val="none" w:sz="0" w:space="0" w:color="auto"/>
        <w:bottom w:val="none" w:sz="0" w:space="0" w:color="auto"/>
        <w:right w:val="none" w:sz="0" w:space="0" w:color="auto"/>
      </w:divBdr>
    </w:div>
    <w:div w:id="1078602298">
      <w:bodyDiv w:val="1"/>
      <w:marLeft w:val="0"/>
      <w:marRight w:val="0"/>
      <w:marTop w:val="0"/>
      <w:marBottom w:val="0"/>
      <w:divBdr>
        <w:top w:val="none" w:sz="0" w:space="0" w:color="auto"/>
        <w:left w:val="none" w:sz="0" w:space="0" w:color="auto"/>
        <w:bottom w:val="none" w:sz="0" w:space="0" w:color="auto"/>
        <w:right w:val="none" w:sz="0" w:space="0" w:color="auto"/>
      </w:divBdr>
    </w:div>
    <w:div w:id="1094937844">
      <w:bodyDiv w:val="1"/>
      <w:marLeft w:val="0"/>
      <w:marRight w:val="0"/>
      <w:marTop w:val="0"/>
      <w:marBottom w:val="0"/>
      <w:divBdr>
        <w:top w:val="none" w:sz="0" w:space="0" w:color="auto"/>
        <w:left w:val="none" w:sz="0" w:space="0" w:color="auto"/>
        <w:bottom w:val="none" w:sz="0" w:space="0" w:color="auto"/>
        <w:right w:val="none" w:sz="0" w:space="0" w:color="auto"/>
      </w:divBdr>
    </w:div>
    <w:div w:id="1170408106">
      <w:bodyDiv w:val="1"/>
      <w:marLeft w:val="0"/>
      <w:marRight w:val="0"/>
      <w:marTop w:val="0"/>
      <w:marBottom w:val="0"/>
      <w:divBdr>
        <w:top w:val="none" w:sz="0" w:space="0" w:color="auto"/>
        <w:left w:val="none" w:sz="0" w:space="0" w:color="auto"/>
        <w:bottom w:val="none" w:sz="0" w:space="0" w:color="auto"/>
        <w:right w:val="none" w:sz="0" w:space="0" w:color="auto"/>
      </w:divBdr>
    </w:div>
    <w:div w:id="1277447721">
      <w:bodyDiv w:val="1"/>
      <w:marLeft w:val="0"/>
      <w:marRight w:val="0"/>
      <w:marTop w:val="0"/>
      <w:marBottom w:val="0"/>
      <w:divBdr>
        <w:top w:val="none" w:sz="0" w:space="0" w:color="auto"/>
        <w:left w:val="none" w:sz="0" w:space="0" w:color="auto"/>
        <w:bottom w:val="none" w:sz="0" w:space="0" w:color="auto"/>
        <w:right w:val="none" w:sz="0" w:space="0" w:color="auto"/>
      </w:divBdr>
    </w:div>
    <w:div w:id="1551113949">
      <w:bodyDiv w:val="1"/>
      <w:marLeft w:val="0"/>
      <w:marRight w:val="0"/>
      <w:marTop w:val="0"/>
      <w:marBottom w:val="0"/>
      <w:divBdr>
        <w:top w:val="none" w:sz="0" w:space="0" w:color="auto"/>
        <w:left w:val="none" w:sz="0" w:space="0" w:color="auto"/>
        <w:bottom w:val="none" w:sz="0" w:space="0" w:color="auto"/>
        <w:right w:val="none" w:sz="0" w:space="0" w:color="auto"/>
      </w:divBdr>
    </w:div>
    <w:div w:id="1644038348">
      <w:bodyDiv w:val="1"/>
      <w:marLeft w:val="0"/>
      <w:marRight w:val="0"/>
      <w:marTop w:val="0"/>
      <w:marBottom w:val="0"/>
      <w:divBdr>
        <w:top w:val="none" w:sz="0" w:space="0" w:color="auto"/>
        <w:left w:val="none" w:sz="0" w:space="0" w:color="auto"/>
        <w:bottom w:val="none" w:sz="0" w:space="0" w:color="auto"/>
        <w:right w:val="none" w:sz="0" w:space="0" w:color="auto"/>
      </w:divBdr>
    </w:div>
    <w:div w:id="1647663523">
      <w:bodyDiv w:val="1"/>
      <w:marLeft w:val="0"/>
      <w:marRight w:val="0"/>
      <w:marTop w:val="0"/>
      <w:marBottom w:val="0"/>
      <w:divBdr>
        <w:top w:val="none" w:sz="0" w:space="0" w:color="auto"/>
        <w:left w:val="none" w:sz="0" w:space="0" w:color="auto"/>
        <w:bottom w:val="none" w:sz="0" w:space="0" w:color="auto"/>
        <w:right w:val="none" w:sz="0" w:space="0" w:color="auto"/>
      </w:divBdr>
    </w:div>
    <w:div w:id="1695493725">
      <w:bodyDiv w:val="1"/>
      <w:marLeft w:val="0"/>
      <w:marRight w:val="0"/>
      <w:marTop w:val="0"/>
      <w:marBottom w:val="0"/>
      <w:divBdr>
        <w:top w:val="none" w:sz="0" w:space="0" w:color="auto"/>
        <w:left w:val="none" w:sz="0" w:space="0" w:color="auto"/>
        <w:bottom w:val="none" w:sz="0" w:space="0" w:color="auto"/>
        <w:right w:val="none" w:sz="0" w:space="0" w:color="auto"/>
      </w:divBdr>
    </w:div>
    <w:div w:id="1705247138">
      <w:bodyDiv w:val="1"/>
      <w:marLeft w:val="0"/>
      <w:marRight w:val="0"/>
      <w:marTop w:val="0"/>
      <w:marBottom w:val="0"/>
      <w:divBdr>
        <w:top w:val="none" w:sz="0" w:space="0" w:color="auto"/>
        <w:left w:val="none" w:sz="0" w:space="0" w:color="auto"/>
        <w:bottom w:val="none" w:sz="0" w:space="0" w:color="auto"/>
        <w:right w:val="none" w:sz="0" w:space="0" w:color="auto"/>
      </w:divBdr>
    </w:div>
    <w:div w:id="1734742288">
      <w:bodyDiv w:val="1"/>
      <w:marLeft w:val="0"/>
      <w:marRight w:val="0"/>
      <w:marTop w:val="0"/>
      <w:marBottom w:val="0"/>
      <w:divBdr>
        <w:top w:val="none" w:sz="0" w:space="0" w:color="auto"/>
        <w:left w:val="none" w:sz="0" w:space="0" w:color="auto"/>
        <w:bottom w:val="none" w:sz="0" w:space="0" w:color="auto"/>
        <w:right w:val="none" w:sz="0" w:space="0" w:color="auto"/>
      </w:divBdr>
    </w:div>
    <w:div w:id="1921744224">
      <w:bodyDiv w:val="1"/>
      <w:marLeft w:val="0"/>
      <w:marRight w:val="0"/>
      <w:marTop w:val="0"/>
      <w:marBottom w:val="0"/>
      <w:divBdr>
        <w:top w:val="none" w:sz="0" w:space="0" w:color="auto"/>
        <w:left w:val="none" w:sz="0" w:space="0" w:color="auto"/>
        <w:bottom w:val="none" w:sz="0" w:space="0" w:color="auto"/>
        <w:right w:val="none" w:sz="0" w:space="0" w:color="auto"/>
      </w:divBdr>
    </w:div>
    <w:div w:id="1941864161">
      <w:bodyDiv w:val="1"/>
      <w:marLeft w:val="0"/>
      <w:marRight w:val="0"/>
      <w:marTop w:val="0"/>
      <w:marBottom w:val="0"/>
      <w:divBdr>
        <w:top w:val="none" w:sz="0" w:space="0" w:color="auto"/>
        <w:left w:val="none" w:sz="0" w:space="0" w:color="auto"/>
        <w:bottom w:val="none" w:sz="0" w:space="0" w:color="auto"/>
        <w:right w:val="none" w:sz="0" w:space="0" w:color="auto"/>
      </w:divBdr>
    </w:div>
    <w:div w:id="2006932496">
      <w:bodyDiv w:val="1"/>
      <w:marLeft w:val="0"/>
      <w:marRight w:val="0"/>
      <w:marTop w:val="0"/>
      <w:marBottom w:val="0"/>
      <w:divBdr>
        <w:top w:val="none" w:sz="0" w:space="0" w:color="auto"/>
        <w:left w:val="none" w:sz="0" w:space="0" w:color="auto"/>
        <w:bottom w:val="none" w:sz="0" w:space="0" w:color="auto"/>
        <w:right w:val="none" w:sz="0" w:space="0" w:color="auto"/>
      </w:divBdr>
    </w:div>
    <w:div w:id="203564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central.syniverse.com/sites/sec/APPS/BLASR/SitePages/Home.aspx?RootFolder=%2Fsites%2Fsec%2FAPPS%2FBLASR%2FShared%20Documents%2FDocumentation%2FInput%20Files&amp;FolderCTID=0x012000B0DECA26EEFE154FB38C99D1708BA871&amp;View=%7b1F699D7C-AE89-483D-8F63-66FCCB91005C%7d&amp;InitialTabId=Ribbon%2EDocument&amp;VisibilityContext=WSSTabPersistence" TargetMode="External"/><Relationship Id="rId26" Type="http://schemas.openxmlformats.org/officeDocument/2006/relationships/image" Target="media/image6.png"/><Relationship Id="rId21" Type="http://schemas.openxmlformats.org/officeDocument/2006/relationships/hyperlink" Target="http://skrcollab.syniverse.com/gm/folder-1.11.61595"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central.syniverse.com/sites/CUST/pc/train/Shared%20Documents/Forms/AllItems.aspx?InitialTabId=Ribbon%2EDocument&amp;VisibilityContext=WSSTabPersistence" TargetMode="External"/><Relationship Id="rId25" Type="http://schemas.openxmlformats.org/officeDocument/2006/relationships/image" Target="media/image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central.syniverse.com/sites/sec/sec/Security%20Policies/Forms/AllItems.aspx" TargetMode="External"/><Relationship Id="rId20" Type="http://schemas.openxmlformats.org/officeDocument/2006/relationships/hyperlink" Target="http://central.syniverse.com/sites/CUST/CorpPolicies/Forms/AllItems.asp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fontTable" Target="fontTable.xml"/><Relationship Id="rId37" Type="http://schemas.openxmlformats.org/officeDocument/2006/relationships/customXml" Target="../customXml/item4.xml"/><Relationship Id="rId5" Type="http://schemas.openxmlformats.org/officeDocument/2006/relationships/settings" Target="settings.xml"/><Relationship Id="rId15" Type="http://schemas.openxmlformats.org/officeDocument/2006/relationships/hyperlink" Target="http://central.syniverse.com/sites/FIN/GRC/DPO/SitePages/Home.aspx?RootFolder=%2Fsites%2FFIN%2FGRC%2FDPO%2FShared%20Documents%2FProgram%20Information&amp;FolderCTID=0x012000095106CCD6435B4EB22DD8103878D1E2&amp;View=%7bF4F369CC-9671-4A4C-99E8-D5C191CD6ABA%7d" TargetMode="External"/><Relationship Id="rId23" Type="http://schemas.openxmlformats.org/officeDocument/2006/relationships/hyperlink" Target="http://central.syniverse.com/sites/TECH/proddev/roam/roammonitor/XDR%20Specification/Forms/AllItems.aspx" TargetMode="External"/><Relationship Id="rId28" Type="http://schemas.openxmlformats.org/officeDocument/2006/relationships/image" Target="media/image8.png"/><Relationship Id="rId36" Type="http://schemas.openxmlformats.org/officeDocument/2006/relationships/customXml" Target="../customXml/item3.xml"/><Relationship Id="rId10" Type="http://schemas.openxmlformats.org/officeDocument/2006/relationships/header" Target="header1.xml"/><Relationship Id="rId19" Type="http://schemas.openxmlformats.org/officeDocument/2006/relationships/hyperlink" Target="http://central.syniverse.com/sites/TECH/arch/exp/SitePages/Home.aspx" TargetMode="External"/><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yperlink" Target="mailto:arleen.anderson@syniverse.com" TargetMode="External"/><Relationship Id="rId27" Type="http://schemas.openxmlformats.org/officeDocument/2006/relationships/image" Target="media/image7.png"/><Relationship Id="rId30" Type="http://schemas.openxmlformats.org/officeDocument/2006/relationships/image" Target="cid:image001.png@01CF5E37.25634A30" TargetMode="External"/><Relationship Id="rId35" Type="http://schemas.openxmlformats.org/officeDocument/2006/relationships/customXml" Target="../customXml/item2.xml"/><Relationship Id="rId8" Type="http://schemas.openxmlformats.org/officeDocument/2006/relationships/endnotes" Target="endnotes.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700790\Documents\Templates\SRS%20Short%20form%20-%20template,%20V4.12,8-29-201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B72A11DD7804EFD90B4216C1C20DBE8"/>
        <w:category>
          <w:name w:val="General"/>
          <w:gallery w:val="placeholder"/>
        </w:category>
        <w:types>
          <w:type w:val="bbPlcHdr"/>
        </w:types>
        <w:behaviors>
          <w:behavior w:val="content"/>
        </w:behaviors>
        <w:guid w:val="{41BDE256-E64B-427E-AB75-6F8BE235204B}"/>
      </w:docPartPr>
      <w:docPartBody>
        <w:p w:rsidR="006E2EE1" w:rsidRDefault="002A27BD">
          <w:pPr>
            <w:pStyle w:val="BB72A11DD7804EFD90B4216C1C20DBE8"/>
          </w:pPr>
          <w:r w:rsidRPr="00286D40">
            <w:rPr>
              <w:rStyle w:val="PlaceholderText"/>
            </w:rPr>
            <w:t>[Title]</w:t>
          </w:r>
        </w:p>
      </w:docPartBody>
    </w:docPart>
    <w:docPart>
      <w:docPartPr>
        <w:name w:val="4C0AC430F6C34DF894B72E614B3E8ED3"/>
        <w:category>
          <w:name w:val="General"/>
          <w:gallery w:val="placeholder"/>
        </w:category>
        <w:types>
          <w:type w:val="bbPlcHdr"/>
        </w:types>
        <w:behaviors>
          <w:behavior w:val="content"/>
        </w:behaviors>
        <w:guid w:val="{D0893557-47CD-47BC-8D23-38DD363F589F}"/>
      </w:docPartPr>
      <w:docPartBody>
        <w:p w:rsidR="006E2EE1" w:rsidRDefault="002A27BD">
          <w:pPr>
            <w:pStyle w:val="4C0AC430F6C34DF894B72E614B3E8ED3"/>
          </w:pPr>
          <w:r w:rsidRPr="00286D40">
            <w:rPr>
              <w:rStyle w:val="PlaceholderText"/>
            </w:rPr>
            <w:t>[Category]</w:t>
          </w:r>
        </w:p>
      </w:docPartBody>
    </w:docPart>
    <w:docPart>
      <w:docPartPr>
        <w:name w:val="8DA7D00A505E48139746205E6FBE738F"/>
        <w:category>
          <w:name w:val="General"/>
          <w:gallery w:val="placeholder"/>
        </w:category>
        <w:types>
          <w:type w:val="bbPlcHdr"/>
        </w:types>
        <w:behaviors>
          <w:behavior w:val="content"/>
        </w:behaviors>
        <w:guid w:val="{A98FA769-2C7A-45AB-BE78-7AF75E5584AF}"/>
      </w:docPartPr>
      <w:docPartBody>
        <w:p w:rsidR="006E2EE1" w:rsidRDefault="002A27BD">
          <w:pPr>
            <w:pStyle w:val="8DA7D00A505E48139746205E6FBE738F"/>
          </w:pPr>
          <w:r w:rsidRPr="00286D40">
            <w:rPr>
              <w:rStyle w:val="PlaceholderText"/>
            </w:rPr>
            <w:t>[Subject]</w:t>
          </w:r>
        </w:p>
      </w:docPartBody>
    </w:docPart>
    <w:docPart>
      <w:docPartPr>
        <w:name w:val="8C8A6DEAEFE94A62A0F3A7D7B5317C21"/>
        <w:category>
          <w:name w:val="General"/>
          <w:gallery w:val="placeholder"/>
        </w:category>
        <w:types>
          <w:type w:val="bbPlcHdr"/>
        </w:types>
        <w:behaviors>
          <w:behavior w:val="content"/>
        </w:behaviors>
        <w:guid w:val="{63097FF3-01A3-4398-8FB3-7180764E7F28}"/>
      </w:docPartPr>
      <w:docPartBody>
        <w:p w:rsidR="006E2EE1" w:rsidRDefault="002A27BD">
          <w:pPr>
            <w:pStyle w:val="8C8A6DEAEFE94A62A0F3A7D7B5317C21"/>
          </w:pPr>
          <w:r w:rsidRPr="00286D40">
            <w:rPr>
              <w:rStyle w:val="PlaceholderText"/>
            </w:rPr>
            <w:t>[Comments]</w:t>
          </w:r>
        </w:p>
      </w:docPartBody>
    </w:docPart>
    <w:docPart>
      <w:docPartPr>
        <w:name w:val="D783BAC41D854FE5B323D9CE04E8F953"/>
        <w:category>
          <w:name w:val="General"/>
          <w:gallery w:val="placeholder"/>
        </w:category>
        <w:types>
          <w:type w:val="bbPlcHdr"/>
        </w:types>
        <w:behaviors>
          <w:behavior w:val="content"/>
        </w:behaviors>
        <w:guid w:val="{F8753294-5B3C-4479-B716-74A26C034A20}"/>
      </w:docPartPr>
      <w:docPartBody>
        <w:p w:rsidR="006E2EE1" w:rsidRDefault="002A27BD">
          <w:pPr>
            <w:pStyle w:val="D783BAC41D854FE5B323D9CE04E8F953"/>
          </w:pPr>
          <w:r w:rsidRPr="00AF71E5">
            <w:rPr>
              <w:rStyle w:val="PlaceholderText"/>
            </w:rPr>
            <w:t>[Author]</w:t>
          </w:r>
        </w:p>
      </w:docPartBody>
    </w:docPart>
    <w:docPart>
      <w:docPartPr>
        <w:name w:val="A490265F60994DAD8D06298F5AE308E3"/>
        <w:category>
          <w:name w:val="General"/>
          <w:gallery w:val="placeholder"/>
        </w:category>
        <w:types>
          <w:type w:val="bbPlcHdr"/>
        </w:types>
        <w:behaviors>
          <w:behavior w:val="content"/>
        </w:behaviors>
        <w:guid w:val="{6ECC598E-D2A2-40F4-81E1-4EEA357778F4}"/>
      </w:docPartPr>
      <w:docPartBody>
        <w:p w:rsidR="006E2EE1" w:rsidRDefault="002A27BD">
          <w:pPr>
            <w:pStyle w:val="A490265F60994DAD8D06298F5AE308E3"/>
          </w:pPr>
          <w:r w:rsidRPr="00AF71E5">
            <w:rPr>
              <w:rStyle w:val="PlaceholderText"/>
            </w:rPr>
            <w:t>[Author]</w:t>
          </w:r>
        </w:p>
      </w:docPartBody>
    </w:docPart>
    <w:docPart>
      <w:docPartPr>
        <w:name w:val="8FBF5FD4FC424B89B67A98AA0544318E"/>
        <w:category>
          <w:name w:val="General"/>
          <w:gallery w:val="placeholder"/>
        </w:category>
        <w:types>
          <w:type w:val="bbPlcHdr"/>
        </w:types>
        <w:behaviors>
          <w:behavior w:val="content"/>
        </w:behaviors>
        <w:guid w:val="{20735560-1F86-4A6C-871C-7CC1113387DD}"/>
      </w:docPartPr>
      <w:docPartBody>
        <w:p w:rsidR="006E2EE1" w:rsidRDefault="002A27BD">
          <w:pPr>
            <w:pStyle w:val="8FBF5FD4FC424B89B67A98AA0544318E"/>
          </w:pPr>
          <w:r w:rsidRPr="009D4AD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lbertus Extra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7BD"/>
    <w:rsid w:val="00034D08"/>
    <w:rsid w:val="000776C6"/>
    <w:rsid w:val="000B546E"/>
    <w:rsid w:val="000D7697"/>
    <w:rsid w:val="002A27BD"/>
    <w:rsid w:val="004754C5"/>
    <w:rsid w:val="005D0DA5"/>
    <w:rsid w:val="00653FF6"/>
    <w:rsid w:val="00671639"/>
    <w:rsid w:val="006806B6"/>
    <w:rsid w:val="006E2EE1"/>
    <w:rsid w:val="0075022C"/>
    <w:rsid w:val="007B6937"/>
    <w:rsid w:val="007F2886"/>
    <w:rsid w:val="00832D4A"/>
    <w:rsid w:val="0087093B"/>
    <w:rsid w:val="008B1F09"/>
    <w:rsid w:val="008D0D58"/>
    <w:rsid w:val="00925163"/>
    <w:rsid w:val="009C5BA4"/>
    <w:rsid w:val="009F2976"/>
    <w:rsid w:val="00AB2785"/>
    <w:rsid w:val="00B064A0"/>
    <w:rsid w:val="00D13865"/>
    <w:rsid w:val="00D51722"/>
    <w:rsid w:val="00E43BA2"/>
    <w:rsid w:val="00EB5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72A11DD7804EFD90B4216C1C20DBE8">
    <w:name w:val="BB72A11DD7804EFD90B4216C1C20DBE8"/>
  </w:style>
  <w:style w:type="paragraph" w:customStyle="1" w:styleId="4C0AC430F6C34DF894B72E614B3E8ED3">
    <w:name w:val="4C0AC430F6C34DF894B72E614B3E8ED3"/>
  </w:style>
  <w:style w:type="paragraph" w:customStyle="1" w:styleId="8DA7D00A505E48139746205E6FBE738F">
    <w:name w:val="8DA7D00A505E48139746205E6FBE738F"/>
  </w:style>
  <w:style w:type="paragraph" w:customStyle="1" w:styleId="8C8A6DEAEFE94A62A0F3A7D7B5317C21">
    <w:name w:val="8C8A6DEAEFE94A62A0F3A7D7B5317C21"/>
  </w:style>
  <w:style w:type="paragraph" w:customStyle="1" w:styleId="D783BAC41D854FE5B323D9CE04E8F953">
    <w:name w:val="D783BAC41D854FE5B323D9CE04E8F953"/>
  </w:style>
  <w:style w:type="paragraph" w:customStyle="1" w:styleId="A490265F60994DAD8D06298F5AE308E3">
    <w:name w:val="A490265F60994DAD8D06298F5AE308E3"/>
  </w:style>
  <w:style w:type="paragraph" w:customStyle="1" w:styleId="8FBF5FD4FC424B89B67A98AA0544318E">
    <w:name w:val="8FBF5FD4FC424B89B67A98AA0544318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72A11DD7804EFD90B4216C1C20DBE8">
    <w:name w:val="BB72A11DD7804EFD90B4216C1C20DBE8"/>
  </w:style>
  <w:style w:type="paragraph" w:customStyle="1" w:styleId="4C0AC430F6C34DF894B72E614B3E8ED3">
    <w:name w:val="4C0AC430F6C34DF894B72E614B3E8ED3"/>
  </w:style>
  <w:style w:type="paragraph" w:customStyle="1" w:styleId="8DA7D00A505E48139746205E6FBE738F">
    <w:name w:val="8DA7D00A505E48139746205E6FBE738F"/>
  </w:style>
  <w:style w:type="paragraph" w:customStyle="1" w:styleId="8C8A6DEAEFE94A62A0F3A7D7B5317C21">
    <w:name w:val="8C8A6DEAEFE94A62A0F3A7D7B5317C21"/>
  </w:style>
  <w:style w:type="paragraph" w:customStyle="1" w:styleId="D783BAC41D854FE5B323D9CE04E8F953">
    <w:name w:val="D783BAC41D854FE5B323D9CE04E8F953"/>
  </w:style>
  <w:style w:type="paragraph" w:customStyle="1" w:styleId="A490265F60994DAD8D06298F5AE308E3">
    <w:name w:val="A490265F60994DAD8D06298F5AE308E3"/>
  </w:style>
  <w:style w:type="paragraph" w:customStyle="1" w:styleId="8FBF5FD4FC424B89B67A98AA0544318E">
    <w:name w:val="8FBF5FD4FC424B89B67A98AA054431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8A424C37FB6614E8603C4433CFE0D69" ma:contentTypeVersion="0" ma:contentTypeDescription="Create a new document." ma:contentTypeScope="" ma:versionID="322bd3ca419371fe8187b429bc70b9b9">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167A33-82D5-475D-90BB-07A583EE3FA7}"/>
</file>

<file path=customXml/itemProps2.xml><?xml version="1.0" encoding="utf-8"?>
<ds:datastoreItem xmlns:ds="http://schemas.openxmlformats.org/officeDocument/2006/customXml" ds:itemID="{4C83F414-3A0B-4615-943B-E9CF03966473}"/>
</file>

<file path=customXml/itemProps3.xml><?xml version="1.0" encoding="utf-8"?>
<ds:datastoreItem xmlns:ds="http://schemas.openxmlformats.org/officeDocument/2006/customXml" ds:itemID="{FD3A320C-3CAA-48F1-8C3F-6AA06A9C7864}"/>
</file>

<file path=customXml/itemProps4.xml><?xml version="1.0" encoding="utf-8"?>
<ds:datastoreItem xmlns:ds="http://schemas.openxmlformats.org/officeDocument/2006/customXml" ds:itemID="{E847205A-6EE3-4138-AE54-4082B45C011B}"/>
</file>

<file path=docProps/app.xml><?xml version="1.0" encoding="utf-8"?>
<Properties xmlns="http://schemas.openxmlformats.org/officeDocument/2006/extended-properties" xmlns:vt="http://schemas.openxmlformats.org/officeDocument/2006/docPropsVTypes">
  <Template>SRS Short form - template, V4.12,8-29-2013.dotx</Template>
  <TotalTime>3</TotalTime>
  <Pages>31</Pages>
  <Words>6840</Words>
  <Characters>38992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Premium Customer Services (PCS) 2.5</vt:lpstr>
    </vt:vector>
  </TitlesOfParts>
  <Company>Syniverse Technologies, Inc.</Company>
  <LinksUpToDate>false</LinksUpToDate>
  <CharactersWithSpaces>45741</CharactersWithSpaces>
  <SharedDoc>false</SharedDoc>
  <HLinks>
    <vt:vector size="270" baseType="variant">
      <vt:variant>
        <vt:i4>1638512</vt:i4>
      </vt:variant>
      <vt:variant>
        <vt:i4>258</vt:i4>
      </vt:variant>
      <vt:variant>
        <vt:i4>0</vt:i4>
      </vt:variant>
      <vt:variant>
        <vt:i4>5</vt:i4>
      </vt:variant>
      <vt:variant>
        <vt:lpwstr>mailto:first.lastname@syniverse.com</vt:lpwstr>
      </vt:variant>
      <vt:variant>
        <vt:lpwstr/>
      </vt:variant>
      <vt:variant>
        <vt:i4>3014777</vt:i4>
      </vt:variant>
      <vt:variant>
        <vt:i4>255</vt:i4>
      </vt:variant>
      <vt:variant>
        <vt:i4>0</vt:i4>
      </vt:variant>
      <vt:variant>
        <vt:i4>5</vt:i4>
      </vt:variant>
      <vt:variant>
        <vt:lpwstr>http://skrcollab.syniverse.com/gm/folder-1.11.61595</vt:lpwstr>
      </vt:variant>
      <vt:variant>
        <vt:lpwstr/>
      </vt:variant>
      <vt:variant>
        <vt:i4>5439505</vt:i4>
      </vt:variant>
      <vt:variant>
        <vt:i4>252</vt:i4>
      </vt:variant>
      <vt:variant>
        <vt:i4>0</vt:i4>
      </vt:variant>
      <vt:variant>
        <vt:i4>5</vt:i4>
      </vt:variant>
      <vt:variant>
        <vt:lpwstr>http://skrcollab/gm/folder-1.11.40672</vt:lpwstr>
      </vt:variant>
      <vt:variant>
        <vt:lpwstr/>
      </vt:variant>
      <vt:variant>
        <vt:i4>7012452</vt:i4>
      </vt:variant>
      <vt:variant>
        <vt:i4>249</vt:i4>
      </vt:variant>
      <vt:variant>
        <vt:i4>0</vt:i4>
      </vt:variant>
      <vt:variant>
        <vt:i4>5</vt:i4>
      </vt:variant>
      <vt:variant>
        <vt:lpwstr>http://intraspect/gm/folder-1.11.15899</vt:lpwstr>
      </vt:variant>
      <vt:variant>
        <vt:lpwstr/>
      </vt:variant>
      <vt:variant>
        <vt:i4>2752627</vt:i4>
      </vt:variant>
      <vt:variant>
        <vt:i4>246</vt:i4>
      </vt:variant>
      <vt:variant>
        <vt:i4>0</vt:i4>
      </vt:variant>
      <vt:variant>
        <vt:i4>5</vt:i4>
      </vt:variant>
      <vt:variant>
        <vt:lpwstr>http://skrcollab.syniverse.com/gm/folder-1.11.15899</vt:lpwstr>
      </vt:variant>
      <vt:variant>
        <vt:lpwstr/>
      </vt:variant>
      <vt:variant>
        <vt:i4>2228336</vt:i4>
      </vt:variant>
      <vt:variant>
        <vt:i4>243</vt:i4>
      </vt:variant>
      <vt:variant>
        <vt:i4>0</vt:i4>
      </vt:variant>
      <vt:variant>
        <vt:i4>5</vt:i4>
      </vt:variant>
      <vt:variant>
        <vt:lpwstr>http://skrcollab.syniverse.com/gm/folder-1.11.22866</vt:lpwstr>
      </vt:variant>
      <vt:variant>
        <vt:lpwstr/>
      </vt:variant>
      <vt:variant>
        <vt:i4>4915215</vt:i4>
      </vt:variant>
      <vt:variant>
        <vt:i4>240</vt:i4>
      </vt:variant>
      <vt:variant>
        <vt:i4>0</vt:i4>
      </vt:variant>
      <vt:variant>
        <vt:i4>5</vt:i4>
      </vt:variant>
      <vt:variant>
        <vt:lpwstr>http://skrcollab.syniverse.com/gm/document-1.9.138204</vt:lpwstr>
      </vt:variant>
      <vt:variant>
        <vt:lpwstr/>
      </vt:variant>
      <vt:variant>
        <vt:i4>2293875</vt:i4>
      </vt:variant>
      <vt:variant>
        <vt:i4>237</vt:i4>
      </vt:variant>
      <vt:variant>
        <vt:i4>0</vt:i4>
      </vt:variant>
      <vt:variant>
        <vt:i4>5</vt:i4>
      </vt:variant>
      <vt:variant>
        <vt:lpwstr>http://skrcollab.syniverse.com/gm/folder-1.11.10853</vt:lpwstr>
      </vt:variant>
      <vt:variant>
        <vt:lpwstr/>
      </vt:variant>
      <vt:variant>
        <vt:i4>1507389</vt:i4>
      </vt:variant>
      <vt:variant>
        <vt:i4>224</vt:i4>
      </vt:variant>
      <vt:variant>
        <vt:i4>0</vt:i4>
      </vt:variant>
      <vt:variant>
        <vt:i4>5</vt:i4>
      </vt:variant>
      <vt:variant>
        <vt:lpwstr/>
      </vt:variant>
      <vt:variant>
        <vt:lpwstr>_Toc108421650</vt:lpwstr>
      </vt:variant>
      <vt:variant>
        <vt:i4>1441853</vt:i4>
      </vt:variant>
      <vt:variant>
        <vt:i4>218</vt:i4>
      </vt:variant>
      <vt:variant>
        <vt:i4>0</vt:i4>
      </vt:variant>
      <vt:variant>
        <vt:i4>5</vt:i4>
      </vt:variant>
      <vt:variant>
        <vt:lpwstr/>
      </vt:variant>
      <vt:variant>
        <vt:lpwstr>_Toc108421649</vt:lpwstr>
      </vt:variant>
      <vt:variant>
        <vt:i4>1703998</vt:i4>
      </vt:variant>
      <vt:variant>
        <vt:i4>209</vt:i4>
      </vt:variant>
      <vt:variant>
        <vt:i4>0</vt:i4>
      </vt:variant>
      <vt:variant>
        <vt:i4>5</vt:i4>
      </vt:variant>
      <vt:variant>
        <vt:lpwstr/>
      </vt:variant>
      <vt:variant>
        <vt:lpwstr>_Toc108421586</vt:lpwstr>
      </vt:variant>
      <vt:variant>
        <vt:i4>1703998</vt:i4>
      </vt:variant>
      <vt:variant>
        <vt:i4>203</vt:i4>
      </vt:variant>
      <vt:variant>
        <vt:i4>0</vt:i4>
      </vt:variant>
      <vt:variant>
        <vt:i4>5</vt:i4>
      </vt:variant>
      <vt:variant>
        <vt:lpwstr/>
      </vt:variant>
      <vt:variant>
        <vt:lpwstr>_Toc108421585</vt:lpwstr>
      </vt:variant>
      <vt:variant>
        <vt:i4>1048625</vt:i4>
      </vt:variant>
      <vt:variant>
        <vt:i4>194</vt:i4>
      </vt:variant>
      <vt:variant>
        <vt:i4>0</vt:i4>
      </vt:variant>
      <vt:variant>
        <vt:i4>5</vt:i4>
      </vt:variant>
      <vt:variant>
        <vt:lpwstr/>
      </vt:variant>
      <vt:variant>
        <vt:lpwstr>_Toc255542252</vt:lpwstr>
      </vt:variant>
      <vt:variant>
        <vt:i4>1048625</vt:i4>
      </vt:variant>
      <vt:variant>
        <vt:i4>188</vt:i4>
      </vt:variant>
      <vt:variant>
        <vt:i4>0</vt:i4>
      </vt:variant>
      <vt:variant>
        <vt:i4>5</vt:i4>
      </vt:variant>
      <vt:variant>
        <vt:lpwstr/>
      </vt:variant>
      <vt:variant>
        <vt:lpwstr>_Toc255542251</vt:lpwstr>
      </vt:variant>
      <vt:variant>
        <vt:i4>1048625</vt:i4>
      </vt:variant>
      <vt:variant>
        <vt:i4>182</vt:i4>
      </vt:variant>
      <vt:variant>
        <vt:i4>0</vt:i4>
      </vt:variant>
      <vt:variant>
        <vt:i4>5</vt:i4>
      </vt:variant>
      <vt:variant>
        <vt:lpwstr/>
      </vt:variant>
      <vt:variant>
        <vt:lpwstr>_Toc255542250</vt:lpwstr>
      </vt:variant>
      <vt:variant>
        <vt:i4>1114161</vt:i4>
      </vt:variant>
      <vt:variant>
        <vt:i4>176</vt:i4>
      </vt:variant>
      <vt:variant>
        <vt:i4>0</vt:i4>
      </vt:variant>
      <vt:variant>
        <vt:i4>5</vt:i4>
      </vt:variant>
      <vt:variant>
        <vt:lpwstr/>
      </vt:variant>
      <vt:variant>
        <vt:lpwstr>_Toc255542249</vt:lpwstr>
      </vt:variant>
      <vt:variant>
        <vt:i4>1114161</vt:i4>
      </vt:variant>
      <vt:variant>
        <vt:i4>170</vt:i4>
      </vt:variant>
      <vt:variant>
        <vt:i4>0</vt:i4>
      </vt:variant>
      <vt:variant>
        <vt:i4>5</vt:i4>
      </vt:variant>
      <vt:variant>
        <vt:lpwstr/>
      </vt:variant>
      <vt:variant>
        <vt:lpwstr>_Toc255542248</vt:lpwstr>
      </vt:variant>
      <vt:variant>
        <vt:i4>1114161</vt:i4>
      </vt:variant>
      <vt:variant>
        <vt:i4>164</vt:i4>
      </vt:variant>
      <vt:variant>
        <vt:i4>0</vt:i4>
      </vt:variant>
      <vt:variant>
        <vt:i4>5</vt:i4>
      </vt:variant>
      <vt:variant>
        <vt:lpwstr/>
      </vt:variant>
      <vt:variant>
        <vt:lpwstr>_Toc255542247</vt:lpwstr>
      </vt:variant>
      <vt:variant>
        <vt:i4>1114161</vt:i4>
      </vt:variant>
      <vt:variant>
        <vt:i4>158</vt:i4>
      </vt:variant>
      <vt:variant>
        <vt:i4>0</vt:i4>
      </vt:variant>
      <vt:variant>
        <vt:i4>5</vt:i4>
      </vt:variant>
      <vt:variant>
        <vt:lpwstr/>
      </vt:variant>
      <vt:variant>
        <vt:lpwstr>_Toc255542246</vt:lpwstr>
      </vt:variant>
      <vt:variant>
        <vt:i4>1114161</vt:i4>
      </vt:variant>
      <vt:variant>
        <vt:i4>152</vt:i4>
      </vt:variant>
      <vt:variant>
        <vt:i4>0</vt:i4>
      </vt:variant>
      <vt:variant>
        <vt:i4>5</vt:i4>
      </vt:variant>
      <vt:variant>
        <vt:lpwstr/>
      </vt:variant>
      <vt:variant>
        <vt:lpwstr>_Toc255542245</vt:lpwstr>
      </vt:variant>
      <vt:variant>
        <vt:i4>1114161</vt:i4>
      </vt:variant>
      <vt:variant>
        <vt:i4>146</vt:i4>
      </vt:variant>
      <vt:variant>
        <vt:i4>0</vt:i4>
      </vt:variant>
      <vt:variant>
        <vt:i4>5</vt:i4>
      </vt:variant>
      <vt:variant>
        <vt:lpwstr/>
      </vt:variant>
      <vt:variant>
        <vt:lpwstr>_Toc255542244</vt:lpwstr>
      </vt:variant>
      <vt:variant>
        <vt:i4>1114161</vt:i4>
      </vt:variant>
      <vt:variant>
        <vt:i4>140</vt:i4>
      </vt:variant>
      <vt:variant>
        <vt:i4>0</vt:i4>
      </vt:variant>
      <vt:variant>
        <vt:i4>5</vt:i4>
      </vt:variant>
      <vt:variant>
        <vt:lpwstr/>
      </vt:variant>
      <vt:variant>
        <vt:lpwstr>_Toc255542243</vt:lpwstr>
      </vt:variant>
      <vt:variant>
        <vt:i4>1114161</vt:i4>
      </vt:variant>
      <vt:variant>
        <vt:i4>134</vt:i4>
      </vt:variant>
      <vt:variant>
        <vt:i4>0</vt:i4>
      </vt:variant>
      <vt:variant>
        <vt:i4>5</vt:i4>
      </vt:variant>
      <vt:variant>
        <vt:lpwstr/>
      </vt:variant>
      <vt:variant>
        <vt:lpwstr>_Toc255542242</vt:lpwstr>
      </vt:variant>
      <vt:variant>
        <vt:i4>1114161</vt:i4>
      </vt:variant>
      <vt:variant>
        <vt:i4>128</vt:i4>
      </vt:variant>
      <vt:variant>
        <vt:i4>0</vt:i4>
      </vt:variant>
      <vt:variant>
        <vt:i4>5</vt:i4>
      </vt:variant>
      <vt:variant>
        <vt:lpwstr/>
      </vt:variant>
      <vt:variant>
        <vt:lpwstr>_Toc255542241</vt:lpwstr>
      </vt:variant>
      <vt:variant>
        <vt:i4>1114161</vt:i4>
      </vt:variant>
      <vt:variant>
        <vt:i4>122</vt:i4>
      </vt:variant>
      <vt:variant>
        <vt:i4>0</vt:i4>
      </vt:variant>
      <vt:variant>
        <vt:i4>5</vt:i4>
      </vt:variant>
      <vt:variant>
        <vt:lpwstr/>
      </vt:variant>
      <vt:variant>
        <vt:lpwstr>_Toc255542240</vt:lpwstr>
      </vt:variant>
      <vt:variant>
        <vt:i4>1441841</vt:i4>
      </vt:variant>
      <vt:variant>
        <vt:i4>116</vt:i4>
      </vt:variant>
      <vt:variant>
        <vt:i4>0</vt:i4>
      </vt:variant>
      <vt:variant>
        <vt:i4>5</vt:i4>
      </vt:variant>
      <vt:variant>
        <vt:lpwstr/>
      </vt:variant>
      <vt:variant>
        <vt:lpwstr>_Toc255542239</vt:lpwstr>
      </vt:variant>
      <vt:variant>
        <vt:i4>1441841</vt:i4>
      </vt:variant>
      <vt:variant>
        <vt:i4>110</vt:i4>
      </vt:variant>
      <vt:variant>
        <vt:i4>0</vt:i4>
      </vt:variant>
      <vt:variant>
        <vt:i4>5</vt:i4>
      </vt:variant>
      <vt:variant>
        <vt:lpwstr/>
      </vt:variant>
      <vt:variant>
        <vt:lpwstr>_Toc255542238</vt:lpwstr>
      </vt:variant>
      <vt:variant>
        <vt:i4>1441841</vt:i4>
      </vt:variant>
      <vt:variant>
        <vt:i4>104</vt:i4>
      </vt:variant>
      <vt:variant>
        <vt:i4>0</vt:i4>
      </vt:variant>
      <vt:variant>
        <vt:i4>5</vt:i4>
      </vt:variant>
      <vt:variant>
        <vt:lpwstr/>
      </vt:variant>
      <vt:variant>
        <vt:lpwstr>_Toc255542237</vt:lpwstr>
      </vt:variant>
      <vt:variant>
        <vt:i4>1441841</vt:i4>
      </vt:variant>
      <vt:variant>
        <vt:i4>98</vt:i4>
      </vt:variant>
      <vt:variant>
        <vt:i4>0</vt:i4>
      </vt:variant>
      <vt:variant>
        <vt:i4>5</vt:i4>
      </vt:variant>
      <vt:variant>
        <vt:lpwstr/>
      </vt:variant>
      <vt:variant>
        <vt:lpwstr>_Toc255542236</vt:lpwstr>
      </vt:variant>
      <vt:variant>
        <vt:i4>1441841</vt:i4>
      </vt:variant>
      <vt:variant>
        <vt:i4>92</vt:i4>
      </vt:variant>
      <vt:variant>
        <vt:i4>0</vt:i4>
      </vt:variant>
      <vt:variant>
        <vt:i4>5</vt:i4>
      </vt:variant>
      <vt:variant>
        <vt:lpwstr/>
      </vt:variant>
      <vt:variant>
        <vt:lpwstr>_Toc255542235</vt:lpwstr>
      </vt:variant>
      <vt:variant>
        <vt:i4>1441841</vt:i4>
      </vt:variant>
      <vt:variant>
        <vt:i4>86</vt:i4>
      </vt:variant>
      <vt:variant>
        <vt:i4>0</vt:i4>
      </vt:variant>
      <vt:variant>
        <vt:i4>5</vt:i4>
      </vt:variant>
      <vt:variant>
        <vt:lpwstr/>
      </vt:variant>
      <vt:variant>
        <vt:lpwstr>_Toc255542234</vt:lpwstr>
      </vt:variant>
      <vt:variant>
        <vt:i4>1441841</vt:i4>
      </vt:variant>
      <vt:variant>
        <vt:i4>80</vt:i4>
      </vt:variant>
      <vt:variant>
        <vt:i4>0</vt:i4>
      </vt:variant>
      <vt:variant>
        <vt:i4>5</vt:i4>
      </vt:variant>
      <vt:variant>
        <vt:lpwstr/>
      </vt:variant>
      <vt:variant>
        <vt:lpwstr>_Toc255542233</vt:lpwstr>
      </vt:variant>
      <vt:variant>
        <vt:i4>1441841</vt:i4>
      </vt:variant>
      <vt:variant>
        <vt:i4>74</vt:i4>
      </vt:variant>
      <vt:variant>
        <vt:i4>0</vt:i4>
      </vt:variant>
      <vt:variant>
        <vt:i4>5</vt:i4>
      </vt:variant>
      <vt:variant>
        <vt:lpwstr/>
      </vt:variant>
      <vt:variant>
        <vt:lpwstr>_Toc255542232</vt:lpwstr>
      </vt:variant>
      <vt:variant>
        <vt:i4>1441841</vt:i4>
      </vt:variant>
      <vt:variant>
        <vt:i4>68</vt:i4>
      </vt:variant>
      <vt:variant>
        <vt:i4>0</vt:i4>
      </vt:variant>
      <vt:variant>
        <vt:i4>5</vt:i4>
      </vt:variant>
      <vt:variant>
        <vt:lpwstr/>
      </vt:variant>
      <vt:variant>
        <vt:lpwstr>_Toc255542231</vt:lpwstr>
      </vt:variant>
      <vt:variant>
        <vt:i4>1441841</vt:i4>
      </vt:variant>
      <vt:variant>
        <vt:i4>62</vt:i4>
      </vt:variant>
      <vt:variant>
        <vt:i4>0</vt:i4>
      </vt:variant>
      <vt:variant>
        <vt:i4>5</vt:i4>
      </vt:variant>
      <vt:variant>
        <vt:lpwstr/>
      </vt:variant>
      <vt:variant>
        <vt:lpwstr>_Toc255542230</vt:lpwstr>
      </vt:variant>
      <vt:variant>
        <vt:i4>1507377</vt:i4>
      </vt:variant>
      <vt:variant>
        <vt:i4>56</vt:i4>
      </vt:variant>
      <vt:variant>
        <vt:i4>0</vt:i4>
      </vt:variant>
      <vt:variant>
        <vt:i4>5</vt:i4>
      </vt:variant>
      <vt:variant>
        <vt:lpwstr/>
      </vt:variant>
      <vt:variant>
        <vt:lpwstr>_Toc255542229</vt:lpwstr>
      </vt:variant>
      <vt:variant>
        <vt:i4>1507377</vt:i4>
      </vt:variant>
      <vt:variant>
        <vt:i4>50</vt:i4>
      </vt:variant>
      <vt:variant>
        <vt:i4>0</vt:i4>
      </vt:variant>
      <vt:variant>
        <vt:i4>5</vt:i4>
      </vt:variant>
      <vt:variant>
        <vt:lpwstr/>
      </vt:variant>
      <vt:variant>
        <vt:lpwstr>_Toc255542228</vt:lpwstr>
      </vt:variant>
      <vt:variant>
        <vt:i4>1507377</vt:i4>
      </vt:variant>
      <vt:variant>
        <vt:i4>44</vt:i4>
      </vt:variant>
      <vt:variant>
        <vt:i4>0</vt:i4>
      </vt:variant>
      <vt:variant>
        <vt:i4>5</vt:i4>
      </vt:variant>
      <vt:variant>
        <vt:lpwstr/>
      </vt:variant>
      <vt:variant>
        <vt:lpwstr>_Toc255542227</vt:lpwstr>
      </vt:variant>
      <vt:variant>
        <vt:i4>1507377</vt:i4>
      </vt:variant>
      <vt:variant>
        <vt:i4>38</vt:i4>
      </vt:variant>
      <vt:variant>
        <vt:i4>0</vt:i4>
      </vt:variant>
      <vt:variant>
        <vt:i4>5</vt:i4>
      </vt:variant>
      <vt:variant>
        <vt:lpwstr/>
      </vt:variant>
      <vt:variant>
        <vt:lpwstr>_Toc255542226</vt:lpwstr>
      </vt:variant>
      <vt:variant>
        <vt:i4>1507377</vt:i4>
      </vt:variant>
      <vt:variant>
        <vt:i4>32</vt:i4>
      </vt:variant>
      <vt:variant>
        <vt:i4>0</vt:i4>
      </vt:variant>
      <vt:variant>
        <vt:i4>5</vt:i4>
      </vt:variant>
      <vt:variant>
        <vt:lpwstr/>
      </vt:variant>
      <vt:variant>
        <vt:lpwstr>_Toc255542225</vt:lpwstr>
      </vt:variant>
      <vt:variant>
        <vt:i4>1507377</vt:i4>
      </vt:variant>
      <vt:variant>
        <vt:i4>26</vt:i4>
      </vt:variant>
      <vt:variant>
        <vt:i4>0</vt:i4>
      </vt:variant>
      <vt:variant>
        <vt:i4>5</vt:i4>
      </vt:variant>
      <vt:variant>
        <vt:lpwstr/>
      </vt:variant>
      <vt:variant>
        <vt:lpwstr>_Toc255542224</vt:lpwstr>
      </vt:variant>
      <vt:variant>
        <vt:i4>1507377</vt:i4>
      </vt:variant>
      <vt:variant>
        <vt:i4>20</vt:i4>
      </vt:variant>
      <vt:variant>
        <vt:i4>0</vt:i4>
      </vt:variant>
      <vt:variant>
        <vt:i4>5</vt:i4>
      </vt:variant>
      <vt:variant>
        <vt:lpwstr/>
      </vt:variant>
      <vt:variant>
        <vt:lpwstr>_Toc255542223</vt:lpwstr>
      </vt:variant>
      <vt:variant>
        <vt:i4>2621527</vt:i4>
      </vt:variant>
      <vt:variant>
        <vt:i4>2220</vt:i4>
      </vt:variant>
      <vt:variant>
        <vt:i4>1025</vt:i4>
      </vt:variant>
      <vt:variant>
        <vt:i4>1</vt:i4>
      </vt:variant>
      <vt:variant>
        <vt:lpwstr>http://intraspect.tsiconnections.com/Visibility/DS%20Problems/New%20Logos/Brandmarks%20with%20descriptor/JPEG/Logo_d_sm_rgb-small.jpg</vt:lpwstr>
      </vt:variant>
      <vt:variant>
        <vt:lpwstr/>
      </vt:variant>
      <vt:variant>
        <vt:i4>262216</vt:i4>
      </vt:variant>
      <vt:variant>
        <vt:i4>22227</vt:i4>
      </vt:variant>
      <vt:variant>
        <vt:i4>1026</vt:i4>
      </vt:variant>
      <vt:variant>
        <vt:i4>1</vt:i4>
      </vt:variant>
      <vt:variant>
        <vt:lpwstr>http://intraspect/images/core/dot.gif</vt:lpwstr>
      </vt:variant>
      <vt:variant>
        <vt:lpwstr/>
      </vt:variant>
      <vt:variant>
        <vt:i4>2621527</vt:i4>
      </vt:variant>
      <vt:variant>
        <vt:i4>58156</vt:i4>
      </vt:variant>
      <vt:variant>
        <vt:i4>1027</vt:i4>
      </vt:variant>
      <vt:variant>
        <vt:i4>1</vt:i4>
      </vt:variant>
      <vt:variant>
        <vt:lpwstr>http://intraspect.tsiconnections.com/Visibility/DS%20Problems/New%20Logos/Brandmarks%20with%20descriptor/JPEG/Logo_d_sm_rgb-small.jpg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Premium Customer Services (PCS) 2.5</dc:title>
  <dc:subject>Version: 1.2</dc:subject>
  <dc:creator>Arleen Anderson</dc:creator>
  <cp:keywords>Draft (Change to FINAL upon sign-off)</cp:keywords>
  <dc:description>Issued:  August 29, 2014</dc:description>
  <cp:lastModifiedBy>Syniverse Employee</cp:lastModifiedBy>
  <cp:revision>3</cp:revision>
  <cp:lastPrinted>2014-08-21T15:34:00Z</cp:lastPrinted>
  <dcterms:created xsi:type="dcterms:W3CDTF">2014-08-29T17:23:00Z</dcterms:created>
  <dcterms:modified xsi:type="dcterms:W3CDTF">2014-08-29T17:26:00Z</dcterms:modified>
  <cp:category>Tracking#: PR_4292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0x01010058A424C37FB6614E8603C4433CFE0D69</vt:lpwstr>
  </property>
</Properties>
</file>